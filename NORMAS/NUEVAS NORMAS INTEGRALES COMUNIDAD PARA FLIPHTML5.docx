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003366"/>
  <w:body>
    <w:p w14:paraId="3B28E481" w14:textId="77777777" w:rsidR="00526975" w:rsidRDefault="00526975" w:rsidP="00F06C77">
      <w:pPr>
        <w:pStyle w:val="Delimitadorgrfico"/>
        <w:spacing w:after="120"/>
      </w:pPr>
    </w:p>
    <w:p w14:paraId="2AD2FA50" w14:textId="04137BD8" w:rsidR="00526975" w:rsidRDefault="00BE142A" w:rsidP="00F06C77">
      <w:pPr>
        <w:pStyle w:val="Delimitadorgrfico"/>
        <w:spacing w:after="1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70174" behindDoc="1" locked="0" layoutInCell="1" allowOverlap="1" wp14:anchorId="7A82C91C" wp14:editId="6B1BDA29">
                <wp:simplePos x="0" y="0"/>
                <wp:positionH relativeFrom="column">
                  <wp:posOffset>68893</wp:posOffset>
                </wp:positionH>
                <wp:positionV relativeFrom="paragraph">
                  <wp:posOffset>9525</wp:posOffset>
                </wp:positionV>
                <wp:extent cx="6613743" cy="8154444"/>
                <wp:effectExtent l="1352550" t="0" r="1958975" b="608965"/>
                <wp:wrapNone/>
                <wp:docPr id="5" name="Rectángulo: esquinas diagonales redondeada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3743" cy="8154444"/>
                        </a:xfrm>
                        <a:prstGeom prst="round2Diag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67000"/>
                              </a:schemeClr>
                            </a:gs>
                            <a:gs pos="48000">
                              <a:schemeClr val="accent2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 w="34925">
                          <a:solidFill>
                            <a:srgbClr val="FFFFFF"/>
                          </a:solidFill>
                        </a:ln>
                        <a:effectLst>
                          <a:outerShdw blurRad="317500" dir="2700000" algn="ctr">
                            <a:srgbClr val="000000">
                              <a:alpha val="43000"/>
                            </a:srgbClr>
                          </a:outerShdw>
                          <a:softEdge rad="635000"/>
                        </a:effectLst>
                        <a:scene3d>
                          <a:camera prst="perspectiveFront" fov="2700000">
                            <a:rot lat="19086000" lon="19067999" rev="3108000"/>
                          </a:camera>
                          <a:lightRig rig="threePt" dir="t">
                            <a:rot lat="0" lon="0" rev="0"/>
                          </a:lightRig>
                        </a:scene3d>
                        <a:sp3d extrusionH="38100" prstMaterial="clear">
                          <a:bevelT w="260350" h="50800" prst="softRound"/>
                          <a:bevelB prst="softRound"/>
                        </a:sp3d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2CB8D3" id="Rectángulo: esquinas diagonales redondeadas 5" o:spid="_x0000_s1026" style="position:absolute;margin-left:5.4pt;margin-top:.75pt;width:520.75pt;height:642.1pt;z-index:-25174630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613743,81544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" path="m1102313,l6613743,r,l6613743,7052131v,608791,-493522,1102313,-1102313,1102313l,8154444r,l,1102313c,493522,493522,,1102313,xe" fillcolor="#00617d [2149]" strokecolor="white" strokeweight="2.75pt">
                <v:fill color2="#3dd4ff [1941]" rotate="t" angle="180" colors="0 #00627e;31457f #009bc6;1 #3ed5ff" focus="100%" type="gradient"/>
                <v:shadow on="t" color="black" opacity="28180f" offset="0,0"/>
                <o:extrusion v:ext="view" rotationangle="2745959fd,-2765621fd" viewpoint="0,0" viewpointorigin="0,0" skewangle="45" skewamt="0" type="perspective"/>
                <v:path arrowok="t" o:connecttype="custom" o:connectlocs="1102313,0;6613743,0;6613743,0;6613743,7052131;5511430,8154444;0,8154444;0,8154444;0,1102313;1102313,0" o:connectangles="0,0,0,0,0,0,0,0,0"/>
              </v:shape>
            </w:pict>
          </mc:Fallback>
        </mc:AlternateContent>
      </w:r>
    </w:p>
    <w:p w14:paraId="07FE3C74" w14:textId="77777777" w:rsidR="00526975" w:rsidRDefault="00526975" w:rsidP="00F06C77">
      <w:pPr>
        <w:pStyle w:val="Delimitadorgrfico"/>
        <w:spacing w:after="120"/>
      </w:pPr>
    </w:p>
    <w:p w14:paraId="3F61D27B" w14:textId="77777777" w:rsidR="00526975" w:rsidRDefault="00526975" w:rsidP="00F06C77">
      <w:pPr>
        <w:pStyle w:val="Delimitadorgrfico"/>
        <w:spacing w:after="120"/>
      </w:pPr>
    </w:p>
    <w:tbl>
      <w:tblPr>
        <w:tblpPr w:leftFromText="141" w:rightFromText="141" w:vertAnchor="text" w:horzAnchor="page" w:tblpX="41" w:tblpY="280"/>
        <w:tblW w:w="10904" w:type="dxa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5451"/>
        <w:gridCol w:w="5453"/>
      </w:tblGrid>
      <w:tr w:rsidR="00CC32F3" w:rsidRPr="007C71C2" w14:paraId="4E5CCABA" w14:textId="77777777" w:rsidTr="00CE6823">
        <w:trPr>
          <w:trHeight w:val="738"/>
        </w:trPr>
        <w:tc>
          <w:tcPr>
            <w:tcW w:w="5451" w:type="dxa"/>
            <w:vMerge w:val="restart"/>
            <w:shd w:val="clear" w:color="auto" w:fill="auto"/>
            <w:vAlign w:val="center"/>
          </w:tcPr>
          <w:p w14:paraId="26D49632" w14:textId="77777777" w:rsidR="00CC32F3" w:rsidRPr="007C71C2" w:rsidRDefault="00CC32F3" w:rsidP="00CC32F3">
            <w:pPr>
              <w:jc w:val="center"/>
            </w:pPr>
            <w:r>
              <w:rPr>
                <w:noProof/>
                <w:lang w:bidi="es-ES"/>
              </w:rPr>
              <w:drawing>
                <wp:anchor distT="0" distB="0" distL="114300" distR="114300" simplePos="0" relativeHeight="251679744" behindDoc="0" locked="0" layoutInCell="1" allowOverlap="1" wp14:anchorId="40C1C787" wp14:editId="57F52823">
                  <wp:simplePos x="0" y="0"/>
                  <wp:positionH relativeFrom="column">
                    <wp:posOffset>965200</wp:posOffset>
                  </wp:positionH>
                  <wp:positionV relativeFrom="paragraph">
                    <wp:posOffset>-123190</wp:posOffset>
                  </wp:positionV>
                  <wp:extent cx="2357120" cy="3562350"/>
                  <wp:effectExtent l="171450" t="171450" r="157480" b="3390900"/>
                  <wp:wrapNone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2019---INSIGNIA-CLUB2.gi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7120" cy="3562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glow rad="228600">
                              <a:schemeClr val="accent4">
                                <a:satMod val="175000"/>
                                <a:alpha val="40000"/>
                              </a:schemeClr>
                            </a:glow>
                            <a:innerShdw blurRad="114300">
                              <a:prstClr val="black"/>
                            </a:innerShdw>
                            <a:reflection blurRad="6350" stA="50000" endA="300" endPos="90000" dir="5400000" sy="-100000" algn="bl" rotWithShape="0"/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453" w:type="dxa"/>
            <w:tcBorders>
              <w:top w:val="single" w:sz="18" w:space="0" w:color="FFD028" w:themeColor="accent4"/>
              <w:bottom w:val="single" w:sz="18" w:space="0" w:color="FFD028" w:themeColor="accent4"/>
            </w:tcBorders>
            <w:shd w:val="clear" w:color="auto" w:fill="auto"/>
            <w:vAlign w:val="center"/>
          </w:tcPr>
          <w:p w14:paraId="4492CA04" w14:textId="072CB678" w:rsidR="00CC32F3" w:rsidRPr="009378C5" w:rsidRDefault="0076061C" w:rsidP="00DB183A">
            <w:pPr>
              <w:pStyle w:val="Ttulo1"/>
              <w:spacing w:before="0" w:line="216" w:lineRule="auto"/>
              <w:rPr>
                <w:rFonts w:ascii="Fredoka One" w:hAnsi="Fredoka One"/>
                <w:sz w:val="72"/>
                <w:szCs w:val="72"/>
              </w:rPr>
            </w:pPr>
            <w:r w:rsidRPr="00D93AE7">
              <w:rPr>
                <w:rFonts w:ascii="Fredoka One" w:hAnsi="Fredoka One"/>
                <w:color w:val="3DD4FF" w:themeColor="accent2" w:themeTint="99"/>
                <w:sz w:val="124"/>
                <w:szCs w:val="1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12700" w14:cap="flat" w14:cmpd="sng" w14:algn="ctr">
                  <w14:solidFill>
                    <w14:schemeClr w14:val="accent1">
                      <w14:lumMod w14:val="75000"/>
                    </w14:schemeClr>
                  </w14:solidFill>
                  <w14:prstDash w14:val="solid"/>
                  <w14:round/>
                </w14:textOutline>
                <w14:props3d w14:extrusionH="57150" w14:contourW="0" w14:prstMaterial="matte">
                  <w14:bevelT w14:w="63500" w14:h="12700" w14:prst="angle"/>
                  <w14:contourClr>
                    <w14:schemeClr w14:val="bg1">
                      <w14:lumMod w14:val="65000"/>
                    </w14:schemeClr>
                  </w14:contourClr>
                </w14:props3d>
              </w:rPr>
              <w:t>NORMAS</w:t>
            </w:r>
            <w:r w:rsidR="00CC32F3" w:rsidRPr="00D93AE7">
              <w:rPr>
                <w:rFonts w:ascii="Fredoka One" w:hAnsi="Fredoka One"/>
                <w:color w:val="3DD4FF" w:themeColor="accent2" w:themeTint="99"/>
                <w:sz w:val="124"/>
                <w:szCs w:val="1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12700" w14:cap="flat" w14:cmpd="sng" w14:algn="ctr">
                  <w14:solidFill>
                    <w14:schemeClr w14:val="accent1">
                      <w14:lumMod w14:val="75000"/>
                    </w14:schemeClr>
                  </w14:solidFill>
                  <w14:prstDash w14:val="solid"/>
                  <w14:round/>
                </w14:textOutline>
                <w14:props3d w14:extrusionH="57150" w14:contourW="0" w14:prstMaterial="matte">
                  <w14:bevelT w14:w="63500" w14:h="12700" w14:prst="angle"/>
                  <w14:contourClr>
                    <w14:schemeClr w14:val="bg1">
                      <w14:lumMod w14:val="65000"/>
                    </w14:schemeClr>
                  </w14:contourClr>
                </w14:props3d>
              </w:rPr>
              <w:t xml:space="preserve"> </w:t>
            </w:r>
            <w:r w:rsidR="00CC32F3" w:rsidRPr="00D93AE7">
              <w:rPr>
                <w:rFonts w:ascii="Fredoka One" w:hAnsi="Fredoka One"/>
                <w:color w:val="3DD4FF" w:themeColor="accent2" w:themeTint="99"/>
                <w:sz w:val="144"/>
                <w:szCs w:val="14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12700" w14:cap="flat" w14:cmpd="sng" w14:algn="ctr">
                  <w14:solidFill>
                    <w14:schemeClr w14:val="accent1">
                      <w14:lumMod w14:val="75000"/>
                    </w14:schemeClr>
                  </w14:solidFill>
                  <w14:prstDash w14:val="solid"/>
                  <w14:round/>
                </w14:textOutline>
                <w14:props3d w14:extrusionH="57150" w14:contourW="0" w14:prstMaterial="matte">
                  <w14:bevelT w14:w="63500" w14:h="12700" w14:prst="angle"/>
                  <w14:contourClr>
                    <w14:schemeClr w14:val="bg1">
                      <w14:lumMod w14:val="65000"/>
                    </w14:schemeClr>
                  </w14:contourClr>
                </w14:props3d>
              </w:rPr>
              <w:t>I</w:t>
            </w:r>
            <w:r w:rsidR="00CC32F3" w:rsidRPr="00D93AE7">
              <w:rPr>
                <w:rFonts w:ascii="Fredoka One" w:hAnsi="Fredoka One"/>
                <w:color w:val="3DD4FF" w:themeColor="accent2" w:themeTint="99"/>
                <w:sz w:val="72"/>
                <w:szCs w:val="72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12700" w14:cap="flat" w14:cmpd="sng" w14:algn="ctr">
                  <w14:solidFill>
                    <w14:schemeClr w14:val="accent1">
                      <w14:lumMod w14:val="75000"/>
                    </w14:schemeClr>
                  </w14:solidFill>
                  <w14:prstDash w14:val="solid"/>
                  <w14:round/>
                </w14:textOutline>
                <w14:props3d w14:extrusionH="57150" w14:contourW="0" w14:prstMaterial="matte">
                  <w14:bevelT w14:w="63500" w14:h="12700" w14:prst="angle"/>
                  <w14:contourClr>
                    <w14:schemeClr w14:val="bg1">
                      <w14:lumMod w14:val="65000"/>
                    </w14:schemeClr>
                  </w14:contourClr>
                </w14:props3d>
              </w:rPr>
              <w:t xml:space="preserve">NTEGRALES </w:t>
            </w:r>
            <w:r w:rsidR="00CC32F3" w:rsidRPr="00D93AE7">
              <w:rPr>
                <w:rFonts w:ascii="Fredoka One" w:hAnsi="Fredoka One"/>
                <w:color w:val="3DD4FF" w:themeColor="accent2" w:themeTint="99"/>
                <w:sz w:val="52"/>
                <w:szCs w:val="52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12700" w14:cap="flat" w14:cmpd="sng" w14:algn="ctr">
                  <w14:solidFill>
                    <w14:schemeClr w14:val="accent1">
                      <w14:lumMod w14:val="75000"/>
                    </w14:schemeClr>
                  </w14:solidFill>
                  <w14:prstDash w14:val="solid"/>
                  <w14:round/>
                </w14:textOutline>
                <w14:props3d w14:extrusionH="57150" w14:contourW="0" w14:prstMaterial="matte">
                  <w14:bevelT w14:w="63500" w14:h="12700" w14:prst="angle"/>
                  <w14:contourClr>
                    <w14:schemeClr w14:val="bg1">
                      <w14:lumMod w14:val="65000"/>
                    </w14:schemeClr>
                  </w14:contourClr>
                </w14:props3d>
              </w:rPr>
              <w:t>DE LA</w:t>
            </w:r>
            <w:r w:rsidR="00CC32F3" w:rsidRPr="00D93AE7">
              <w:rPr>
                <w:rFonts w:ascii="Fredoka One" w:hAnsi="Fredoka One"/>
                <w:color w:val="3DD4FF" w:themeColor="accent2" w:themeTint="99"/>
                <w:sz w:val="72"/>
                <w:szCs w:val="72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12700" w14:cap="flat" w14:cmpd="sng" w14:algn="ctr">
                  <w14:solidFill>
                    <w14:schemeClr w14:val="accent1">
                      <w14:lumMod w14:val="75000"/>
                    </w14:schemeClr>
                  </w14:solidFill>
                  <w14:prstDash w14:val="solid"/>
                  <w14:round/>
                </w14:textOutline>
                <w14:props3d w14:extrusionH="57150" w14:contourW="0" w14:prstMaterial="matte">
                  <w14:bevelT w14:w="63500" w14:h="12700" w14:prst="angle"/>
                  <w14:contourClr>
                    <w14:schemeClr w14:val="bg1">
                      <w14:lumMod w14:val="65000"/>
                    </w14:schemeClr>
                  </w14:contourClr>
                </w14:props3d>
              </w:rPr>
              <w:t xml:space="preserve"> </w:t>
            </w:r>
            <w:r w:rsidR="00CC32F3" w:rsidRPr="00D93AE7">
              <w:rPr>
                <w:rFonts w:ascii="Fredoka One" w:hAnsi="Fredoka One"/>
                <w:color w:val="3DD4FF" w:themeColor="accent2" w:themeTint="99"/>
                <w:sz w:val="144"/>
                <w:szCs w:val="14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12700" w14:cap="flat" w14:cmpd="sng" w14:algn="ctr">
                  <w14:solidFill>
                    <w14:schemeClr w14:val="accent1">
                      <w14:lumMod w14:val="75000"/>
                    </w14:schemeClr>
                  </w14:solidFill>
                  <w14:prstDash w14:val="solid"/>
                  <w14:round/>
                </w14:textOutline>
                <w14:props3d w14:extrusionH="57150" w14:contourW="0" w14:prstMaterial="matte">
                  <w14:bevelT w14:w="63500" w14:h="12700" w14:prst="angle"/>
                  <w14:contourClr>
                    <w14:schemeClr w14:val="bg1">
                      <w14:lumMod w14:val="65000"/>
                    </w14:schemeClr>
                  </w14:contourClr>
                </w14:props3d>
              </w:rPr>
              <w:t>C</w:t>
            </w:r>
            <w:r w:rsidR="00CC32F3" w:rsidRPr="00D93AE7">
              <w:rPr>
                <w:rFonts w:ascii="Fredoka One" w:hAnsi="Fredoka One"/>
                <w:color w:val="3DD4FF" w:themeColor="accent2" w:themeTint="99"/>
                <w:sz w:val="72"/>
                <w:szCs w:val="72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  <w14:textOutline w14:w="12700" w14:cap="flat" w14:cmpd="sng" w14:algn="ctr">
                  <w14:solidFill>
                    <w14:schemeClr w14:val="accent1">
                      <w14:lumMod w14:val="75000"/>
                    </w14:schemeClr>
                  </w14:solidFill>
                  <w14:prstDash w14:val="solid"/>
                  <w14:round/>
                </w14:textOutline>
                <w14:props3d w14:extrusionH="57150" w14:contourW="0" w14:prstMaterial="matte">
                  <w14:bevelT w14:w="63500" w14:h="12700" w14:prst="angle"/>
                  <w14:contourClr>
                    <w14:schemeClr w14:val="bg1">
                      <w14:lumMod w14:val="65000"/>
                    </w14:schemeClr>
                  </w14:contourClr>
                </w14:props3d>
              </w:rPr>
              <w:t xml:space="preserve">OMUNIDAD </w:t>
            </w:r>
            <w:r w:rsidR="00E54E62" w:rsidRPr="007C71C2"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3A739782" wp14:editId="16F1703B">
                      <wp:extent cx="276297" cy="503745"/>
                      <wp:effectExtent l="0" t="19050" r="28575" b="10795"/>
                      <wp:docPr id="20" name="Forma" title="Gráfic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6297" cy="50374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0168" h="21419" extrusionOk="0">
                                    <a:moveTo>
                                      <a:pt x="19452" y="9990"/>
                                    </a:moveTo>
                                    <a:cubicBezTo>
                                      <a:pt x="18247" y="7776"/>
                                      <a:pt x="15373" y="5940"/>
                                      <a:pt x="13333" y="3996"/>
                                    </a:cubicBezTo>
                                    <a:cubicBezTo>
                                      <a:pt x="12035" y="2808"/>
                                      <a:pt x="11294" y="1566"/>
                                      <a:pt x="10830" y="216"/>
                                    </a:cubicBezTo>
                                    <a:lnTo>
                                      <a:pt x="9996" y="0"/>
                                    </a:lnTo>
                                    <a:cubicBezTo>
                                      <a:pt x="10367" y="5292"/>
                                      <a:pt x="10830" y="10530"/>
                                      <a:pt x="11201" y="15822"/>
                                    </a:cubicBezTo>
                                    <a:cubicBezTo>
                                      <a:pt x="11201" y="15984"/>
                                      <a:pt x="11201" y="16146"/>
                                      <a:pt x="11201" y="16308"/>
                                    </a:cubicBezTo>
                                    <a:cubicBezTo>
                                      <a:pt x="8698" y="14688"/>
                                      <a:pt x="3599" y="14634"/>
                                      <a:pt x="1189" y="16362"/>
                                    </a:cubicBezTo>
                                    <a:cubicBezTo>
                                      <a:pt x="-1314" y="18144"/>
                                      <a:pt x="355" y="20736"/>
                                      <a:pt x="4156" y="21276"/>
                                    </a:cubicBezTo>
                                    <a:cubicBezTo>
                                      <a:pt x="6380" y="21600"/>
                                      <a:pt x="8791" y="21384"/>
                                      <a:pt x="10645" y="20520"/>
                                    </a:cubicBezTo>
                                    <a:cubicBezTo>
                                      <a:pt x="11943" y="19764"/>
                                      <a:pt x="12406" y="18954"/>
                                      <a:pt x="12313" y="17874"/>
                                    </a:cubicBezTo>
                                    <a:cubicBezTo>
                                      <a:pt x="12221" y="16686"/>
                                      <a:pt x="12128" y="15552"/>
                                      <a:pt x="12035" y="14364"/>
                                    </a:cubicBezTo>
                                    <a:cubicBezTo>
                                      <a:pt x="11757" y="11394"/>
                                      <a:pt x="11479" y="8370"/>
                                      <a:pt x="11294" y="5400"/>
                                    </a:cubicBezTo>
                                    <a:cubicBezTo>
                                      <a:pt x="11294" y="5346"/>
                                      <a:pt x="11294" y="5292"/>
                                      <a:pt x="11294" y="5292"/>
                                    </a:cubicBezTo>
                                    <a:cubicBezTo>
                                      <a:pt x="14538" y="6156"/>
                                      <a:pt x="17134" y="8154"/>
                                      <a:pt x="18432" y="10098"/>
                                    </a:cubicBezTo>
                                    <a:cubicBezTo>
                                      <a:pt x="19081" y="11070"/>
                                      <a:pt x="19452" y="12096"/>
                                      <a:pt x="19266" y="13176"/>
                                    </a:cubicBezTo>
                                    <a:cubicBezTo>
                                      <a:pt x="19081" y="14310"/>
                                      <a:pt x="18339" y="15390"/>
                                      <a:pt x="17783" y="16470"/>
                                    </a:cubicBezTo>
                                    <a:cubicBezTo>
                                      <a:pt x="17690" y="16578"/>
                                      <a:pt x="17690" y="16686"/>
                                      <a:pt x="17598" y="16794"/>
                                    </a:cubicBezTo>
                                    <a:lnTo>
                                      <a:pt x="18154" y="16902"/>
                                    </a:lnTo>
                                    <a:cubicBezTo>
                                      <a:pt x="18988" y="15822"/>
                                      <a:pt x="19822" y="14742"/>
                                      <a:pt x="20101" y="13554"/>
                                    </a:cubicBezTo>
                                    <a:cubicBezTo>
                                      <a:pt x="20286" y="12312"/>
                                      <a:pt x="20101" y="11178"/>
                                      <a:pt x="19452" y="9990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92D050"/>
                              </a:solidFill>
                              <a:ln w="12700">
                                <a:solidFill>
                                  <a:srgbClr val="00B050"/>
                                </a:solidFill>
                                <a:miter lim="400000"/>
                              </a:ln>
                            </wps:spPr>
                            <wps:bodyPr lIns="38100" tIns="38100" rIns="38100" bIns="38100" anchor="ctr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9A6EA0E" id="Forma" o:spid="_x0000_s1026" alt="Título: Gráfico" style="width:21.75pt;height:3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20168,214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" path="m19452,9990c18247,7776,15373,5940,13333,3996,12035,2808,11294,1566,10830,216l9996,v371,5292,834,10530,1205,15822c11201,15984,11201,16146,11201,16308,8698,14688,3599,14634,1189,16362v-2503,1782,-834,4374,2967,4914c6380,21600,8791,21384,10645,20520v1298,-756,1761,-1566,1668,-2646c12221,16686,12128,15552,12035,14364v-278,-2970,-556,-5994,-741,-8964c11294,5346,11294,5292,11294,5292v3244,864,5840,2862,7138,4806c19081,11070,19452,12096,19266,13176v-185,1134,-927,2214,-1483,3294c17690,16578,17690,16686,17598,16794r556,108c18988,15822,19822,14742,20101,13554v185,-1242,,-2376,-649,-3564xe" fillcolor="#92d050" strokecolor="#00b050" strokeweight="1pt">
                      <v:stroke miterlimit="4" joinstyle="miter"/>
                      <v:path arrowok="t" o:extrusionok="f" o:connecttype="custom" o:connectlocs="138149,251873;138149,251873;138149,251873;138149,251873" o:connectangles="0,90,180,270"/>
                      <w10:anchorlock/>
                    </v:shape>
                  </w:pict>
                </mc:Fallback>
              </mc:AlternateContent>
            </w:r>
            <w:r w:rsidR="00DB183A" w:rsidRPr="00505B18">
              <w:rPr>
                <w:rFonts w:ascii="Fredoka One" w:hAnsi="Fredoka One" w:cs="Aharoni"/>
                <w:outline/>
                <w:color w:val="002060"/>
                <w:sz w:val="144"/>
                <w:szCs w:val="144"/>
                <w14:shadow w14:blurRad="50800" w14:dist="38100" w14:dir="13500000" w14:sx="100000" w14:sy="100000" w14:kx="0" w14:ky="0" w14:algn="br">
                  <w14:srgbClr w14:val="000000">
                    <w14:alpha w14:val="60000"/>
                  </w14:srgbClr>
                </w14:shadow>
                <w14:textOutline w14:w="38100" w14:cap="flat" w14:cmpd="sng" w14:algn="ctr">
                  <w14:solidFill>
                    <w14:schemeClr w14:val="accent2">
                      <w14:lumMod w14:val="60000"/>
                      <w14:lumOff w14:val="40000"/>
                    </w14:schemeClr>
                  </w14:solidFill>
                  <w14:prstDash w14:val="solid"/>
                  <w14:round/>
                </w14:textOutline>
                <w14:props3d w14:extrusionH="57150" w14:contourW="0" w14:prstMaterial="softEdge">
                  <w14:bevelT w14:w="25400" w14:h="38100" w14:prst="circle"/>
                </w14:props3d>
              </w:rPr>
              <w:t>Club</w:t>
            </w:r>
            <w:r w:rsidR="00CC32F3" w:rsidRPr="00505B18">
              <w:rPr>
                <w:rFonts w:ascii="Fredoka One" w:hAnsi="Fredoka One"/>
                <w:outline/>
                <w:color w:val="002060"/>
                <w:sz w:val="72"/>
                <w:szCs w:val="72"/>
                <w14:shadow w14:blurRad="50800" w14:dist="38100" w14:dir="13500000" w14:sx="100000" w14:sy="100000" w14:kx="0" w14:ky="0" w14:algn="br">
                  <w14:srgbClr w14:val="000000">
                    <w14:alpha w14:val="60000"/>
                  </w14:srgbClr>
                </w14:shadow>
                <w14:textOutline w14:w="38100" w14:cap="flat" w14:cmpd="sng" w14:algn="ctr">
                  <w14:solidFill>
                    <w14:schemeClr w14:val="accent2">
                      <w14:lumMod w14:val="60000"/>
                      <w14:lumOff w14:val="40000"/>
                    </w14:schemeClr>
                  </w14:solidFill>
                  <w14:prstDash w14:val="solid"/>
                  <w14:round/>
                </w14:textOutline>
                <w14:props3d w14:extrusionH="57150" w14:contourW="0" w14:prstMaterial="softEdge">
                  <w14:bevelT w14:w="25400" w14:h="38100" w14:prst="circle"/>
                </w14:props3d>
              </w:rPr>
              <w:t xml:space="preserve"> </w:t>
            </w:r>
            <w:r w:rsidR="00CC32F3" w:rsidRPr="00CD17A1">
              <w:rPr>
                <w:outline/>
                <w:noProof/>
                <w:color w:val="0093BC" w:themeColor="accent2"/>
                <w:lang w:bidi="es-ES"/>
                <w14:shadow w14:blurRad="0" w14:dist="38100" w14:dir="2700000" w14:sx="100000" w14:sy="100000" w14:kx="0" w14:ky="0" w14:algn="tl">
                  <w14:schemeClr w14:val="accent2"/>
                </w14:shadow>
                <w14:textOutline w14:w="6604" w14:cap="flat" w14:cmpd="sng" w14:algn="ctr">
                  <w14:solidFill>
                    <w14:schemeClr w14:val="accent2"/>
                  </w14:solidFill>
                  <w14:prstDash w14:val="solid"/>
                  <w14:round/>
                </w14:textOutline>
                <w14:textFill>
                  <w14:solidFill>
                    <w14:srgbClr w14:val="FFFFFF"/>
                  </w14:solidFill>
                </w14:textFill>
              </w:rPr>
              <mc:AlternateContent>
                <mc:Choice Requires="wps">
                  <w:drawing>
                    <wp:inline distT="0" distB="0" distL="0" distR="0" wp14:anchorId="402713AE" wp14:editId="476B3417">
                      <wp:extent cx="276297" cy="503745"/>
                      <wp:effectExtent l="0" t="0" r="9525" b="0"/>
                      <wp:docPr id="1" name="Forma" title="Gráfic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6297" cy="503745"/>
                              </a:xfrm>
                              <a:custGeom>
                                <a:avLst/>
                                <a:gdLst/>
                                <a:ahLst/>
                                <a:cxnLst>
                                  <a:cxn ang="0">
                                    <a:pos x="wd2" y="hd2"/>
                                  </a:cxn>
                                  <a:cxn ang="5400000">
                                    <a:pos x="wd2" y="hd2"/>
                                  </a:cxn>
                                  <a:cxn ang="10800000">
                                    <a:pos x="wd2" y="hd2"/>
                                  </a:cxn>
                                  <a:cxn ang="16200000">
                                    <a:pos x="wd2" y="hd2"/>
                                  </a:cxn>
                                </a:cxnLst>
                                <a:rect l="0" t="0" r="r" b="b"/>
                                <a:pathLst>
                                  <a:path w="20168" h="21419" extrusionOk="0">
                                    <a:moveTo>
                                      <a:pt x="19452" y="9990"/>
                                    </a:moveTo>
                                    <a:cubicBezTo>
                                      <a:pt x="18247" y="7776"/>
                                      <a:pt x="15373" y="5940"/>
                                      <a:pt x="13333" y="3996"/>
                                    </a:cubicBezTo>
                                    <a:cubicBezTo>
                                      <a:pt x="12035" y="2808"/>
                                      <a:pt x="11294" y="1566"/>
                                      <a:pt x="10830" y="216"/>
                                    </a:cubicBezTo>
                                    <a:lnTo>
                                      <a:pt x="9996" y="0"/>
                                    </a:lnTo>
                                    <a:cubicBezTo>
                                      <a:pt x="10367" y="5292"/>
                                      <a:pt x="10830" y="10530"/>
                                      <a:pt x="11201" y="15822"/>
                                    </a:cubicBezTo>
                                    <a:cubicBezTo>
                                      <a:pt x="11201" y="15984"/>
                                      <a:pt x="11201" y="16146"/>
                                      <a:pt x="11201" y="16308"/>
                                    </a:cubicBezTo>
                                    <a:cubicBezTo>
                                      <a:pt x="8698" y="14688"/>
                                      <a:pt x="3599" y="14634"/>
                                      <a:pt x="1189" y="16362"/>
                                    </a:cubicBezTo>
                                    <a:cubicBezTo>
                                      <a:pt x="-1314" y="18144"/>
                                      <a:pt x="355" y="20736"/>
                                      <a:pt x="4156" y="21276"/>
                                    </a:cubicBezTo>
                                    <a:cubicBezTo>
                                      <a:pt x="6380" y="21600"/>
                                      <a:pt x="8791" y="21384"/>
                                      <a:pt x="10645" y="20520"/>
                                    </a:cubicBezTo>
                                    <a:cubicBezTo>
                                      <a:pt x="11943" y="19764"/>
                                      <a:pt x="12406" y="18954"/>
                                      <a:pt x="12313" y="17874"/>
                                    </a:cubicBezTo>
                                    <a:cubicBezTo>
                                      <a:pt x="12221" y="16686"/>
                                      <a:pt x="12128" y="15552"/>
                                      <a:pt x="12035" y="14364"/>
                                    </a:cubicBezTo>
                                    <a:cubicBezTo>
                                      <a:pt x="11757" y="11394"/>
                                      <a:pt x="11479" y="8370"/>
                                      <a:pt x="11294" y="5400"/>
                                    </a:cubicBezTo>
                                    <a:cubicBezTo>
                                      <a:pt x="11294" y="5346"/>
                                      <a:pt x="11294" y="5292"/>
                                      <a:pt x="11294" y="5292"/>
                                    </a:cubicBezTo>
                                    <a:cubicBezTo>
                                      <a:pt x="14538" y="6156"/>
                                      <a:pt x="17134" y="8154"/>
                                      <a:pt x="18432" y="10098"/>
                                    </a:cubicBezTo>
                                    <a:cubicBezTo>
                                      <a:pt x="19081" y="11070"/>
                                      <a:pt x="19452" y="12096"/>
                                      <a:pt x="19266" y="13176"/>
                                    </a:cubicBezTo>
                                    <a:cubicBezTo>
                                      <a:pt x="19081" y="14310"/>
                                      <a:pt x="18339" y="15390"/>
                                      <a:pt x="17783" y="16470"/>
                                    </a:cubicBezTo>
                                    <a:cubicBezTo>
                                      <a:pt x="17690" y="16578"/>
                                      <a:pt x="17690" y="16686"/>
                                      <a:pt x="17598" y="16794"/>
                                    </a:cubicBezTo>
                                    <a:lnTo>
                                      <a:pt x="18154" y="16902"/>
                                    </a:lnTo>
                                    <a:cubicBezTo>
                                      <a:pt x="18988" y="15822"/>
                                      <a:pt x="19822" y="14742"/>
                                      <a:pt x="20101" y="13554"/>
                                    </a:cubicBezTo>
                                    <a:cubicBezTo>
                                      <a:pt x="20286" y="12312"/>
                                      <a:pt x="20101" y="11178"/>
                                      <a:pt x="19452" y="9990"/>
                                    </a:cubicBezTo>
                                    <a:close/>
                                  </a:path>
                                </a:pathLst>
                              </a:custGeom>
                              <a:gradFill flip="none" rotWithShape="1">
                                <a:gsLst>
                                  <a:gs pos="0">
                                    <a:schemeClr val="accent3">
                                      <a:lumMod val="67000"/>
                                    </a:schemeClr>
                                  </a:gs>
                                  <a:gs pos="48000">
                                    <a:schemeClr val="accent3">
                                      <a:lumMod val="97000"/>
                                      <a:lumOff val="3000"/>
                                    </a:schemeClr>
                                  </a:gs>
                                  <a:gs pos="100000">
                                    <a:schemeClr val="accent3">
                                      <a:lumMod val="60000"/>
                                      <a:lumOff val="40000"/>
                                    </a:schemeClr>
                                  </a:gs>
                                </a:gsLst>
                                <a:lin ang="16200000" scaled="1"/>
                                <a:tileRect/>
                              </a:gra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lIns="38100" tIns="38100" rIns="38100" bIns="38100" anchor="ctr"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685B3FB5" id="Forma" o:spid="_x0000_s1026" alt="Título: Gráfico" style="width:21.75pt;height:3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20168,214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" path="m19452,9990c18247,7776,15373,5940,13333,3996,12035,2808,11294,1566,10830,216l9996,v371,5292,834,10530,1205,15822c11201,15984,11201,16146,11201,16308,8698,14688,3599,14634,1189,16362v-2503,1782,-834,4374,2967,4914c6380,21600,8791,21384,10645,20520v1298,-756,1761,-1566,1668,-2646c12221,16686,12128,15552,12035,14364v-278,-2970,-556,-5994,-741,-8964c11294,5346,11294,5292,11294,5292v3244,864,5840,2862,7138,4806c19081,11070,19452,12096,19266,13176v-185,1134,-927,2214,-1483,3294c17690,16578,17690,16686,17598,16794r556,108c18988,15822,19822,14742,20101,13554v185,-1242,,-2376,-649,-3564xe" fillcolor="#b97708 [2150]" stroked="f">
                      <v:fill color2="#f9cc80 [1942]" rotate="t" angle="180" colors="0 #ba7808;31457f #f6ae32;1 #facd80" focus="100%" type="gradient"/>
                      <v:path arrowok="t" o:extrusionok="f" o:connecttype="custom" o:connectlocs="138149,251873;138149,251873;138149,251873;138149,251873" o:connectangles="0,90,180,270"/>
                      <w10:anchorlock/>
                    </v:shape>
                  </w:pict>
                </mc:Fallback>
              </mc:AlternateContent>
            </w:r>
          </w:p>
        </w:tc>
      </w:tr>
      <w:tr w:rsidR="00CC32F3" w:rsidRPr="007C71C2" w14:paraId="6468D179" w14:textId="77777777" w:rsidTr="00CE6823">
        <w:trPr>
          <w:trHeight w:val="328"/>
        </w:trPr>
        <w:tc>
          <w:tcPr>
            <w:tcW w:w="5451" w:type="dxa"/>
            <w:vMerge/>
            <w:shd w:val="clear" w:color="auto" w:fill="auto"/>
            <w:vAlign w:val="center"/>
          </w:tcPr>
          <w:p w14:paraId="58DA2227" w14:textId="77777777" w:rsidR="00CC32F3" w:rsidRPr="007C71C2" w:rsidRDefault="00CC32F3" w:rsidP="00CC32F3">
            <w:pPr>
              <w:jc w:val="center"/>
            </w:pPr>
          </w:p>
        </w:tc>
        <w:tc>
          <w:tcPr>
            <w:tcW w:w="5453" w:type="dxa"/>
            <w:tcBorders>
              <w:top w:val="single" w:sz="18" w:space="0" w:color="FFD028" w:themeColor="accent4"/>
              <w:bottom w:val="single" w:sz="18" w:space="0" w:color="FFD028" w:themeColor="accent4"/>
            </w:tcBorders>
            <w:shd w:val="clear" w:color="auto" w:fill="auto"/>
            <w:vAlign w:val="center"/>
          </w:tcPr>
          <w:p w14:paraId="435D112D" w14:textId="3FBABA30" w:rsidR="00CC32F3" w:rsidRPr="00421653" w:rsidRDefault="00DB183A" w:rsidP="00505B18">
            <w:pPr>
              <w:pStyle w:val="Ttulo2"/>
              <w:spacing w:after="100" w:afterAutospacing="1"/>
              <w:rPr>
                <w:bCs/>
                <w:szCs w:val="72"/>
              </w:rPr>
            </w:pPr>
            <w:r w:rsidRPr="00505B18">
              <w:rPr>
                <w:rFonts w:ascii="Fredoka One" w:hAnsi="Fredoka One"/>
                <w:b/>
                <w:bCs/>
                <w:color w:val="F6AB2C" w:themeColor="accent3"/>
                <w:szCs w:val="72"/>
                <w14:shadow w14:blurRad="50800" w14:dist="38100" w14:dir="18900000" w14:sx="100000" w14:sy="100000" w14:kx="0" w14:ky="0" w14:algn="bl">
                  <w14:srgbClr w14:val="000000">
                    <w14:alpha w14:val="60000"/>
                  </w14:srgbClr>
                </w14:shadow>
                <w14:textOutline w14:w="12700" w14:cap="flat" w14:cmpd="sng" w14:algn="ctr">
                  <w14:solidFill>
                    <w14:schemeClr w14:val="tx1"/>
                  </w14:solidFill>
                  <w14:prstDash w14:val="solid"/>
                  <w14:round/>
                </w14:textOutline>
                <w14:props3d w14:extrusionH="57150" w14:contourW="0" w14:prstMaterial="matte">
                  <w14:bevelT w14:w="63500" w14:h="12700" w14:prst="angle"/>
                  <w14:contourClr>
                    <w14:schemeClr w14:val="bg1">
                      <w14:lumMod w14:val="65000"/>
                    </w14:schemeClr>
                  </w14:contourClr>
                </w14:props3d>
                <w14:ligatures w14:val="historicalDiscretional"/>
              </w:rPr>
              <w:t xml:space="preserve">La </w:t>
            </w:r>
            <w:r w:rsidRPr="00505B18">
              <w:rPr>
                <w:rFonts w:ascii="Fredoka One" w:hAnsi="Fredoka One"/>
                <w:b/>
                <w:bCs/>
                <w:color w:val="F6AB2C" w:themeColor="accent3"/>
                <w:sz w:val="96"/>
                <w:szCs w:val="96"/>
                <w14:shadow w14:blurRad="50800" w14:dist="38100" w14:dir="18900000" w14:sx="100000" w14:sy="100000" w14:kx="0" w14:ky="0" w14:algn="bl">
                  <w14:srgbClr w14:val="000000">
                    <w14:alpha w14:val="60000"/>
                  </w14:srgbClr>
                </w14:shadow>
                <w14:textOutline w14:w="12700" w14:cap="flat" w14:cmpd="sng" w14:algn="ctr">
                  <w14:solidFill>
                    <w14:schemeClr w14:val="tx1"/>
                  </w14:solidFill>
                  <w14:prstDash w14:val="solid"/>
                  <w14:round/>
                </w14:textOutline>
                <w14:props3d w14:extrusionH="57150" w14:contourW="0" w14:prstMaterial="matte">
                  <w14:bevelT w14:w="63500" w14:h="12700" w14:prst="angle"/>
                  <w14:contourClr>
                    <w14:schemeClr w14:val="bg1">
                      <w14:lumMod w14:val="65000"/>
                    </w14:schemeClr>
                  </w14:contourClr>
                </w14:props3d>
                <w14:ligatures w14:val="historicalDiscretional"/>
              </w:rPr>
              <w:t>G</w:t>
            </w:r>
            <w:r w:rsidRPr="00505B18">
              <w:rPr>
                <w:rFonts w:ascii="Fredoka One" w:hAnsi="Fredoka One"/>
                <w:b/>
                <w:bCs/>
                <w:color w:val="F6AB2C" w:themeColor="accent3"/>
                <w:szCs w:val="72"/>
                <w14:shadow w14:blurRad="50800" w14:dist="38100" w14:dir="18900000" w14:sx="100000" w14:sy="100000" w14:kx="0" w14:ky="0" w14:algn="bl">
                  <w14:srgbClr w14:val="000000">
                    <w14:alpha w14:val="60000"/>
                  </w14:srgbClr>
                </w14:shadow>
                <w14:textOutline w14:w="12700" w14:cap="flat" w14:cmpd="sng" w14:algn="ctr">
                  <w14:solidFill>
                    <w14:schemeClr w14:val="tx1"/>
                  </w14:solidFill>
                  <w14:prstDash w14:val="solid"/>
                  <w14:round/>
                </w14:textOutline>
                <w14:props3d w14:extrusionH="57150" w14:contourW="0" w14:prstMaterial="matte">
                  <w14:bevelT w14:w="63500" w14:h="12700" w14:prst="angle"/>
                  <w14:contourClr>
                    <w14:schemeClr w14:val="bg1">
                      <w14:lumMod w14:val="65000"/>
                    </w14:schemeClr>
                  </w14:contourClr>
                </w14:props3d>
                <w14:ligatures w14:val="historicalDiscretional"/>
              </w:rPr>
              <w:t xml:space="preserve">uitarra Del </w:t>
            </w:r>
            <w:r w:rsidRPr="00505B18">
              <w:rPr>
                <w:rFonts w:ascii="Fredoka One" w:hAnsi="Fredoka One"/>
                <w:b/>
                <w:bCs/>
                <w:color w:val="F6AB2C" w:themeColor="accent3"/>
                <w:sz w:val="96"/>
                <w:szCs w:val="96"/>
                <w14:shadow w14:blurRad="50800" w14:dist="38100" w14:dir="18900000" w14:sx="100000" w14:sy="100000" w14:kx="0" w14:ky="0" w14:algn="bl">
                  <w14:srgbClr w14:val="000000">
                    <w14:alpha w14:val="60000"/>
                  </w14:srgbClr>
                </w14:shadow>
                <w14:textOutline w14:w="12700" w14:cap="flat" w14:cmpd="sng" w14:algn="ctr">
                  <w14:solidFill>
                    <w14:schemeClr w14:val="tx1"/>
                  </w14:solidFill>
                  <w14:prstDash w14:val="solid"/>
                  <w14:round/>
                </w14:textOutline>
                <w14:props3d w14:extrusionH="57150" w14:contourW="0" w14:prstMaterial="matte">
                  <w14:bevelT w14:w="63500" w14:h="12700" w14:prst="angle"/>
                  <w14:contourClr>
                    <w14:schemeClr w14:val="bg1">
                      <w14:lumMod w14:val="65000"/>
                    </w14:schemeClr>
                  </w14:contourClr>
                </w14:props3d>
                <w14:ligatures w14:val="historicalDiscretional"/>
              </w:rPr>
              <w:t>Católico</w:t>
            </w:r>
          </w:p>
        </w:tc>
      </w:tr>
      <w:tr w:rsidR="00CC32F3" w:rsidRPr="007C71C2" w14:paraId="09B9F6CC" w14:textId="77777777" w:rsidTr="00CE6823">
        <w:trPr>
          <w:trHeight w:val="159"/>
        </w:trPr>
        <w:tc>
          <w:tcPr>
            <w:tcW w:w="5451" w:type="dxa"/>
            <w:vMerge/>
            <w:shd w:val="clear" w:color="auto" w:fill="auto"/>
            <w:vAlign w:val="center"/>
          </w:tcPr>
          <w:p w14:paraId="2438FEE7" w14:textId="77777777" w:rsidR="00CC32F3" w:rsidRPr="007C71C2" w:rsidRDefault="00CC32F3" w:rsidP="00CC32F3">
            <w:pPr>
              <w:jc w:val="center"/>
            </w:pPr>
          </w:p>
        </w:tc>
        <w:tc>
          <w:tcPr>
            <w:tcW w:w="5453" w:type="dxa"/>
            <w:tcBorders>
              <w:top w:val="single" w:sz="18" w:space="0" w:color="FFD028" w:themeColor="accent4"/>
              <w:bottom w:val="single" w:sz="18" w:space="0" w:color="FFD028" w:themeColor="accent4"/>
            </w:tcBorders>
            <w:shd w:val="clear" w:color="auto" w:fill="auto"/>
            <w:vAlign w:val="center"/>
          </w:tcPr>
          <w:p w14:paraId="3997A5A1" w14:textId="62A632F0" w:rsidR="00CC32F3" w:rsidRPr="007C71C2" w:rsidRDefault="00CC32F3" w:rsidP="00CC32F3">
            <w:pPr>
              <w:jc w:val="center"/>
            </w:pPr>
          </w:p>
        </w:tc>
      </w:tr>
      <w:tr w:rsidR="00CC32F3" w:rsidRPr="007C71C2" w14:paraId="05674926" w14:textId="77777777" w:rsidTr="00CE6823">
        <w:trPr>
          <w:trHeight w:val="201"/>
        </w:trPr>
        <w:tc>
          <w:tcPr>
            <w:tcW w:w="5451" w:type="dxa"/>
            <w:shd w:val="clear" w:color="auto" w:fill="auto"/>
            <w:vAlign w:val="center"/>
          </w:tcPr>
          <w:p w14:paraId="3E3D9367" w14:textId="77777777" w:rsidR="00CC32F3" w:rsidRDefault="00CC32F3" w:rsidP="00CC32F3">
            <w:pPr>
              <w:jc w:val="center"/>
            </w:pPr>
          </w:p>
          <w:p w14:paraId="5B4C9F19" w14:textId="77777777" w:rsidR="00CC32F3" w:rsidRDefault="00CC32F3" w:rsidP="00CC32F3">
            <w:pPr>
              <w:jc w:val="center"/>
            </w:pPr>
          </w:p>
          <w:p w14:paraId="25806344" w14:textId="77777777" w:rsidR="00CC32F3" w:rsidRPr="007C71C2" w:rsidRDefault="00CC32F3" w:rsidP="00CC32F3"/>
        </w:tc>
        <w:tc>
          <w:tcPr>
            <w:tcW w:w="5453" w:type="dxa"/>
            <w:tcBorders>
              <w:top w:val="single" w:sz="18" w:space="0" w:color="FFD028" w:themeColor="accent4"/>
            </w:tcBorders>
            <w:shd w:val="clear" w:color="auto" w:fill="auto"/>
            <w:vAlign w:val="center"/>
          </w:tcPr>
          <w:p w14:paraId="496CF1BB" w14:textId="77777777" w:rsidR="00CC32F3" w:rsidRDefault="00CC32F3" w:rsidP="00CC32F3">
            <w:pPr>
              <w:jc w:val="center"/>
              <w:rPr>
                <w:noProof/>
                <w:lang w:bidi="es-ES"/>
              </w:rPr>
            </w:pPr>
          </w:p>
          <w:p w14:paraId="73827E74" w14:textId="77777777" w:rsidR="00CC32F3" w:rsidRDefault="00CC32F3" w:rsidP="00CC32F3">
            <w:pPr>
              <w:jc w:val="center"/>
              <w:rPr>
                <w:noProof/>
                <w:lang w:bidi="es-ES"/>
              </w:rPr>
            </w:pPr>
          </w:p>
          <w:p w14:paraId="703A1B14" w14:textId="77777777" w:rsidR="00CC32F3" w:rsidRDefault="00CC32F3" w:rsidP="00CC32F3">
            <w:pPr>
              <w:jc w:val="center"/>
              <w:rPr>
                <w:noProof/>
                <w:lang w:bidi="es-ES"/>
              </w:rPr>
            </w:pPr>
          </w:p>
          <w:p w14:paraId="002DC0AF" w14:textId="77777777" w:rsidR="00CC32F3" w:rsidRDefault="00CC32F3" w:rsidP="00CC32F3">
            <w:pPr>
              <w:jc w:val="center"/>
              <w:rPr>
                <w:noProof/>
                <w:lang w:bidi="es-ES"/>
              </w:rPr>
            </w:pPr>
          </w:p>
          <w:p w14:paraId="7645BB22" w14:textId="77777777" w:rsidR="00CC32F3" w:rsidRDefault="00CC32F3" w:rsidP="00CC32F3">
            <w:pPr>
              <w:jc w:val="center"/>
              <w:rPr>
                <w:noProof/>
                <w:lang w:bidi="es-ES"/>
              </w:rPr>
            </w:pPr>
          </w:p>
          <w:p w14:paraId="6C290515" w14:textId="77777777" w:rsidR="00CC32F3" w:rsidRDefault="00CC32F3" w:rsidP="00CC32F3">
            <w:pPr>
              <w:jc w:val="center"/>
              <w:rPr>
                <w:noProof/>
                <w:lang w:bidi="es-ES"/>
              </w:rPr>
            </w:pPr>
          </w:p>
          <w:p w14:paraId="7CB4D6E9" w14:textId="77777777" w:rsidR="00CC32F3" w:rsidRDefault="00CC32F3" w:rsidP="00CC32F3">
            <w:pPr>
              <w:jc w:val="center"/>
              <w:rPr>
                <w:noProof/>
                <w:lang w:bidi="es-ES"/>
              </w:rPr>
            </w:pPr>
          </w:p>
          <w:p w14:paraId="40A59238" w14:textId="77777777" w:rsidR="00CC32F3" w:rsidRDefault="00CC32F3" w:rsidP="00CC32F3">
            <w:pPr>
              <w:jc w:val="center"/>
              <w:rPr>
                <w:noProof/>
                <w:lang w:bidi="es-ES"/>
              </w:rPr>
            </w:pPr>
          </w:p>
          <w:p w14:paraId="2AE745A3" w14:textId="77777777" w:rsidR="00CC32F3" w:rsidRPr="007C71C2" w:rsidRDefault="00CC32F3" w:rsidP="00CC32F3">
            <w:pPr>
              <w:jc w:val="center"/>
              <w:rPr>
                <w:noProof/>
                <w:lang w:bidi="es-ES"/>
              </w:rPr>
            </w:pPr>
          </w:p>
        </w:tc>
      </w:tr>
    </w:tbl>
    <w:p w14:paraId="666DDC7E" w14:textId="77777777" w:rsidR="00526975" w:rsidRDefault="00526975" w:rsidP="00F06C77">
      <w:pPr>
        <w:pStyle w:val="Delimitadorgrfico"/>
        <w:spacing w:after="120"/>
      </w:pPr>
    </w:p>
    <w:p w14:paraId="1FB0B5A0" w14:textId="77777777" w:rsidR="00542F77" w:rsidRDefault="00542F77" w:rsidP="00F06C77">
      <w:pPr>
        <w:pStyle w:val="Delimitadorgrfico"/>
        <w:spacing w:after="120"/>
      </w:pPr>
    </w:p>
    <w:p w14:paraId="59348B86" w14:textId="77777777" w:rsidR="00CE6823" w:rsidRPr="00CE6823" w:rsidRDefault="00CE6823" w:rsidP="00CE6823"/>
    <w:p w14:paraId="4FD969B2" w14:textId="77777777" w:rsidR="00CE6823" w:rsidRPr="00CE6823" w:rsidRDefault="00CE6823" w:rsidP="00CE6823"/>
    <w:p w14:paraId="62B8BF95" w14:textId="77777777" w:rsidR="00CE6823" w:rsidRPr="00CE6823" w:rsidRDefault="00CE6823" w:rsidP="00CE6823"/>
    <w:p w14:paraId="649AA2E0" w14:textId="77777777" w:rsidR="00CE6823" w:rsidRPr="00CE6823" w:rsidRDefault="00CE6823" w:rsidP="00CE6823"/>
    <w:p w14:paraId="1B674CDC" w14:textId="77777777" w:rsidR="00CE6823" w:rsidRPr="00CE6823" w:rsidRDefault="00CE6823" w:rsidP="00CE6823"/>
    <w:p w14:paraId="64FC5376" w14:textId="77777777" w:rsidR="00CE6823" w:rsidRPr="00CE6823" w:rsidRDefault="00CE6823" w:rsidP="00CE6823"/>
    <w:p w14:paraId="3F1AB0E8" w14:textId="77777777" w:rsidR="00CE6823" w:rsidRPr="00CE6823" w:rsidRDefault="00CE6823" w:rsidP="00CE6823"/>
    <w:p w14:paraId="7E01825A" w14:textId="77777777" w:rsidR="00CE6823" w:rsidRPr="00CE6823" w:rsidRDefault="00CE6823" w:rsidP="00CE6823"/>
    <w:p w14:paraId="1AF2C13E" w14:textId="77777777" w:rsidR="00CE6823" w:rsidRPr="00CE6823" w:rsidRDefault="00CE6823" w:rsidP="00CE6823"/>
    <w:p w14:paraId="6DEC1574" w14:textId="77777777" w:rsidR="00CE6823" w:rsidRPr="00CE6823" w:rsidRDefault="00CE6823" w:rsidP="00CE6823"/>
    <w:p w14:paraId="14FFEA3F" w14:textId="77777777" w:rsidR="00CE6823" w:rsidRPr="00CE6823" w:rsidRDefault="00CE6823" w:rsidP="00CE6823"/>
    <w:p w14:paraId="38CA23F7" w14:textId="77777777" w:rsidR="00CE6823" w:rsidRPr="00CE6823" w:rsidRDefault="00CE6823" w:rsidP="00CE6823"/>
    <w:p w14:paraId="3DD29399" w14:textId="77777777" w:rsidR="00CE6823" w:rsidRPr="00CE6823" w:rsidRDefault="00CE6823" w:rsidP="00CE6823"/>
    <w:p w14:paraId="52751864" w14:textId="77777777" w:rsidR="00CE6823" w:rsidRPr="00CE6823" w:rsidRDefault="00CE6823" w:rsidP="00CE6823"/>
    <w:p w14:paraId="71359CED" w14:textId="77777777" w:rsidR="00CE6823" w:rsidRPr="00CE6823" w:rsidRDefault="00CE6823" w:rsidP="00CE6823"/>
    <w:p w14:paraId="30D21FD1" w14:textId="77777777" w:rsidR="00CE6823" w:rsidRPr="00CE6823" w:rsidRDefault="00CE6823" w:rsidP="00CE6823"/>
    <w:p w14:paraId="081B682D" w14:textId="77777777" w:rsidR="00CE6823" w:rsidRPr="00CE6823" w:rsidRDefault="00CE6823" w:rsidP="00CE6823"/>
    <w:p w14:paraId="1E783242" w14:textId="77777777" w:rsidR="00CE6823" w:rsidRPr="00CE6823" w:rsidRDefault="00CE6823" w:rsidP="00CE6823"/>
    <w:p w14:paraId="042CD264" w14:textId="77777777" w:rsidR="00CE6823" w:rsidRPr="00CE6823" w:rsidRDefault="00CE6823" w:rsidP="00CE6823"/>
    <w:p w14:paraId="468FF396" w14:textId="77777777" w:rsidR="00CE6823" w:rsidRPr="00CE6823" w:rsidRDefault="00CE6823" w:rsidP="00CE6823"/>
    <w:p w14:paraId="1B80903F" w14:textId="77777777" w:rsidR="00CE6823" w:rsidRPr="00CE6823" w:rsidRDefault="00CE6823" w:rsidP="00CE6823"/>
    <w:p w14:paraId="2E2A70B1" w14:textId="77777777" w:rsidR="00CE6823" w:rsidRPr="00CE6823" w:rsidRDefault="00CE6823" w:rsidP="00CE6823"/>
    <w:p w14:paraId="2D320BCC" w14:textId="77777777" w:rsidR="00CE6823" w:rsidRPr="00CE6823" w:rsidRDefault="00CE6823" w:rsidP="00CE6823"/>
    <w:p w14:paraId="73FB4E3F" w14:textId="77777777" w:rsidR="00CE6823" w:rsidRPr="00CE6823" w:rsidRDefault="00CE6823" w:rsidP="00CE6823"/>
    <w:p w14:paraId="0AF5CF7C" w14:textId="77777777" w:rsidR="00CE6823" w:rsidRPr="00CE6823" w:rsidRDefault="00CE6823" w:rsidP="00CE6823"/>
    <w:p w14:paraId="1325809F" w14:textId="77777777" w:rsidR="00CE6823" w:rsidRPr="00CE6823" w:rsidRDefault="00CE6823" w:rsidP="00CE6823"/>
    <w:p w14:paraId="20C40C8F" w14:textId="77777777" w:rsidR="00CE6823" w:rsidRPr="00CE6823" w:rsidRDefault="00CE6823" w:rsidP="00CE6823"/>
    <w:p w14:paraId="1C2297A7" w14:textId="77777777" w:rsidR="00CE6823" w:rsidRPr="00CE6823" w:rsidRDefault="00CE6823" w:rsidP="00CE6823"/>
    <w:p w14:paraId="7620A301" w14:textId="77777777" w:rsidR="00CE6823" w:rsidRPr="00CE6823" w:rsidRDefault="00CE6823" w:rsidP="00CE6823"/>
    <w:p w14:paraId="5D1A4630" w14:textId="77777777" w:rsidR="00CE6823" w:rsidRPr="00CE6823" w:rsidRDefault="00CE6823" w:rsidP="00CE6823"/>
    <w:p w14:paraId="54037DC5" w14:textId="77777777" w:rsidR="00CE6823" w:rsidRPr="00CE6823" w:rsidRDefault="00CE6823" w:rsidP="00CE6823"/>
    <w:p w14:paraId="24FCE2B5" w14:textId="77777777" w:rsidR="00CE6823" w:rsidRPr="00CE6823" w:rsidRDefault="00CE6823" w:rsidP="00CE6823"/>
    <w:p w14:paraId="14920210" w14:textId="77777777" w:rsidR="00CE6823" w:rsidRPr="00CE6823" w:rsidRDefault="00CE6823" w:rsidP="00CE6823"/>
    <w:p w14:paraId="4065DE27" w14:textId="77777777" w:rsidR="00CE6823" w:rsidRPr="00CE6823" w:rsidRDefault="00CE6823" w:rsidP="00CE6823"/>
    <w:p w14:paraId="1F085CCE" w14:textId="77777777" w:rsidR="00CE6823" w:rsidRPr="00CE6823" w:rsidRDefault="00CE6823" w:rsidP="00CE6823"/>
    <w:p w14:paraId="1EDD0E20" w14:textId="77777777" w:rsidR="00CE6823" w:rsidRDefault="00CE6823" w:rsidP="00CE6823">
      <w:pPr>
        <w:rPr>
          <w:sz w:val="10"/>
        </w:rPr>
      </w:pPr>
    </w:p>
    <w:p w14:paraId="21739973" w14:textId="77777777" w:rsidR="00CE6823" w:rsidRPr="00CE6823" w:rsidRDefault="00CE6823" w:rsidP="00CE6823"/>
    <w:p w14:paraId="6AD2909D" w14:textId="77777777" w:rsidR="00CE6823" w:rsidRPr="00CE6823" w:rsidRDefault="00CE6823" w:rsidP="00CE6823"/>
    <w:p w14:paraId="2B02CDF3" w14:textId="77777777" w:rsidR="00CE6823" w:rsidRPr="00CE6823" w:rsidRDefault="00CE6823" w:rsidP="00CE6823"/>
    <w:p w14:paraId="25A3A0F2" w14:textId="77777777" w:rsidR="00CE6823" w:rsidRPr="00CE6823" w:rsidRDefault="00CE6823" w:rsidP="00CE6823"/>
    <w:p w14:paraId="11622A33" w14:textId="77777777" w:rsidR="00CE6823" w:rsidRDefault="00CE6823" w:rsidP="00CE6823">
      <w:pPr>
        <w:rPr>
          <w:sz w:val="10"/>
        </w:rPr>
        <w:sectPr w:rsidR="00CE6823" w:rsidSect="00480590">
          <w:pgSz w:w="12240" w:h="15840" w:code="1"/>
          <w:pgMar w:top="720" w:right="720" w:bottom="720" w:left="720" w:header="432" w:footer="1701" w:gutter="0"/>
          <w:cols w:space="708"/>
          <w:docGrid w:linePitch="360"/>
        </w:sectPr>
      </w:pPr>
    </w:p>
    <w:p w14:paraId="7DF9A889" w14:textId="77777777" w:rsidR="00E57AF5" w:rsidRDefault="00E57AF5" w:rsidP="00886244">
      <w:pPr>
        <w:pStyle w:val="Ttulo4"/>
        <w:sectPr w:rsidR="00E57AF5" w:rsidSect="00307C62">
          <w:type w:val="continuous"/>
          <w:pgSz w:w="12240" w:h="15840" w:code="1"/>
          <w:pgMar w:top="720" w:right="720" w:bottom="720" w:left="720" w:header="432" w:footer="1701" w:gutter="0"/>
          <w:cols w:num="3" w:space="708"/>
          <w:docGrid w:linePitch="360"/>
        </w:sectPr>
      </w:pPr>
    </w:p>
    <w:p w14:paraId="6DC390F2" w14:textId="0ECE9C32" w:rsidR="00AE4F4B" w:rsidRDefault="00AC73BE" w:rsidP="00886244">
      <w:pPr>
        <w:pStyle w:val="Delimitadorgrfic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71199" behindDoc="0" locked="0" layoutInCell="1" allowOverlap="1" wp14:anchorId="5E3C521B" wp14:editId="35394217">
                <wp:simplePos x="0" y="0"/>
                <wp:positionH relativeFrom="page">
                  <wp:posOffset>1757680</wp:posOffset>
                </wp:positionH>
                <wp:positionV relativeFrom="paragraph">
                  <wp:posOffset>61595</wp:posOffset>
                </wp:positionV>
                <wp:extent cx="4098208" cy="1397707"/>
                <wp:effectExtent l="342900" t="57150" r="55245" b="297815"/>
                <wp:wrapNone/>
                <wp:docPr id="31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8208" cy="1397707"/>
                        </a:xfrm>
                        <a:prstGeom prst="roundRect">
                          <a:avLst/>
                        </a:prstGeom>
                        <a:solidFill>
                          <a:schemeClr val="accent6">
                            <a:lumMod val="50000"/>
                            <a:alpha val="50000"/>
                          </a:schemeClr>
                        </a:solidFill>
                        <a:ln>
                          <a:noFill/>
                        </a:ln>
                        <a:effectLst>
                          <a:outerShdw blurRad="149987" dist="250190" dir="8460000" algn="ctr">
                            <a:srgbClr val="000000">
                              <a:alpha val="28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1500000"/>
                          </a:lightRig>
                        </a:scene3d>
                        <a:sp3d prstMaterial="metal">
                          <a:bevelT w="88900" h="88900"/>
                        </a:sp3d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1B2556" w14:textId="77777777" w:rsidR="006C2143" w:rsidRPr="002A02BE" w:rsidRDefault="006C2143" w:rsidP="007B4285">
                            <w:pPr>
                              <w:pStyle w:val="MENU"/>
                              <w:rPr>
                                <w:i/>
                                <w:iCs/>
                                <w14:props3d w14:extrusionH="57150" w14:contourW="0" w14:prstMaterial="softEdge">
                                  <w14:bevelT w14:w="38100" w14:h="38100" w14:prst="circle"/>
                                </w14:props3d>
                              </w:rPr>
                            </w:pPr>
                            <w:bookmarkStart w:id="0" w:name="MENU"/>
                            <w:r w:rsidRPr="002A02BE">
                              <w:rPr>
                                <w14:props3d w14:extrusionH="57150" w14:contourW="0" w14:prstMaterial="softEdge">
                                  <w14:bevelT w14:w="38100" w14:h="38100" w14:prst="circle"/>
                                </w14:props3d>
                              </w:rPr>
                              <w:t>Menú</w:t>
                            </w:r>
                          </w:p>
                          <w:bookmarkEnd w:id="0"/>
                          <w:p w14:paraId="3773FFED" w14:textId="77777777" w:rsidR="006C2143" w:rsidRPr="002A02BE" w:rsidRDefault="006C2143" w:rsidP="007529B8">
                            <w:pPr>
                              <w:pStyle w:val="Descripcin"/>
                              <w:spacing w:after="0" w:line="240" w:lineRule="atLeast"/>
                              <w:jc w:val="center"/>
                              <w:rPr>
                                <w:rFonts w:ascii="Fredoka One" w:hAnsi="Fredoka One"/>
                                <w:b/>
                                <w:i w:val="0"/>
                                <w:iCs w:val="0"/>
                                <w:color w:val="FFD028" w:themeColor="accent4"/>
                                <w:sz w:val="28"/>
                                <w:szCs w:val="28"/>
                                <w:lang w:val="es-CO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38100" w14:h="38100" w14:prst="circle"/>
                                </w14:props3d>
                              </w:rPr>
                            </w:pPr>
                            <w:r w:rsidRPr="002A02BE">
                              <w:rPr>
                                <w:rFonts w:ascii="Fredoka One" w:hAnsi="Fredoka One"/>
                                <w:b/>
                                <w:i w:val="0"/>
                                <w:iCs w:val="0"/>
                                <w:color w:val="CE3840" w:themeColor="accent5"/>
                                <w:sz w:val="28"/>
                                <w:szCs w:val="28"/>
                                <w:lang w:val="es-CO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  <w14:props3d w14:extrusionH="57150" w14:contourW="0" w14:prstMaterial="none">
                                  <w14:bevelT w14:w="38100" w14:h="38100" w14:prst="circle"/>
                                </w14:props3d>
                              </w:rPr>
                              <w:t xml:space="preserve">Toca el botón </w:t>
                            </w:r>
                            <w:r w:rsidRPr="00262770">
                              <w:rPr>
                                <w:rFonts w:ascii="Fredoka One" w:hAnsi="Fredoka One"/>
                                <w:i w:val="0"/>
                                <w:iCs w:val="0"/>
                                <w:color w:val="FFD028" w:themeColor="accent4"/>
                                <w:sz w:val="28"/>
                                <w:szCs w:val="28"/>
                                <w:lang w:val="es-CO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de las </w:t>
                            </w:r>
                          </w:p>
                          <w:p w14:paraId="782DFCF6" w14:textId="1A599FF8" w:rsidR="006C2143" w:rsidRPr="002A02BE" w:rsidRDefault="006C2143" w:rsidP="007529B8">
                            <w:pPr>
                              <w:pStyle w:val="Descripcin"/>
                              <w:spacing w:after="0" w:line="240" w:lineRule="atLeast"/>
                              <w:jc w:val="center"/>
                              <w:rPr>
                                <w:rFonts w:ascii="Fredoka One" w:hAnsi="Fredoka One"/>
                                <w:b/>
                                <w:i w:val="0"/>
                                <w:iCs w:val="0"/>
                                <w:noProof/>
                                <w:color w:val="FFD028" w:themeColor="accent4"/>
                                <w:sz w:val="28"/>
                                <w:szCs w:val="28"/>
                                <w:lang w:val="es-CO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38100" w14:h="38100" w14:prst="circle"/>
                                </w14:props3d>
                              </w:rPr>
                            </w:pPr>
                            <w:r>
                              <w:rPr>
                                <w:rFonts w:ascii="Fredoka One" w:hAnsi="Fredoka One"/>
                                <w:b/>
                                <w:i w:val="0"/>
                                <w:iCs w:val="0"/>
                                <w:outline/>
                                <w:color w:val="0093BC" w:themeColor="accent2"/>
                                <w:sz w:val="28"/>
                                <w:szCs w:val="28"/>
                                <w:lang w:val="es-CO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N</w:t>
                            </w:r>
                            <w:r w:rsidRPr="00262770">
                              <w:rPr>
                                <w:rFonts w:ascii="Fredoka One" w:hAnsi="Fredoka One"/>
                                <w:b/>
                                <w:i w:val="0"/>
                                <w:iCs w:val="0"/>
                                <w:outline/>
                                <w:color w:val="0093BC" w:themeColor="accent2"/>
                                <w:sz w:val="28"/>
                                <w:szCs w:val="28"/>
                                <w:lang w:val="es-CO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ormas</w:t>
                            </w:r>
                            <w:r w:rsidRPr="002A02BE">
                              <w:rPr>
                                <w:rFonts w:ascii="Fredoka One" w:hAnsi="Fredoka One"/>
                                <w:b/>
                                <w:i w:val="0"/>
                                <w:iCs w:val="0"/>
                                <w:color w:val="FFD028" w:themeColor="accent4"/>
                                <w:sz w:val="28"/>
                                <w:szCs w:val="28"/>
                                <w:lang w:val="es-CO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38100" w14:h="38100" w14:prst="circle"/>
                                </w14:props3d>
                              </w:rPr>
                              <w:t xml:space="preserve"> </w:t>
                            </w:r>
                            <w:r w:rsidRPr="00262770">
                              <w:rPr>
                                <w:rFonts w:ascii="Fredoka One" w:hAnsi="Fredoka One"/>
                                <w:i w:val="0"/>
                                <w:iCs w:val="0"/>
                                <w:color w:val="FFD028" w:themeColor="accent4"/>
                                <w:sz w:val="28"/>
                                <w:szCs w:val="28"/>
                                <w:lang w:val="es-CO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que quieres conocer.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E3C521B" id="Cuadro de texto 31" o:spid="_x0000_s1026" style="position:absolute;margin-left:138.4pt;margin-top:4.85pt;width:322.7pt;height:110.05pt;z-index:25157119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" fillcolor="#970f52 [1609]" stroked="f">
                <v:fill opacity="32896f"/>
                <v:shadow on="t" color="black" opacity="18350f" offset="-5.40094mm,4.37361mm"/>
                <v:textbox inset="0,0,0,0">
                  <w:txbxContent>
                    <w:p w14:paraId="071B2556" w14:textId="77777777" w:rsidR="006C2143" w:rsidRPr="002A02BE" w:rsidRDefault="006C2143" w:rsidP="007B4285">
                      <w:pPr>
                        <w:pStyle w:val="MENU"/>
                        <w:rPr>
                          <w:i/>
                          <w:iCs/>
                          <w14:props3d w14:extrusionH="57150" w14:contourW="0" w14:prstMaterial="softEdge">
                            <w14:bevelT w14:w="38100" w14:h="38100" w14:prst="circle"/>
                          </w14:props3d>
                        </w:rPr>
                      </w:pPr>
                      <w:bookmarkStart w:id="1" w:name="MENU"/>
                      <w:r w:rsidRPr="002A02BE">
                        <w:rPr>
                          <w14:props3d w14:extrusionH="57150" w14:contourW="0" w14:prstMaterial="softEdge">
                            <w14:bevelT w14:w="38100" w14:h="38100" w14:prst="circle"/>
                          </w14:props3d>
                        </w:rPr>
                        <w:t>Menú</w:t>
                      </w:r>
                    </w:p>
                    <w:bookmarkEnd w:id="1"/>
                    <w:p w14:paraId="3773FFED" w14:textId="77777777" w:rsidR="006C2143" w:rsidRPr="002A02BE" w:rsidRDefault="006C2143" w:rsidP="007529B8">
                      <w:pPr>
                        <w:pStyle w:val="Descripcin"/>
                        <w:spacing w:after="0" w:line="240" w:lineRule="atLeast"/>
                        <w:jc w:val="center"/>
                        <w:rPr>
                          <w:rFonts w:ascii="Fredoka One" w:hAnsi="Fredoka One"/>
                          <w:b/>
                          <w:i w:val="0"/>
                          <w:iCs w:val="0"/>
                          <w:color w:val="FFD028" w:themeColor="accent4"/>
                          <w:sz w:val="28"/>
                          <w:szCs w:val="28"/>
                          <w:lang w:val="es-CO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38100" w14:h="38100" w14:prst="circle"/>
                          </w14:props3d>
                        </w:rPr>
                      </w:pPr>
                      <w:r w:rsidRPr="002A02BE">
                        <w:rPr>
                          <w:rFonts w:ascii="Fredoka One" w:hAnsi="Fredoka One"/>
                          <w:b/>
                          <w:i w:val="0"/>
                          <w:iCs w:val="0"/>
                          <w:color w:val="CE3840" w:themeColor="accent5"/>
                          <w:sz w:val="28"/>
                          <w:szCs w:val="28"/>
                          <w:lang w:val="es-CO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  <w14:props3d w14:extrusionH="57150" w14:contourW="0" w14:prstMaterial="none">
                            <w14:bevelT w14:w="38100" w14:h="38100" w14:prst="circle"/>
                          </w14:props3d>
                        </w:rPr>
                        <w:t xml:space="preserve">Toca el botón </w:t>
                      </w:r>
                      <w:r w:rsidRPr="00262770">
                        <w:rPr>
                          <w:rFonts w:ascii="Fredoka One" w:hAnsi="Fredoka One"/>
                          <w:i w:val="0"/>
                          <w:iCs w:val="0"/>
                          <w:color w:val="FFD028" w:themeColor="accent4"/>
                          <w:sz w:val="28"/>
                          <w:szCs w:val="28"/>
                          <w:lang w:val="es-CO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de las </w:t>
                      </w:r>
                    </w:p>
                    <w:p w14:paraId="782DFCF6" w14:textId="1A599FF8" w:rsidR="006C2143" w:rsidRPr="002A02BE" w:rsidRDefault="006C2143" w:rsidP="007529B8">
                      <w:pPr>
                        <w:pStyle w:val="Descripcin"/>
                        <w:spacing w:after="0" w:line="240" w:lineRule="atLeast"/>
                        <w:jc w:val="center"/>
                        <w:rPr>
                          <w:rFonts w:ascii="Fredoka One" w:hAnsi="Fredoka One"/>
                          <w:b/>
                          <w:i w:val="0"/>
                          <w:iCs w:val="0"/>
                          <w:noProof/>
                          <w:color w:val="FFD028" w:themeColor="accent4"/>
                          <w:sz w:val="28"/>
                          <w:szCs w:val="28"/>
                          <w:lang w:val="es-CO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38100" w14:h="38100" w14:prst="circle"/>
                          </w14:props3d>
                        </w:rPr>
                      </w:pPr>
                      <w:r>
                        <w:rPr>
                          <w:rFonts w:ascii="Fredoka One" w:hAnsi="Fredoka One"/>
                          <w:b/>
                          <w:i w:val="0"/>
                          <w:iCs w:val="0"/>
                          <w:outline/>
                          <w:color w:val="0093BC" w:themeColor="accent2"/>
                          <w:sz w:val="28"/>
                          <w:szCs w:val="28"/>
                          <w:lang w:val="es-CO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N</w:t>
                      </w:r>
                      <w:r w:rsidRPr="00262770">
                        <w:rPr>
                          <w:rFonts w:ascii="Fredoka One" w:hAnsi="Fredoka One"/>
                          <w:b/>
                          <w:i w:val="0"/>
                          <w:iCs w:val="0"/>
                          <w:outline/>
                          <w:color w:val="0093BC" w:themeColor="accent2"/>
                          <w:sz w:val="28"/>
                          <w:szCs w:val="28"/>
                          <w:lang w:val="es-CO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ormas</w:t>
                      </w:r>
                      <w:r w:rsidRPr="002A02BE">
                        <w:rPr>
                          <w:rFonts w:ascii="Fredoka One" w:hAnsi="Fredoka One"/>
                          <w:b/>
                          <w:i w:val="0"/>
                          <w:iCs w:val="0"/>
                          <w:color w:val="FFD028" w:themeColor="accent4"/>
                          <w:sz w:val="28"/>
                          <w:szCs w:val="28"/>
                          <w:lang w:val="es-CO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38100" w14:h="38100" w14:prst="circle"/>
                          </w14:props3d>
                        </w:rPr>
                        <w:t xml:space="preserve"> </w:t>
                      </w:r>
                      <w:r w:rsidRPr="00262770">
                        <w:rPr>
                          <w:rFonts w:ascii="Fredoka One" w:hAnsi="Fredoka One"/>
                          <w:i w:val="0"/>
                          <w:iCs w:val="0"/>
                          <w:color w:val="FFD028" w:themeColor="accent4"/>
                          <w:sz w:val="28"/>
                          <w:szCs w:val="28"/>
                          <w:lang w:val="es-CO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que quieres conocer.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</w:p>
    <w:p w14:paraId="029C7374" w14:textId="77777777" w:rsidR="00AE4F4B" w:rsidRDefault="00AE4F4B" w:rsidP="00886244">
      <w:pPr>
        <w:pStyle w:val="Delimitadorgrfico"/>
      </w:pPr>
    </w:p>
    <w:p w14:paraId="4705CD08" w14:textId="3D7BFC1B" w:rsidR="00AD0D1F" w:rsidRDefault="00182B7B" w:rsidP="00886244">
      <w:pPr>
        <w:pStyle w:val="Delimitadorgrfico"/>
        <w:sectPr w:rsidR="00AD0D1F" w:rsidSect="00E70F0A">
          <w:pgSz w:w="12240" w:h="15840" w:code="1"/>
          <w:pgMar w:top="720" w:right="720" w:bottom="720" w:left="720" w:header="432" w:footer="1701" w:gutter="0"/>
          <w:cols w:space="708"/>
          <w:docGrid w:linePitch="360"/>
        </w:sect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3536" behindDoc="0" locked="0" layoutInCell="1" allowOverlap="1" wp14:anchorId="58836E0D" wp14:editId="0012029A">
                <wp:simplePos x="0" y="0"/>
                <wp:positionH relativeFrom="column">
                  <wp:posOffset>3457575</wp:posOffset>
                </wp:positionH>
                <wp:positionV relativeFrom="paragraph">
                  <wp:posOffset>2654300</wp:posOffset>
                </wp:positionV>
                <wp:extent cx="2515235" cy="2150745"/>
                <wp:effectExtent l="342900" t="57150" r="56515" b="306705"/>
                <wp:wrapNone/>
                <wp:docPr id="9" name="Grupo 9">
                  <a:hlinkClick xmlns:a="http://schemas.openxmlformats.org/drawingml/2006/main" r:id="rId12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5235" cy="2150745"/>
                          <a:chOff x="0" y="0"/>
                          <a:chExt cx="2515235" cy="2150745"/>
                        </a:xfrm>
                      </wpg:grpSpPr>
                      <wps:wsp>
                        <wps:cNvPr id="37" name="Cuadro de texto 37">
                          <a:hlinkClick r:id="rId12"/>
                        </wps:cNvPr>
                        <wps:cNvSpPr txBox="1"/>
                        <wps:spPr>
                          <a:xfrm>
                            <a:off x="0" y="0"/>
                            <a:ext cx="2515235" cy="2150745"/>
                          </a:xfrm>
                          <a:prstGeom prst="roundRect">
                            <a:avLst/>
                          </a:prstGeom>
                          <a:solidFill>
                            <a:schemeClr val="accent2">
                              <a:alpha val="50000"/>
                            </a:schemeClr>
                          </a:solidFill>
                          <a:ln>
                            <a:noFill/>
                          </a:ln>
                          <a:effectLst>
                            <a:outerShdw blurRad="149987" dist="250190" dir="8460000" algn="ctr">
                              <a:srgbClr val="000000">
                                <a:alpha val="28000"/>
                              </a:srgbClr>
                            </a:outerShd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contrasting" dir="t">
                              <a:rot lat="0" lon="0" rev="1500000"/>
                            </a:lightRig>
                          </a:scene3d>
                          <a:sp3d prstMaterial="metal">
                            <a:bevelT w="88900" h="88900"/>
                          </a:sp3d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27B14F4" w14:textId="77777777" w:rsidR="006C2143" w:rsidRPr="00BC0A15" w:rsidRDefault="006C2143" w:rsidP="004573DC">
                              <w:pPr>
                                <w:rPr>
                                  <w:lang w:val="es-CO"/>
                                </w:rPr>
                              </w:pPr>
                            </w:p>
                          </w:txbxContent>
                        </wps:txbx>
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Elipse 27"/>
                        <wps:cNvSpPr/>
                        <wps:spPr>
                          <a:xfrm>
                            <a:off x="257175" y="114300"/>
                            <a:ext cx="1927161" cy="1921093"/>
                          </a:xfrm>
                          <a:prstGeom prst="ellipse">
                            <a:avLst/>
                          </a:prstGeom>
                          <a:solidFill>
                            <a:schemeClr val="accent2">
                              <a:alpha val="50000"/>
                            </a:schemeClr>
                          </a:solidFill>
                          <a:ln>
                            <a:noFill/>
                          </a:ln>
                          <a:effectLst/>
                          <a:scene3d>
                            <a:camera prst="orthographicFront">
                              <a:rot lat="0" lon="0" rev="0"/>
                            </a:camera>
                            <a:lightRig rig="contrasting" dir="t">
                              <a:rot lat="0" lon="0" rev="7800000"/>
                            </a:lightRig>
                          </a:scene3d>
                          <a:sp3d>
                            <a:bevelT w="139700" h="139700" prst="angle"/>
                          </a:sp3d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" name="Imagen 55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19125" y="409575"/>
                            <a:ext cx="1197610" cy="11976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Cuadro de texto 21">
                          <a:hlinkClick r:id="rId14"/>
                        </wps:cNvPr>
                        <wps:cNvSpPr txBox="1"/>
                        <wps:spPr>
                          <a:xfrm>
                            <a:off x="552450" y="1371600"/>
                            <a:ext cx="1440446" cy="288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scene3d>
                            <a:camera prst="orthographicFront">
                              <a:rot lat="0" lon="0" rev="0"/>
                            </a:camera>
                            <a:lightRig rig="contrasting" dir="t">
                              <a:rot lat="0" lon="0" rev="7800000"/>
                            </a:lightRig>
                          </a:scene3d>
                          <a:sp3d>
                            <a:bevelT w="139700" h="139700"/>
                          </a:sp3d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7208D2F" w14:textId="797189CB" w:rsidR="006C2143" w:rsidRPr="00F423C1" w:rsidRDefault="006E71C5" w:rsidP="00AE4F4B">
                              <w:pPr>
                                <w:pStyle w:val="Descripcin"/>
                                <w:jc w:val="center"/>
                                <w:rPr>
                                  <w:rFonts w:ascii="Fredoka One" w:hAnsi="Fredoka One"/>
                                  <w:b/>
                                  <w:i w:val="0"/>
                                  <w:iCs w:val="0"/>
                                  <w:outline/>
                                  <w:noProof/>
                                  <w:color w:val="0093BC" w:themeColor="accent2"/>
                                  <w:sz w:val="32"/>
                                  <w:szCs w:val="32"/>
                                  <w:lang w:val="es-CO"/>
                                  <w14:shadow w14:blurRad="0" w14:dist="38100" w14:dir="2700000" w14:sx="100000" w14:sy="100000" w14:kx="0" w14:ky="0" w14:algn="tl">
                                    <w14:schemeClr w14:val="accent2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</w:pPr>
                              <w:r w:rsidRPr="00F423C1">
                                <w:rPr>
                                  <w:rFonts w:ascii="Fredoka One" w:hAnsi="Fredoka One"/>
                                  <w:b/>
                                  <w:i w:val="0"/>
                                  <w:iCs w:val="0"/>
                                  <w:outline/>
                                  <w:color w:val="0093BC" w:themeColor="accent2"/>
                                  <w:sz w:val="32"/>
                                  <w:szCs w:val="32"/>
                                  <w:lang w:val="es-CO"/>
                                  <w14:shadow w14:blurRad="0" w14:dist="38100" w14:dir="2700000" w14:sx="100000" w14:sy="100000" w14:kx="0" w14:ky="0" w14:algn="tl">
                                    <w14:schemeClr w14:val="accent2"/>
                                  </w14:shadow>
                                  <w14:textOutline w14:w="6604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  <w:t>Telegram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  <a:scene3d>
                            <a:camera prst="orthographicFront"/>
                            <a:lightRig rig="harsh" dir="t"/>
                          </a:scene3d>
                          <a:sp3d extrusionH="57150" prstMaterial="matte">
                            <a:bevelT w="63500" h="12700" prst="angle"/>
                            <a:contourClr>
                              <a:schemeClr val="bg1">
                                <a:lumMod val="65000"/>
                              </a:schemeClr>
                            </a:contourClr>
                          </a:sp3d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836E0D" id="Grupo 9" o:spid="_x0000_s1027" href="#TELEGRAM" style="position:absolute;margin-left:272.25pt;margin-top:209pt;width:198.05pt;height:169.35pt;z-index:251713536" coordsize="25152,215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" o:button="t">
                <v:roundrect id="Cuadro de texto 37" o:spid="_x0000_s1028" href="#TELEGRAM" style="position:absolute;width:25152;height:2150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" o:button="t" fillcolor="#0093bc [3205]" stroked="f">
                  <v:fill opacity="32896f" o:detectmouseclick="t"/>
                  <v:shadow on="t" color="black" opacity="18350f" offset="-5.40094mm,4.37361mm"/>
                  <v:textbox inset="4pt,4pt,4pt,4pt">
                    <w:txbxContent>
                      <w:p w14:paraId="727B14F4" w14:textId="77777777" w:rsidR="006C2143" w:rsidRPr="00BC0A15" w:rsidRDefault="006C2143" w:rsidP="004573DC">
                        <w:pPr>
                          <w:rPr>
                            <w:lang w:val="es-CO"/>
                          </w:rPr>
                        </w:pPr>
                      </w:p>
                    </w:txbxContent>
                  </v:textbox>
                </v:roundrect>
                <v:oval id="Elipse 27" o:spid="_x0000_s1029" style="position:absolute;left:2571;top:1143;width:19272;height:192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" fillcolor="#0093bc [3205]" stroked="f">
                  <v:fill opacity="32896f"/>
                  <v:textbox inset="3pt,3pt,3pt,3pt"/>
                </v:oval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55" o:spid="_x0000_s1030" type="#_x0000_t75" style="position:absolute;left:6191;top:4095;width:11976;height:119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">
                  <v:imagedata r:id="rId15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21" o:spid="_x0000_s1031" type="#_x0000_t202" href="#WHATSAPP" style="position:absolute;left:5524;top:13716;width:14404;height:28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" o:button="t" filled="f" stroked="f">
                  <v:fill o:detectmouseclick="t"/>
                  <v:textbox inset="0,0,0,0">
                    <w:txbxContent>
                      <w:p w14:paraId="37208D2F" w14:textId="797189CB" w:rsidR="006C2143" w:rsidRPr="00F423C1" w:rsidRDefault="006E71C5" w:rsidP="00AE4F4B">
                        <w:pPr>
                          <w:pStyle w:val="Descripcin"/>
                          <w:jc w:val="center"/>
                          <w:rPr>
                            <w:rFonts w:ascii="Fredoka One" w:hAnsi="Fredoka One"/>
                            <w:b/>
                            <w:i w:val="0"/>
                            <w:iCs w:val="0"/>
                            <w:outline/>
                            <w:noProof/>
                            <w:color w:val="0093BC" w:themeColor="accent2"/>
                            <w:sz w:val="32"/>
                            <w:szCs w:val="32"/>
                            <w:lang w:val="es-CO"/>
                            <w14:shadow w14:blurRad="0" w14:dist="38100" w14:dir="2700000" w14:sx="100000" w14:sy="100000" w14:kx="0" w14:ky="0" w14:algn="tl">
                              <w14:schemeClr w14:val="accent2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</w:pPr>
                        <w:r w:rsidRPr="00F423C1">
                          <w:rPr>
                            <w:rFonts w:ascii="Fredoka One" w:hAnsi="Fredoka One"/>
                            <w:b/>
                            <w:i w:val="0"/>
                            <w:iCs w:val="0"/>
                            <w:outline/>
                            <w:color w:val="0093BC" w:themeColor="accent2"/>
                            <w:sz w:val="32"/>
                            <w:szCs w:val="32"/>
                            <w:lang w:val="es-CO"/>
                            <w14:shadow w14:blurRad="0" w14:dist="38100" w14:dir="2700000" w14:sx="100000" w14:sy="100000" w14:kx="0" w14:ky="0" w14:algn="tl">
                              <w14:schemeClr w14:val="accent2"/>
                            </w14:shadow>
                            <w14:textOutline w14:w="6604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  <w:t>Telegram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F77C7">
        <w:rPr>
          <w:noProof/>
        </w:rPr>
        <mc:AlternateContent>
          <mc:Choice Requires="wpg">
            <w:drawing>
              <wp:anchor distT="0" distB="0" distL="114300" distR="114300" simplePos="0" relativeHeight="251742208" behindDoc="0" locked="0" layoutInCell="1" allowOverlap="1" wp14:anchorId="3494175E" wp14:editId="0E4FCC36">
                <wp:simplePos x="0" y="0"/>
                <wp:positionH relativeFrom="column">
                  <wp:posOffset>952500</wp:posOffset>
                </wp:positionH>
                <wp:positionV relativeFrom="paragraph">
                  <wp:posOffset>7616825</wp:posOffset>
                </wp:positionV>
                <wp:extent cx="4691795" cy="979170"/>
                <wp:effectExtent l="57150" t="57150" r="52070" b="30480"/>
                <wp:wrapNone/>
                <wp:docPr id="12" name="Grupo 12">
                  <a:hlinkClick xmlns:a="http://schemas.openxmlformats.org/drawingml/2006/main" r:id="rId16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91795" cy="979170"/>
                          <a:chOff x="0" y="0"/>
                          <a:chExt cx="4691795" cy="979170"/>
                        </a:xfrm>
                      </wpg:grpSpPr>
                      <wps:wsp>
                        <wps:cNvPr id="7" name="Rectángulo: esquinas redondeadas 7">
                          <a:hlinkClick r:id="rId16"/>
                        </wps:cNvPr>
                        <wps:cNvSpPr/>
                        <wps:spPr>
                          <a:xfrm>
                            <a:off x="0" y="0"/>
                            <a:ext cx="4691795" cy="969703"/>
                          </a:xfrm>
                          <a:prstGeom prst="roundRect">
                            <a:avLst/>
                          </a:prstGeom>
                          <a:solidFill>
                            <a:schemeClr val="bg1">
                              <a:alpha val="50000"/>
                            </a:schemeClr>
                          </a:solidFill>
                          <a:ln>
                            <a:noFill/>
                          </a:ln>
                          <a:effectLst/>
                          <a:scene3d>
                            <a:camera prst="orthographicFront">
                              <a:rot lat="0" lon="0" rev="0"/>
                            </a:camera>
                            <a:lightRig rig="chilly" dir="t">
                              <a:rot lat="0" lon="0" rev="18480000"/>
                            </a:lightRig>
                          </a:scene3d>
                          <a:sp3d prstMaterial="clear">
                            <a:bevelT h="63500"/>
                          </a:sp3d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7A3CFD2" w14:textId="7D32D09A" w:rsidR="00C80B02" w:rsidRPr="009316A0" w:rsidRDefault="00C80B02" w:rsidP="00C80B02">
                              <w:pPr>
                                <w:jc w:val="center"/>
                                <w:rPr>
                                  <w:rFonts w:ascii="Fredoka One" w:hAnsi="Fredoka One"/>
                                  <w:b/>
                                  <w:color w:val="7EE2FF" w:themeColor="accent2" w:themeTint="66"/>
                                  <w:sz w:val="52"/>
                                  <w:szCs w:val="52"/>
                                  <w:lang w:val="es-CO"/>
                                  <w14:textOutline w14:w="11112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9316A0">
                                <w:rPr>
                                  <w:rFonts w:ascii="Fredoka One" w:hAnsi="Fredoka One"/>
                                  <w:b/>
                                  <w:color w:val="7EE2FF" w:themeColor="accent2" w:themeTint="66"/>
                                  <w:sz w:val="52"/>
                                  <w:szCs w:val="52"/>
                                  <w:lang w:val="es-CO"/>
                                  <w14:textOutline w14:w="11112" w14:cap="flat" w14:cmpd="sng" w14:algn="ctr">
                                    <w14:solidFill>
                                      <w14:schemeClr w14:val="accent2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ACCESOS A LA COMUNIDAD</w:t>
                              </w:r>
                            </w:p>
                          </w:txbxContent>
                        </wps:txbx>
  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11" name="Imagen 11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3648075" y="133350"/>
                            <a:ext cx="845820" cy="8458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494175E" id="Grupo 12" o:spid="_x0000_s1032" href="#ACCESOS" style="position:absolute;margin-left:75pt;margin-top:599.75pt;width:369.45pt;height:77.1pt;z-index:251742208" coordsize="46917,97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" o:button="t">
                <v:roundrect id="Rectángulo: esquinas redondeadas 7" o:spid="_x0000_s1033" href="#ACCESOS" style="position:absolute;width:46917;height:969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" o:button="t" fillcolor="white [3212]" stroked="f">
                  <v:fill opacity="32896f" o:detectmouseclick="t"/>
                  <v:textbox style="mso-fit-shape-to-text:t" inset="3pt,3pt,3pt,3pt">
                    <w:txbxContent>
                      <w:p w14:paraId="47A3CFD2" w14:textId="7D32D09A" w:rsidR="00C80B02" w:rsidRPr="009316A0" w:rsidRDefault="00C80B02" w:rsidP="00C80B02">
                        <w:pPr>
                          <w:jc w:val="center"/>
                          <w:rPr>
                            <w:rFonts w:ascii="Fredoka One" w:hAnsi="Fredoka One"/>
                            <w:b/>
                            <w:color w:val="7EE2FF" w:themeColor="accent2" w:themeTint="66"/>
                            <w:sz w:val="52"/>
                            <w:szCs w:val="52"/>
                            <w:lang w:val="es-CO"/>
                            <w14:textOutline w14:w="11112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 w:rsidRPr="009316A0">
                          <w:rPr>
                            <w:rFonts w:ascii="Fredoka One" w:hAnsi="Fredoka One"/>
                            <w:b/>
                            <w:color w:val="7EE2FF" w:themeColor="accent2" w:themeTint="66"/>
                            <w:sz w:val="52"/>
                            <w:szCs w:val="52"/>
                            <w:lang w:val="es-CO"/>
                            <w14:textOutline w14:w="11112" w14:cap="flat" w14:cmpd="sng" w14:algn="ctr">
                              <w14:solidFill>
                                <w14:schemeClr w14:val="accent2"/>
                              </w14:solidFill>
                              <w14:prstDash w14:val="solid"/>
                              <w14:round/>
                            </w14:textOutline>
                          </w:rPr>
                          <w:t>ACCESOS A LA COMUNIDAD</w:t>
                        </w:r>
                      </w:p>
                    </w:txbxContent>
                  </v:textbox>
                </v:roundrect>
                <v:shape id="Imagen 11" o:spid="_x0000_s1034" type="#_x0000_t75" style="position:absolute;left:36480;top:1333;width:8458;height:8458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">
                  <v:imagedata r:id="rId18" o:title=""/>
                </v:shape>
              </v:group>
            </w:pict>
          </mc:Fallback>
        </mc:AlternateContent>
      </w:r>
      <w:r w:rsidR="002C3E56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A7A69EA" wp14:editId="1C84C9B1">
                <wp:simplePos x="0" y="0"/>
                <wp:positionH relativeFrom="column">
                  <wp:posOffset>5191125</wp:posOffset>
                </wp:positionH>
                <wp:positionV relativeFrom="paragraph">
                  <wp:posOffset>922020</wp:posOffset>
                </wp:positionV>
                <wp:extent cx="326726" cy="676095"/>
                <wp:effectExtent l="304800" t="38100" r="0" b="276860"/>
                <wp:wrapNone/>
                <wp:docPr id="10" name="Flecha: hacia abaj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726" cy="676095"/>
                        </a:xfrm>
                        <a:prstGeom prst="downArrow">
                          <a:avLst/>
                        </a:prstGeom>
                        <a:solidFill>
                          <a:schemeClr val="accent5"/>
                        </a:solidFill>
                        <a:ln>
                          <a:noFill/>
                        </a:ln>
                        <a:effectLst>
                          <a:outerShdw blurRad="149987" dist="250190" dir="8460000" algn="ctr">
                            <a:srgbClr val="000000">
                              <a:alpha val="28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1500000"/>
                          </a:lightRig>
                        </a:scene3d>
                        <a:sp3d prstMaterial="metal">
                          <a:bevelT w="88900" h="88900"/>
                        </a:sp3d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8887BE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echa: hacia abajo 10" o:spid="_x0000_s1026" type="#_x0000_t67" style="position:absolute;margin-left:408.75pt;margin-top:72.6pt;width:25.75pt;height:53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" adj="16381" fillcolor="#ce3840 [3208]" stroked="f">
                <v:shadow on="t" color="black" opacity="18350f" offset="-5.40094mm,4.37361mm"/>
                <v:textbox inset="3pt,3pt,3pt,3pt"/>
              </v:shape>
            </w:pict>
          </mc:Fallback>
        </mc:AlternateContent>
      </w:r>
      <w:r w:rsidR="002C3E56"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1E1CBDE9" wp14:editId="2D3A455F">
                <wp:simplePos x="0" y="0"/>
                <wp:positionH relativeFrom="column">
                  <wp:posOffset>641985</wp:posOffset>
                </wp:positionH>
                <wp:positionV relativeFrom="paragraph">
                  <wp:posOffset>5008880</wp:posOffset>
                </wp:positionV>
                <wp:extent cx="2516505" cy="2136140"/>
                <wp:effectExtent l="38100" t="57150" r="55245" b="54610"/>
                <wp:wrapNone/>
                <wp:docPr id="62" name="Grupo 62">
                  <a:hlinkClick xmlns:a="http://schemas.openxmlformats.org/drawingml/2006/main" r:id="rId19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6505" cy="2136140"/>
                          <a:chOff x="0" y="0"/>
                          <a:chExt cx="2516721" cy="2136668"/>
                        </a:xfrm>
                      </wpg:grpSpPr>
                      <wps:wsp>
                        <wps:cNvPr id="38" name="Cuadro de texto 38"/>
                        <wps:cNvSpPr txBox="1"/>
                        <wps:spPr>
                          <a:xfrm>
                            <a:off x="0" y="0"/>
                            <a:ext cx="2516721" cy="2136668"/>
                          </a:xfrm>
                          <a:prstGeom prst="roundRect">
                            <a:avLst/>
                          </a:prstGeom>
                          <a:solidFill>
                            <a:schemeClr val="accent3">
                              <a:alpha val="50000"/>
                            </a:schemeClr>
                          </a:solidFill>
                          <a:ln>
                            <a:noFill/>
                          </a:ln>
                          <a:effectLst/>
                          <a:scene3d>
                            <a:camera prst="orthographicFront">
                              <a:rot lat="0" lon="0" rev="0"/>
                            </a:camera>
                            <a:lightRig rig="contrasting" dir="t">
                              <a:rot lat="0" lon="0" rev="7800000"/>
                            </a:lightRig>
                          </a:scene3d>
                          <a:sp3d>
                            <a:bevelT w="139700" h="139700"/>
                          </a:sp3d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3FAF3F6" w14:textId="77777777" w:rsidR="006C2143" w:rsidRPr="00BC0A15" w:rsidRDefault="006C2143" w:rsidP="0042750B">
                              <w:pPr>
                                <w:rPr>
                                  <w:lang w:val="es-CO"/>
                                </w:rPr>
                              </w:pPr>
                            </w:p>
                          </w:txbxContent>
                        </wps:txbx>
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Elipse 29"/>
                        <wps:cNvSpPr/>
                        <wps:spPr>
                          <a:xfrm>
                            <a:off x="346854" y="69012"/>
                            <a:ext cx="1914916" cy="1957496"/>
                          </a:xfrm>
                          <a:prstGeom prst="ellipse">
                            <a:avLst/>
                          </a:prstGeom>
                          <a:solidFill>
                            <a:schemeClr val="accent3">
                              <a:alpha val="50000"/>
                            </a:schemeClr>
                          </a:solidFill>
                          <a:ln>
                            <a:noFill/>
                          </a:ln>
                          <a:effectLst/>
                          <a:scene3d>
                            <a:camera prst="orthographicFront">
                              <a:rot lat="0" lon="0" rev="0"/>
                            </a:camera>
                            <a:lightRig rig="contrasting" dir="t">
                              <a:rot lat="0" lon="0" rev="7800000"/>
                            </a:lightRig>
                          </a:scene3d>
                          <a:sp3d>
                            <a:bevelT w="139700" h="139700" prst="angle"/>
                          </a:sp3d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Cuadro de texto 25">
                          <a:hlinkClick r:id="rId19"/>
                        </wps:cNvPr>
                        <wps:cNvSpPr txBox="1"/>
                        <wps:spPr>
                          <a:xfrm>
                            <a:off x="552091" y="1518249"/>
                            <a:ext cx="1590675" cy="250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scene3d>
                            <a:camera prst="orthographicFront">
                              <a:rot lat="0" lon="0" rev="0"/>
                            </a:camera>
                            <a:lightRig rig="contrasting" dir="t">
                              <a:rot lat="0" lon="0" rev="7800000"/>
                            </a:lightRig>
                          </a:scene3d>
                          <a:sp3d>
                            <a:bevelT w="139700" h="139700"/>
                          </a:sp3d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9A119DB" w14:textId="77777777" w:rsidR="006C2143" w:rsidRPr="00F222C2" w:rsidRDefault="006C2143" w:rsidP="00CF47C7">
                              <w:pPr>
                                <w:pStyle w:val="Descripcin"/>
                                <w:jc w:val="center"/>
                                <w:rPr>
                                  <w:rFonts w:ascii="Aharoni" w:hAnsi="Aharoni" w:cs="Aharoni"/>
                                  <w:b/>
                                  <w:i w:val="0"/>
                                  <w:iCs w:val="0"/>
                                  <w:noProof/>
                                  <w:color w:val="7030A0"/>
                                  <w:sz w:val="32"/>
                                  <w:szCs w:val="32"/>
                                  <w:lang w:val="es-CO"/>
                                  <w14:textOutline w14:w="3175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57150" w14:contourW="0" w14:prstMaterial="matte">
                                    <w14:bevelT w14:w="63500" w14:h="12700" w14:prst="angle"/>
                                    <w14:contourClr>
                                      <w14:schemeClr w14:val="bg1">
                                        <w14:lumMod w14:val="65000"/>
                                      </w14:schemeClr>
                                    </w14:contourClr>
                                  </w14:props3d>
                                </w:rPr>
                              </w:pPr>
                              <w:r w:rsidRPr="00F222C2">
                                <w:rPr>
                                  <w:rFonts w:ascii="Aharoni" w:hAnsi="Aharoni" w:cs="Aharoni"/>
                                  <w:b/>
                                  <w:i w:val="0"/>
                                  <w:iCs w:val="0"/>
                                  <w:color w:val="7030A0"/>
                                  <w:sz w:val="32"/>
                                  <w:szCs w:val="32"/>
                                  <w:lang w:val="es-CO"/>
                                  <w14:textOutline w14:w="3175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57150" w14:contourW="0" w14:prstMaterial="matte">
                                    <w14:bevelT w14:w="63500" w14:h="12700" w14:prst="angle"/>
                                    <w14:contourClr>
                                      <w14:schemeClr w14:val="bg1">
                                        <w14:lumMod w14:val="65000"/>
                                      </w14:schemeClr>
                                    </w14:contourClr>
                                  </w14:props3d>
                                </w:rPr>
                                <w:t>AUDICIONES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" name="Imagen 17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88803" y="403645"/>
                            <a:ext cx="702310" cy="117221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ln>
                            <a:noFill/>
                          </a:ln>
                          <a:effectLst>
                            <a:outerShdw blurRad="76200" dist="38100" dir="78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4200000"/>
                            </a:lightRig>
                          </a:scene3d>
                          <a:sp3d prstMaterial="plastic">
                            <a:bevelT w="381000" h="114300" prst="relaxedInset"/>
                            <a:contourClr>
                              <a:srgbClr val="969696"/>
                            </a:contourClr>
                          </a:sp3d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E1CBDE9" id="Grupo 62" o:spid="_x0000_s1035" href="#AUDICIONES" style="position:absolute;margin-left:50.55pt;margin-top:394.4pt;width:198.15pt;height:168.2pt;z-index:251666432" coordsize="25167,213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" o:button="t">
                <v:roundrect id="Cuadro de texto 38" o:spid="_x0000_s1036" style="position:absolute;width:25167;height:2136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" fillcolor="#f6ab2c [3206]" stroked="f">
                  <v:fill opacity="32896f"/>
                  <v:textbox inset="4pt,4pt,4pt,4pt">
                    <w:txbxContent>
                      <w:p w14:paraId="03FAF3F6" w14:textId="77777777" w:rsidR="006C2143" w:rsidRPr="00BC0A15" w:rsidRDefault="006C2143" w:rsidP="0042750B">
                        <w:pPr>
                          <w:rPr>
                            <w:lang w:val="es-CO"/>
                          </w:rPr>
                        </w:pPr>
                      </w:p>
                    </w:txbxContent>
                  </v:textbox>
                </v:roundrect>
                <v:oval id="Elipse 29" o:spid="_x0000_s1037" style="position:absolute;left:3468;top:690;width:19149;height:195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" fillcolor="#f6ab2c [3206]" stroked="f">
                  <v:fill opacity="32896f"/>
                  <v:textbox inset="3pt,3pt,3pt,3pt"/>
                </v:oval>
                <v:shape id="Cuadro de texto 25" o:spid="_x0000_s1038" type="#_x0000_t202" href="#AUDICIONES" style="position:absolute;left:5520;top:15182;width:15907;height:2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" o:button="t" filled="f" stroked="f">
                  <v:fill o:detectmouseclick="t"/>
                  <v:textbox inset="0,0,0,0">
                    <w:txbxContent>
                      <w:p w14:paraId="29A119DB" w14:textId="77777777" w:rsidR="006C2143" w:rsidRPr="00F222C2" w:rsidRDefault="006C2143" w:rsidP="00CF47C7">
                        <w:pPr>
                          <w:pStyle w:val="Descripcin"/>
                          <w:jc w:val="center"/>
                          <w:rPr>
                            <w:rFonts w:ascii="Aharoni" w:hAnsi="Aharoni" w:cs="Aharoni"/>
                            <w:b/>
                            <w:i w:val="0"/>
                            <w:iCs w:val="0"/>
                            <w:noProof/>
                            <w:color w:val="7030A0"/>
                            <w:sz w:val="32"/>
                            <w:szCs w:val="32"/>
                            <w:lang w:val="es-CO"/>
                            <w14:textOutline w14:w="3175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57150" w14:contourW="0" w14:prstMaterial="matte">
                              <w14:bevelT w14:w="63500" w14:h="12700" w14:prst="angle"/>
                              <w14:contourClr>
                                <w14:schemeClr w14:val="bg1">
                                  <w14:lumMod w14:val="65000"/>
                                </w14:schemeClr>
                              </w14:contourClr>
                            </w14:props3d>
                          </w:rPr>
                        </w:pPr>
                        <w:r w:rsidRPr="00F222C2">
                          <w:rPr>
                            <w:rFonts w:ascii="Aharoni" w:hAnsi="Aharoni" w:cs="Aharoni"/>
                            <w:b/>
                            <w:i w:val="0"/>
                            <w:iCs w:val="0"/>
                            <w:color w:val="7030A0"/>
                            <w:sz w:val="32"/>
                            <w:szCs w:val="32"/>
                            <w:lang w:val="es-CO"/>
                            <w14:textOutline w14:w="3175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57150" w14:contourW="0" w14:prstMaterial="matte">
                              <w14:bevelT w14:w="63500" w14:h="12700" w14:prst="angle"/>
                              <w14:contourClr>
                                <w14:schemeClr w14:val="bg1">
                                  <w14:lumMod w14:val="65000"/>
                                </w14:schemeClr>
                              </w14:contourClr>
                            </w14:props3d>
                          </w:rPr>
                          <w:t>AUDICIONES</w:t>
                        </w:r>
                      </w:p>
                    </w:txbxContent>
                  </v:textbox>
                </v:shape>
                <v:shape id="Imagen 17" o:spid="_x0000_s1039" type="#_x0000_t75" style="position:absolute;left:9888;top:4036;width:7023;height:117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" adj="3600">
                  <v:imagedata r:id="rId21" o:title=""/>
                  <v:shadow on="t" color="black" opacity="26214f" origin="-.5,-.5" offset="-.68028mm,.81072mm"/>
                </v:shape>
              </v:group>
            </w:pict>
          </mc:Fallback>
        </mc:AlternateContent>
      </w:r>
      <w:r w:rsidR="002C3E56"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1CAF0AA2" wp14:editId="526E6B59">
                <wp:simplePos x="0" y="0"/>
                <wp:positionH relativeFrom="column">
                  <wp:posOffset>3525520</wp:posOffset>
                </wp:positionH>
                <wp:positionV relativeFrom="paragraph">
                  <wp:posOffset>4989830</wp:posOffset>
                </wp:positionV>
                <wp:extent cx="2527300" cy="2120265"/>
                <wp:effectExtent l="342900" t="57150" r="44450" b="299085"/>
                <wp:wrapNone/>
                <wp:docPr id="63" name="Grupo 63">
                  <a:hlinkClick xmlns:a="http://schemas.openxmlformats.org/drawingml/2006/main" r:id="rId22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27300" cy="2120265"/>
                          <a:chOff x="0" y="0"/>
                          <a:chExt cx="2527600" cy="2120684"/>
                        </a:xfrm>
                      </wpg:grpSpPr>
                      <wps:wsp>
                        <wps:cNvPr id="39" name="Cuadro de texto 39"/>
                        <wps:cNvSpPr txBox="1"/>
                        <wps:spPr>
                          <a:xfrm>
                            <a:off x="0" y="0"/>
                            <a:ext cx="2527600" cy="2120684"/>
                          </a:xfrm>
                          <a:prstGeom prst="roundRect">
                            <a:avLst/>
                          </a:prstGeom>
                          <a:solidFill>
                            <a:schemeClr val="accent5">
                              <a:alpha val="50000"/>
                            </a:schemeClr>
                          </a:solidFill>
                          <a:ln>
                            <a:noFill/>
                          </a:ln>
                          <a:effectLst>
                            <a:outerShdw blurRad="149987" dist="250190" dir="8460000" algn="ctr">
                              <a:srgbClr val="000000">
                                <a:alpha val="28000"/>
                              </a:srgbClr>
                            </a:outerShd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contrasting" dir="t">
                              <a:rot lat="0" lon="0" rev="1500000"/>
                            </a:lightRig>
                          </a:scene3d>
                          <a:sp3d prstMaterial="metal">
                            <a:bevelT w="88900" h="88900"/>
                          </a:sp3d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9BF0DFD" w14:textId="77777777" w:rsidR="006C2143" w:rsidRPr="00BC0A15" w:rsidRDefault="006C2143" w:rsidP="0042750B">
                              <w:pPr>
                                <w:rPr>
                                  <w:lang w:val="es-CO"/>
                                </w:rPr>
                              </w:pPr>
                            </w:p>
                          </w:txbxContent>
                        </wps:txbx>
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46" name="Grupo 46"/>
                        <wpg:cNvGrpSpPr/>
                        <wpg:grpSpPr>
                          <a:xfrm>
                            <a:off x="369138" y="86265"/>
                            <a:ext cx="1914525" cy="1941195"/>
                            <a:chOff x="0" y="0"/>
                            <a:chExt cx="2154477" cy="2105416"/>
                          </a:xfrm>
                          <a:scene3d>
                            <a:camera prst="orthographicFront">
                              <a:rot lat="0" lon="0" rev="0"/>
                            </a:camera>
                            <a:lightRig rig="contrasting" dir="t">
                              <a:rot lat="0" lon="0" rev="1500000"/>
                            </a:lightRig>
                          </a:scene3d>
                        </wpg:grpSpPr>
                        <wps:wsp>
                          <wps:cNvPr id="28" name="Elipse 28"/>
                          <wps:cNvSpPr/>
                          <wps:spPr>
                            <a:xfrm>
                              <a:off x="0" y="0"/>
                              <a:ext cx="2154477" cy="2105416"/>
                            </a:xfrm>
                            <a:prstGeom prst="ellipse">
                              <a:avLst/>
                            </a:prstGeom>
                            <a:solidFill>
                              <a:schemeClr val="accent5">
                                <a:alpha val="50000"/>
                              </a:schemeClr>
                            </a:solidFill>
                            <a:ln>
                              <a:noFill/>
                            </a:ln>
                            <a:effectLst>
                              <a:outerShdw blurRad="149987" dist="250190" dir="8460000" algn="ctr">
                                <a:srgbClr val="000000">
                                  <a:alpha val="28000"/>
                                </a:srgbClr>
                              </a:outerShdw>
                            </a:effectLst>
                            <a:sp3d prstMaterial="metal">
                              <a:bevelT w="88900" h="88900" prst="angle"/>
                            </a:sp3d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14="http://schemas.microsoft.com/office/drawing/2010/picture" xmlns:pic="http://schemas.openxmlformats.org/drawingml/2006/picture" mc:Ignorable="pic14">
                          <pic:nvPicPr>
                            <pic:cNvPr id="18" name="Imagen 1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75989" y="501041"/>
                              <a:ext cx="1194435" cy="1016635"/>
                            </a:xfrm>
                            <a:prstGeom prst="rect">
                              <a:avLst/>
                            </a:prstGeom>
                            <a:solidFill>
                              <a:schemeClr val="accent5">
                                <a:alpha val="50000"/>
                              </a:schemeClr>
                            </a:solidFill>
                            <a:ln>
                              <a:noFill/>
                            </a:ln>
                            <a:effectLst>
                              <a:outerShdw blurRad="149987" dist="250190" dir="8460000" algn="ctr">
                                <a:srgbClr val="000000">
                                  <a:alpha val="28000"/>
                                </a:srgbClr>
                              </a:outerShdw>
                            </a:effectLst>
                            <a:sp3d prstMaterial="metal">
                              <a:bevelT w="88900" h="88900"/>
                            </a:sp3d>
                          </pic:spPr>
                          <pic14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lt1"/>
                            </a:fontRef>
                          </pic14:style>
                        </pic:pic>
                      </wpg:grpSp>
                      <wps:wsp>
                        <wps:cNvPr id="22" name="Cuadro de texto 22"/>
                        <wps:cNvSpPr txBox="1"/>
                        <wps:spPr>
                          <a:xfrm>
                            <a:off x="741871" y="1526876"/>
                            <a:ext cx="1164590" cy="2628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149987" dist="250190" dir="8460000" algn="ctr">
                              <a:srgbClr val="000000">
                                <a:alpha val="28000"/>
                              </a:srgbClr>
                            </a:outerShd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contrasting" dir="t">
                              <a:rot lat="0" lon="0" rev="1500000"/>
                            </a:lightRig>
                          </a:scene3d>
                          <a:sp3d prstMaterial="metal">
                            <a:bevelT w="88900" h="88900"/>
                          </a:sp3d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53D75F8" w14:textId="77777777" w:rsidR="006C2143" w:rsidRPr="003668A8" w:rsidRDefault="006C2143" w:rsidP="00AE4F4B">
                              <w:pPr>
                                <w:pStyle w:val="Descripcin"/>
                                <w:jc w:val="center"/>
                                <w:rPr>
                                  <w:rFonts w:ascii="Fredoka One" w:hAnsi="Fredoka One"/>
                                  <w:b/>
                                  <w:i w:val="0"/>
                                  <w:iCs w:val="0"/>
                                  <w:outline/>
                                  <w:noProof/>
                                  <w:color w:val="CE3840" w:themeColor="accent5"/>
                                  <w:sz w:val="32"/>
                                  <w:szCs w:val="32"/>
                                  <w:lang w:val="es-CO"/>
                                  <w14:shadow w14:blurRad="38100" w14:dist="22860" w14:dir="5400000" w14:sx="100000" w14:sy="100000" w14:kx="0" w14:ky="0" w14:algn="tl">
                                    <w14:srgbClr w14:val="000000">
                                      <w14:alpha w14:val="70000"/>
                                    </w14:srgbClr>
                                  </w14:shadow>
                                  <w14:textOutline w14:w="10160" w14:cap="flat" w14:cmpd="sng" w14:algn="ctr">
                                    <w14:solidFill>
                                      <w14:schemeClr w14:val="accent5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</w:pPr>
                              <w:r w:rsidRPr="003668A8">
                                <w:rPr>
                                  <w:rFonts w:ascii="Fredoka One" w:hAnsi="Fredoka One"/>
                                  <w:b/>
                                  <w:i w:val="0"/>
                                  <w:iCs w:val="0"/>
                                  <w:outline/>
                                  <w:color w:val="CE3840" w:themeColor="accent5"/>
                                  <w:sz w:val="32"/>
                                  <w:szCs w:val="32"/>
                                  <w:lang w:val="es-CO"/>
                                  <w14:shadow w14:blurRad="38100" w14:dist="22860" w14:dir="5400000" w14:sx="100000" w14:sy="100000" w14:kx="0" w14:ky="0" w14:algn="tl">
                                    <w14:srgbClr w14:val="000000">
                                      <w14:alpha w14:val="70000"/>
                                    </w14:srgbClr>
                                  </w14:shadow>
                                  <w14:textOutline w14:w="10160" w14:cap="flat" w14:cmpd="sng" w14:algn="ctr">
                                    <w14:solidFill>
                                      <w14:schemeClr w14:val="accent5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  <w:t>GALERIA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AF0AA2" id="Grupo 63" o:spid="_x0000_s1040" href="#GALERIA" style="position:absolute;margin-left:277.6pt;margin-top:392.9pt;width:199pt;height:166.95pt;z-index:251677696" coordsize="25276,2120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" o:button="t">
                <v:roundrect id="Cuadro de texto 39" o:spid="_x0000_s1041" style="position:absolute;width:25276;height:2120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" fillcolor="#ce3840 [3208]" stroked="f">
                  <v:fill opacity="32896f"/>
                  <v:shadow on="t" color="black" opacity="18350f" offset="-5.40094mm,4.37361mm"/>
                  <v:textbox inset="4pt,4pt,4pt,4pt">
                    <w:txbxContent>
                      <w:p w14:paraId="09BF0DFD" w14:textId="77777777" w:rsidR="006C2143" w:rsidRPr="00BC0A15" w:rsidRDefault="006C2143" w:rsidP="0042750B">
                        <w:pPr>
                          <w:rPr>
                            <w:lang w:val="es-CO"/>
                          </w:rPr>
                        </w:pPr>
                      </w:p>
                    </w:txbxContent>
                  </v:textbox>
                </v:roundrect>
                <v:group id="Grupo 46" o:spid="_x0000_s1042" style="position:absolute;left:3691;top:862;width:19145;height:19412" coordsize="21544,210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<v:oval id="Elipse 28" o:spid="_x0000_s1043" style="position:absolute;width:21544;height:210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" fillcolor="#ce3840 [3208]" stroked="f">
                    <v:fill opacity="32896f"/>
                    <v:shadow on="t" color="black" opacity="18350f" offset="-5.40094mm,4.37361mm"/>
                    <v:textbox inset="3pt,3pt,3pt,3pt"/>
                  </v:oval>
                  <v:shape id="Imagen 18" o:spid="_x0000_s1044" type="#_x0000_t75" style="position:absolute;left:4759;top:5010;width:11945;height:101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" filled="t" fillcolor="#ce3840 [3208]">
                    <v:fill opacity="32896f"/>
                    <v:imagedata r:id="rId24" o:title=""/>
                    <v:shadow on="t" color="black" opacity="18350f" offset="-5.40094mm,4.37361mm"/>
                  </v:shape>
                </v:group>
                <v:shape id="Cuadro de texto 22" o:spid="_x0000_s1045" type="#_x0000_t202" style="position:absolute;left:7418;top:15268;width:11646;height:26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" filled="f" stroked="f">
                  <v:shadow on="t" color="black" opacity="18350f" offset="-5.40094mm,4.37361mm"/>
                  <v:textbox inset="0,0,0,0">
                    <w:txbxContent>
                      <w:p w14:paraId="653D75F8" w14:textId="77777777" w:rsidR="006C2143" w:rsidRPr="003668A8" w:rsidRDefault="006C2143" w:rsidP="00AE4F4B">
                        <w:pPr>
                          <w:pStyle w:val="Descripcin"/>
                          <w:jc w:val="center"/>
                          <w:rPr>
                            <w:rFonts w:ascii="Fredoka One" w:hAnsi="Fredoka One"/>
                            <w:b/>
                            <w:i w:val="0"/>
                            <w:iCs w:val="0"/>
                            <w:outline/>
                            <w:noProof/>
                            <w:color w:val="CE3840" w:themeColor="accent5"/>
                            <w:sz w:val="32"/>
                            <w:szCs w:val="32"/>
                            <w:lang w:val="es-CO"/>
                            <w14:shadow w14:blurRad="38100" w14:dist="22860" w14:dir="5400000" w14:sx="100000" w14:sy="100000" w14:kx="0" w14:ky="0" w14:algn="tl">
                              <w14:srgbClr w14:val="000000">
                                <w14:alpha w14:val="70000"/>
                              </w14:srgbClr>
                            </w14:shadow>
                            <w14:textOutline w14:w="10160" w14:cap="flat" w14:cmpd="sng" w14:algn="ctr">
                              <w14:solidFill>
                                <w14:schemeClr w14:val="accent5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</w:pPr>
                        <w:r w:rsidRPr="003668A8">
                          <w:rPr>
                            <w:rFonts w:ascii="Fredoka One" w:hAnsi="Fredoka One"/>
                            <w:b/>
                            <w:i w:val="0"/>
                            <w:iCs w:val="0"/>
                            <w:outline/>
                            <w:color w:val="CE3840" w:themeColor="accent5"/>
                            <w:sz w:val="32"/>
                            <w:szCs w:val="32"/>
                            <w:lang w:val="es-CO"/>
                            <w14:shadow w14:blurRad="38100" w14:dist="22860" w14:dir="5400000" w14:sx="100000" w14:sy="100000" w14:kx="0" w14:ky="0" w14:algn="tl">
                              <w14:srgbClr w14:val="000000">
                                <w14:alpha w14:val="70000"/>
                              </w14:srgbClr>
                            </w14:shadow>
                            <w14:textOutline w14:w="10160" w14:cap="flat" w14:cmpd="sng" w14:algn="ctr">
                              <w14:solidFill>
                                <w14:schemeClr w14:val="accent5"/>
                              </w14:solidFill>
                              <w14:prstDash w14:val="solid"/>
                              <w14:round/>
                            </w14:textOutline>
                            <w14:textFill>
                              <w14:solidFill>
                                <w14:srgbClr w14:val="FFFFFF"/>
                              </w14:solidFill>
                            </w14:textFill>
                          </w:rPr>
                          <w:t>GALERIA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2C3E56">
        <w:rPr>
          <w:noProof/>
        </w:rPr>
        <mc:AlternateContent>
          <mc:Choice Requires="wpg">
            <w:drawing>
              <wp:anchor distT="0" distB="0" distL="114300" distR="114300" simplePos="0" relativeHeight="251620352" behindDoc="0" locked="0" layoutInCell="1" allowOverlap="1" wp14:anchorId="5751B256" wp14:editId="71192041">
                <wp:simplePos x="0" y="0"/>
                <wp:positionH relativeFrom="margin">
                  <wp:posOffset>668020</wp:posOffset>
                </wp:positionH>
                <wp:positionV relativeFrom="paragraph">
                  <wp:posOffset>2658745</wp:posOffset>
                </wp:positionV>
                <wp:extent cx="2530475" cy="2150745"/>
                <wp:effectExtent l="38100" t="38100" r="41275" b="40005"/>
                <wp:wrapNone/>
                <wp:docPr id="59" name="Grupo 59">
                  <a:hlinkClick xmlns:a="http://schemas.openxmlformats.org/drawingml/2006/main" r:id="rId25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30475" cy="2150745"/>
                          <a:chOff x="0" y="0"/>
                          <a:chExt cx="2530775" cy="2150745"/>
                        </a:xfrm>
                      </wpg:grpSpPr>
                      <wps:wsp>
                        <wps:cNvPr id="41" name="Cuadro de texto 41"/>
                        <wps:cNvSpPr txBox="1"/>
                        <wps:spPr>
                          <a:xfrm>
                            <a:off x="0" y="0"/>
                            <a:ext cx="2530775" cy="2150745"/>
                          </a:xfrm>
                          <a:prstGeom prst="roundRect">
                            <a:avLst/>
                          </a:prstGeom>
                          <a:solidFill>
                            <a:schemeClr val="accent2">
                              <a:alpha val="50000"/>
                            </a:schemeClr>
                          </a:solidFill>
                          <a:ln>
                            <a:noFill/>
                          </a:ln>
                          <a:effectLst/>
                          <a:scene3d>
                            <a:camera prst="orthographicFront">
                              <a:rot lat="0" lon="0" rev="0"/>
                            </a:camera>
                            <a:lightRig rig="contrasting" dir="t">
                              <a:rot lat="0" lon="0" rev="7800000"/>
                            </a:lightRig>
                          </a:scene3d>
                          <a:sp3d>
                            <a:bevelT w="139700" h="139700"/>
                          </a:sp3d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A596F70" w14:textId="77777777" w:rsidR="006C2143" w:rsidRPr="00BC0A15" w:rsidRDefault="006C2143" w:rsidP="00C95DAA">
                              <w:pPr>
                                <w:rPr>
                                  <w:lang w:val="es-CO"/>
                                </w:rPr>
                              </w:pPr>
                            </w:p>
                          </w:txbxContent>
                        </wps:txbx>
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Elipse 26"/>
                        <wps:cNvSpPr/>
                        <wps:spPr>
                          <a:xfrm>
                            <a:off x="286469" y="105314"/>
                            <a:ext cx="2090281" cy="1977391"/>
                          </a:xfrm>
                          <a:prstGeom prst="ellipse">
                            <a:avLst/>
                          </a:prstGeom>
                          <a:solidFill>
                            <a:schemeClr val="accent2">
                              <a:alpha val="50000"/>
                            </a:schemeClr>
                          </a:solidFill>
                          <a:ln>
                            <a:noFill/>
                          </a:ln>
                          <a:effectLst/>
                          <a:scene3d>
                            <a:camera prst="orthographicFront">
                              <a:rot lat="0" lon="0" rev="0"/>
                            </a:camera>
                            <a:lightRig rig="contrasting" dir="t">
                              <a:rot lat="0" lon="0" rev="7800000"/>
                            </a:lightRig>
                          </a:scene3d>
                          <a:sp3d>
                            <a:bevelT w="139700" h="139700" prst="angle"/>
                          </a:sp3d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" name="Imagen 14" descr="Imagen que contiene objeto, monitor, reloj, pintado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10961" y="464029"/>
                            <a:ext cx="1269365" cy="122174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ln>
                            <a:noFill/>
                          </a:ln>
                          <a:effectLst>
                            <a:outerShdw blurRad="76200" dist="38100" dir="78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contrasting" dir="t">
                              <a:rot lat="0" lon="0" rev="7800000"/>
                            </a:lightRig>
                          </a:scene3d>
                          <a:sp3d prstMaterial="plastic">
                            <a:bevelT w="381000" h="114300" prst="relaxedInset"/>
                            <a:contourClr>
                              <a:srgbClr val="969696"/>
                            </a:contourClr>
                          </a:sp3d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751B256" id="Grupo 59" o:spid="_x0000_s1046" href="#FACEBOOK" style="position:absolute;margin-left:52.6pt;margin-top:209.35pt;width:199.25pt;height:169.35pt;z-index:251620352;mso-position-horizontal-relative:margin" coordsize="25307,215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" o:button="t">
                <v:roundrect id="Cuadro de texto 41" o:spid="_x0000_s1047" style="position:absolute;width:25307;height:2150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" fillcolor="#0093bc [3205]" stroked="f">
                  <v:fill opacity="32896f"/>
                  <v:textbox inset="4pt,4pt,4pt,4pt">
                    <w:txbxContent>
                      <w:p w14:paraId="2A596F70" w14:textId="77777777" w:rsidR="006C2143" w:rsidRPr="00BC0A15" w:rsidRDefault="006C2143" w:rsidP="00C95DAA">
                        <w:pPr>
                          <w:rPr>
                            <w:lang w:val="es-CO"/>
                          </w:rPr>
                        </w:pPr>
                      </w:p>
                    </w:txbxContent>
                  </v:textbox>
                </v:roundrect>
                <v:oval id="Elipse 26" o:spid="_x0000_s1048" style="position:absolute;left:2864;top:1053;width:20903;height:197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" fillcolor="#0093bc [3205]" stroked="f">
                  <v:fill opacity="32896f"/>
                  <v:textbox inset="3pt,3pt,3pt,3pt"/>
                </v:oval>
                <v:shape id="Imagen 14" o:spid="_x0000_s1049" type="#_x0000_t75" alt="Imagen que contiene objeto, monitor, reloj, pintado&#10;&#10;Descripción generada automáticamente" style="position:absolute;left:7109;top:4640;width:12694;height:122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" adj="3600">
                  <v:imagedata r:id="rId27" o:title="Imagen que contiene objeto, monitor, reloj, pintado&#10;&#10;Descripción generada automáticamente"/>
                  <v:shadow on="t" color="black" opacity="26214f" origin="-.5,-.5" offset="-.68028mm,.81072mm"/>
                </v:shape>
                <w10:wrap anchorx="margin"/>
              </v:group>
            </w:pict>
          </mc:Fallback>
        </mc:AlternateContent>
      </w:r>
      <w:r w:rsidR="001A0A71">
        <w:br w:type="page"/>
      </w:r>
    </w:p>
    <w:bookmarkStart w:id="1" w:name="FACEBOOK"/>
    <w:p w14:paraId="4F43A52B" w14:textId="4717BAEF" w:rsidR="00661477" w:rsidRPr="009D637D" w:rsidRDefault="00847761" w:rsidP="00B03CC9">
      <w:pPr>
        <w:pStyle w:val="facebook"/>
        <w:spacing w:before="240" w:after="240"/>
        <w:rPr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</w:pPr>
      <w:r w:rsidRPr="00217B2E">
        <w:rPr>
          <w:noProof/>
          <w:color w:val="00B0F0"/>
          <w14:textOutline w14:w="0" w14:cap="rnd" w14:cmpd="sng" w14:algn="ctr">
            <w14:noFill/>
            <w14:prstDash w14:val="solid"/>
            <w14:bevel/>
          </w14:textOutline>
          <w14:props3d w14:extrusionH="0" w14:contourW="0" w14:prstMaterial="none"/>
        </w:rPr>
        <w:lastRenderedPageBreak/>
        <mc:AlternateContent>
          <mc:Choice Requires="wpg">
            <w:drawing>
              <wp:anchor distT="0" distB="0" distL="114300" distR="114300" simplePos="0" relativeHeight="251716608" behindDoc="0" locked="0" layoutInCell="1" allowOverlap="1" wp14:anchorId="0561EE01" wp14:editId="6BF73F2B">
                <wp:simplePos x="0" y="0"/>
                <wp:positionH relativeFrom="margin">
                  <wp:align>right</wp:align>
                </wp:positionH>
                <wp:positionV relativeFrom="paragraph">
                  <wp:posOffset>743429</wp:posOffset>
                </wp:positionV>
                <wp:extent cx="664210" cy="405441"/>
                <wp:effectExtent l="19050" t="19050" r="21590" b="13970"/>
                <wp:wrapNone/>
                <wp:docPr id="66" name="Grupo 66">
                  <a:hlinkClick xmlns:a="http://schemas.openxmlformats.org/drawingml/2006/main" r:id="rId28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210" cy="405441"/>
                          <a:chOff x="-76772" y="0"/>
                          <a:chExt cx="664210" cy="405441"/>
                        </a:xfrm>
                      </wpg:grpSpPr>
                      <wps:wsp>
                        <wps:cNvPr id="64" name="Diagrama de flujo: combinar 64"/>
                        <wps:cNvSpPr/>
                        <wps:spPr>
                          <a:xfrm rot="16200000">
                            <a:off x="43132" y="-43132"/>
                            <a:ext cx="405441" cy="491706"/>
                          </a:xfrm>
                          <a:prstGeom prst="flowChartMerge">
                            <a:avLst/>
                          </a:prstGeom>
                          <a:ln w="38100"/>
                        </wps:spPr>
                        <wps:style>
                          <a:lnRef idx="1">
                            <a:schemeClr val="accent3"/>
                          </a:lnRef>
                          <a:fillRef idx="3">
                            <a:schemeClr val="accent3"/>
                          </a:fillRef>
                          <a:effectRef idx="2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5" name="Cuadro de texto 65"/>
                        <wps:cNvSpPr txBox="1"/>
                        <wps:spPr>
                          <a:xfrm>
                            <a:off x="-76772" y="34843"/>
                            <a:ext cx="664210" cy="323850"/>
                          </a:xfrm>
                          <a:prstGeom prst="rect">
                            <a:avLst/>
                          </a:prstGeom>
                          <a:noFill/>
                          <a:ln w="38100" cap="flat">
                            <a:solidFill>
                              <a:schemeClr val="tx1"/>
                            </a:solidFill>
                            <a:miter lim="400000"/>
                          </a:ln>
                          <a:effectLst/>
                          <a:sp3d/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txbx>
                          <w:txbxContent>
                            <w:p w14:paraId="577F7FEA" w14:textId="738F7C57" w:rsidR="006C2143" w:rsidRPr="00847761" w:rsidRDefault="006C2143">
                              <w:pPr>
                                <w:rPr>
                                  <w:rFonts w:ascii="Fredoka One" w:hAnsi="Fredoka One"/>
                                  <w:lang w:val="es-CO"/>
                                </w:rPr>
                              </w:pPr>
                              <w:r w:rsidRPr="00847761">
                                <w:rPr>
                                  <w:rFonts w:ascii="Fredoka One" w:hAnsi="Fredoka One"/>
                                  <w:lang w:val="es-CO"/>
                                </w:rPr>
                                <w:t>MENU</w:t>
                              </w:r>
                            </w:p>
                          </w:txbxContent>
                        </wps:txbx>
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561EE01" id="Grupo 66" o:spid="_x0000_s1050" href="#MENU" style="position:absolute;left:0;text-align:left;margin-left:1.1pt;margin-top:58.55pt;width:52.3pt;height:31.9pt;z-index:251716608;mso-position-horizontal:right;mso-position-horizontal-relative:margin;mso-width-relative:margin;mso-height-relative:margin" coordorigin="-767" coordsize="6642,40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" o:button="t">
                <v:shapetype id="_x0000_t128" coordsize="21600,21600" o:spt="128" path="m,l21600,,10800,21600xe">
                  <v:stroke joinstyle="miter"/>
                  <v:path gradientshapeok="t" o:connecttype="custom" o:connectlocs="10800,0;5400,10800;10800,21600;16200,10800" textboxrect="5400,0,16200,10800"/>
                </v:shapetype>
                <v:shape id="Diagrama de flujo: combinar 64" o:spid="_x0000_s1051" type="#_x0000_t128" style="position:absolute;left:432;top:-432;width:4054;height:491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" fillcolor="#f6ab2c [3206]" strokecolor="#f5a41d [3046]" strokeweight="3pt">
                  <v:fill color2="#fad495 [1622]" rotate="t" angle="180" focus="100%" type="gradient">
                    <o:fill v:ext="view" type="gradientUnscaled"/>
                  </v:fill>
                  <v:textbox style="mso-fit-shape-to-text:t" inset="3pt,3pt,3pt,3pt"/>
                </v:shape>
                <v:shape id="Cuadro de texto 65" o:spid="_x0000_s1052" type="#_x0000_t202" style="position:absolute;left:-767;top:348;width:6641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" filled="f" strokecolor="black [3213]" strokeweight="3pt">
                  <v:stroke miterlimit="4"/>
                  <v:textbox style="mso-fit-shape-to-text:t" inset="4pt,4pt,4pt,4pt">
                    <w:txbxContent>
                      <w:p w14:paraId="577F7FEA" w14:textId="738F7C57" w:rsidR="006C2143" w:rsidRPr="00847761" w:rsidRDefault="006C2143">
                        <w:pPr>
                          <w:rPr>
                            <w:rFonts w:ascii="Fredoka One" w:hAnsi="Fredoka One"/>
                            <w:lang w:val="es-CO"/>
                          </w:rPr>
                        </w:pPr>
                        <w:r w:rsidRPr="00847761">
                          <w:rPr>
                            <w:rFonts w:ascii="Fredoka One" w:hAnsi="Fredoka One"/>
                            <w:lang w:val="es-CO"/>
                          </w:rPr>
                          <w:t>MENU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0B5627" w:rsidRPr="00217B2E">
        <w:rPr>
          <w:color w:val="00B0F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textOutline w14:w="9525" w14:cap="flat" w14:cmpd="sng" w14:algn="ctr">
            <w14:solidFill>
              <w14:schemeClr w14:val="accent1">
                <w14:lumMod w14:val="75000"/>
              </w14:schemeClr>
            </w14:solidFill>
            <w14:prstDash w14:val="solid"/>
            <w14:round/>
          </w14:textOutline>
        </w:rPr>
        <w:t>FACEBOOK</w:t>
      </w:r>
    </w:p>
    <w:bookmarkEnd w:id="1"/>
    <w:p w14:paraId="7387CFAC" w14:textId="500F4E17" w:rsidR="007B4285" w:rsidRDefault="007B4285" w:rsidP="00B03CC9">
      <w:pPr>
        <w:pStyle w:val="Delimitadorgrfico"/>
        <w:spacing w:before="240" w:after="240"/>
        <w:jc w:val="both"/>
        <w:rPr>
          <w:rFonts w:ascii="Fredoka One" w:hAnsi="Fredoka One"/>
          <w:sz w:val="24"/>
        </w:rPr>
      </w:pPr>
    </w:p>
    <w:p w14:paraId="56C219D4" w14:textId="5A97758A" w:rsidR="00EB3639" w:rsidRPr="00B03CC9" w:rsidRDefault="00FF3313" w:rsidP="00C14A90">
      <w:pPr>
        <w:pStyle w:val="Delimitadorgrfico"/>
        <w:numPr>
          <w:ilvl w:val="0"/>
          <w:numId w:val="8"/>
        </w:numPr>
        <w:spacing w:before="240" w:after="240"/>
        <w:ind w:left="709" w:hanging="634"/>
        <w:jc w:val="both"/>
        <w:rPr>
          <w:rFonts w:ascii="Fredoka One" w:hAnsi="Fredoka One"/>
          <w:sz w:val="28"/>
          <w:szCs w:val="28"/>
        </w:rPr>
      </w:pPr>
      <w:r w:rsidRPr="00B03CC9">
        <w:rPr>
          <w:rFonts w:ascii="Fredoka One" w:hAnsi="Fredoka One"/>
          <w:sz w:val="28"/>
          <w:szCs w:val="28"/>
        </w:rPr>
        <w:t>Nunca</w:t>
      </w:r>
      <w:r>
        <w:rPr>
          <w:rFonts w:ascii="Fredoka One" w:hAnsi="Fredoka One"/>
          <w:sz w:val="28"/>
          <w:szCs w:val="28"/>
        </w:rPr>
        <w:t xml:space="preserve"> </w:t>
      </w:r>
      <w:r w:rsidRPr="00B03CC9">
        <w:rPr>
          <w:rFonts w:ascii="Fredoka One" w:hAnsi="Fredoka One"/>
          <w:sz w:val="28"/>
          <w:szCs w:val="28"/>
        </w:rPr>
        <w:t xml:space="preserve">utilizaré </w:t>
      </w:r>
      <w:r w:rsidRPr="00B03CC9">
        <w:rPr>
          <w:rFonts w:ascii="Fredoka One" w:hAnsi="Fredoka One"/>
          <w:color w:val="E3167C" w:themeColor="accent6" w:themeShade="BF"/>
          <w:sz w:val="28"/>
          <w:szCs w:val="28"/>
        </w:rPr>
        <w:t>malas palabra</w:t>
      </w:r>
      <w:r w:rsidRPr="00B03CC9">
        <w:rPr>
          <w:rFonts w:ascii="Fredoka One" w:hAnsi="Fredoka One"/>
          <w:sz w:val="28"/>
          <w:szCs w:val="28"/>
        </w:rPr>
        <w:t xml:space="preserve"> con mis hermanos y con cualquier persona que aporte su opinión (si hay opiniones agresivas, entonces, se reportara el comentario del integrante infractor al</w:t>
      </w:r>
      <w:r w:rsidRPr="00B03CC9">
        <w:rPr>
          <w:rFonts w:ascii="Cambria" w:hAnsi="Cambria" w:cs="Cambria"/>
          <w:sz w:val="28"/>
          <w:szCs w:val="28"/>
        </w:rPr>
        <w:t> </w:t>
      </w:r>
      <w:r w:rsidRPr="00B03CC9">
        <w:rPr>
          <w:rFonts w:ascii="Fredoka One" w:hAnsi="Fredoka One"/>
          <w:color w:val="FF6600"/>
          <w:sz w:val="28"/>
          <w:szCs w:val="28"/>
        </w:rPr>
        <w:t>administrador</w:t>
      </w:r>
      <w:r w:rsidRPr="00B03CC9">
        <w:rPr>
          <w:rFonts w:ascii="Fredoka One" w:hAnsi="Fredoka One"/>
          <w:sz w:val="28"/>
          <w:szCs w:val="28"/>
        </w:rPr>
        <w:t>.</w:t>
      </w:r>
    </w:p>
    <w:p w14:paraId="2E358D43" w14:textId="484D5A8C" w:rsidR="00EB3639" w:rsidRPr="008E6459" w:rsidRDefault="00D10049" w:rsidP="00C14A90">
      <w:pPr>
        <w:pStyle w:val="Delimitadorgrfico"/>
        <w:numPr>
          <w:ilvl w:val="0"/>
          <w:numId w:val="8"/>
        </w:numPr>
        <w:spacing w:before="240" w:after="240"/>
        <w:ind w:left="709" w:hanging="634"/>
        <w:jc w:val="both"/>
        <w:rPr>
          <w:rFonts w:ascii="Fredoka One" w:hAnsi="Fredoka One"/>
          <w:sz w:val="28"/>
          <w:szCs w:val="28"/>
        </w:rPr>
      </w:pPr>
      <w:r w:rsidRPr="008E6459">
        <w:rPr>
          <w:rFonts w:ascii="Fredoka One" w:hAnsi="Fredoka One"/>
          <w:sz w:val="28"/>
          <w:szCs w:val="28"/>
        </w:rPr>
        <w:t>C</w:t>
      </w:r>
      <w:r w:rsidR="00FF3313" w:rsidRPr="008E6459">
        <w:rPr>
          <w:rFonts w:ascii="Fredoka One" w:hAnsi="Fredoka One"/>
          <w:sz w:val="28"/>
          <w:szCs w:val="28"/>
        </w:rPr>
        <w:t>orregir</w:t>
      </w:r>
      <w:r w:rsidR="00FF3313" w:rsidRPr="008E6459">
        <w:rPr>
          <w:rFonts w:ascii="Fredoka One" w:hAnsi="Fredoka One" w:cs="Fredoka One"/>
          <w:sz w:val="28"/>
          <w:szCs w:val="28"/>
        </w:rPr>
        <w:t>é</w:t>
      </w:r>
      <w:r>
        <w:rPr>
          <w:rFonts w:ascii="Fredoka One" w:hAnsi="Fredoka One" w:cs="Fredoka One"/>
          <w:sz w:val="28"/>
          <w:szCs w:val="28"/>
        </w:rPr>
        <w:t xml:space="preserve"> </w:t>
      </w:r>
      <w:r w:rsidR="00FF3313" w:rsidRPr="008E6459">
        <w:rPr>
          <w:rFonts w:ascii="Fredoka One" w:hAnsi="Fredoka One"/>
          <w:sz w:val="28"/>
          <w:szCs w:val="28"/>
        </w:rPr>
        <w:t xml:space="preserve">con fraternidad y caridad; </w:t>
      </w:r>
      <w:r w:rsidR="00FF3313" w:rsidRPr="008E6459">
        <w:rPr>
          <w:rFonts w:ascii="Fredoka One" w:hAnsi="Fredoka One" w:cs="Fredoka One"/>
          <w:sz w:val="28"/>
          <w:szCs w:val="28"/>
        </w:rPr>
        <w:t>¡</w:t>
      </w:r>
      <w:r w:rsidR="00FF3313" w:rsidRPr="008E6459">
        <w:rPr>
          <w:rFonts w:ascii="Fredoka One" w:hAnsi="Fredoka One"/>
          <w:color w:val="FF0000"/>
          <w:sz w:val="28"/>
          <w:szCs w:val="28"/>
        </w:rPr>
        <w:t>y respetare el orden que establece el</w:t>
      </w:r>
      <w:r w:rsidR="00FF3313" w:rsidRPr="008E6459">
        <w:rPr>
          <w:rFonts w:ascii="Cambria" w:hAnsi="Cambria" w:cs="Cambria"/>
          <w:sz w:val="28"/>
          <w:szCs w:val="28"/>
        </w:rPr>
        <w:t> </w:t>
      </w:r>
      <w:r w:rsidR="00FF3313" w:rsidRPr="008E6459">
        <w:rPr>
          <w:rFonts w:ascii="Fredoka One" w:hAnsi="Fredoka One"/>
          <w:color w:val="FF6600"/>
          <w:sz w:val="28"/>
          <w:szCs w:val="28"/>
        </w:rPr>
        <w:t>administrador</w:t>
      </w:r>
      <w:r w:rsidR="00FF3313" w:rsidRPr="008E6459">
        <w:rPr>
          <w:rFonts w:ascii="Fredoka One" w:hAnsi="Fredoka One"/>
          <w:sz w:val="28"/>
          <w:szCs w:val="28"/>
        </w:rPr>
        <w:t>!</w:t>
      </w:r>
      <w:r w:rsidR="00947D9C">
        <w:rPr>
          <w:rFonts w:ascii="Fredoka One" w:hAnsi="Fredoka One"/>
          <w:sz w:val="28"/>
          <w:szCs w:val="28"/>
        </w:rPr>
        <w:t xml:space="preserve"> (</w:t>
      </w:r>
      <w:r w:rsidR="00947D9C" w:rsidRPr="00947D9C">
        <w:rPr>
          <w:rFonts w:ascii="Fredoka One" w:hAnsi="Fredoka One"/>
          <w:b/>
          <w:color w:val="CE3840" w:themeColor="accent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IMPORTANTE</w:t>
      </w:r>
      <w:r w:rsidR="00947D9C">
        <w:rPr>
          <w:rFonts w:ascii="Fredoka One" w:hAnsi="Fredoka One"/>
          <w:sz w:val="28"/>
          <w:szCs w:val="28"/>
        </w:rPr>
        <w:t>!!!)</w:t>
      </w:r>
    </w:p>
    <w:p w14:paraId="3017B8D9" w14:textId="3BC10DB8" w:rsidR="008E6459" w:rsidRDefault="00FF3313" w:rsidP="00B03CC9">
      <w:pPr>
        <w:pStyle w:val="Delimitadorgrfico"/>
        <w:numPr>
          <w:ilvl w:val="1"/>
          <w:numId w:val="1"/>
        </w:numPr>
        <w:spacing w:before="240" w:after="240"/>
        <w:ind w:right="2011"/>
        <w:jc w:val="both"/>
        <w:rPr>
          <w:rFonts w:ascii="Fredoka One" w:hAnsi="Fredoka One"/>
          <w:sz w:val="28"/>
          <w:szCs w:val="28"/>
        </w:rPr>
      </w:pPr>
      <w:r w:rsidRPr="004C398F">
        <w:rPr>
          <w:rFonts w:ascii="Fredoka One" w:hAnsi="Fredoka One"/>
          <w:sz w:val="28"/>
          <w:szCs w:val="28"/>
        </w:rPr>
        <w:t>No</w:t>
      </w:r>
      <w:r>
        <w:rPr>
          <w:rFonts w:ascii="Fredoka One" w:hAnsi="Fredoka One"/>
          <w:sz w:val="28"/>
          <w:szCs w:val="28"/>
        </w:rPr>
        <w:t xml:space="preserve"> </w:t>
      </w:r>
      <w:r w:rsidRPr="004C398F">
        <w:rPr>
          <w:rFonts w:ascii="Fredoka One" w:hAnsi="Fredoka One"/>
          <w:sz w:val="28"/>
          <w:szCs w:val="28"/>
        </w:rPr>
        <w:t>se aceptarán publicaciones que estén fuera de</w:t>
      </w:r>
      <w:r>
        <w:rPr>
          <w:rFonts w:ascii="Fredoka One" w:hAnsi="Fredoka One"/>
          <w:sz w:val="28"/>
          <w:szCs w:val="28"/>
        </w:rPr>
        <w:t>l</w:t>
      </w:r>
      <w:r w:rsidRPr="004C398F">
        <w:rPr>
          <w:rFonts w:ascii="Fredoka One" w:hAnsi="Fredoka One"/>
          <w:sz w:val="28"/>
          <w:szCs w:val="28"/>
        </w:rPr>
        <w:t xml:space="preserve"> contexto</w:t>
      </w:r>
      <w:r>
        <w:rPr>
          <w:rFonts w:ascii="Fredoka One" w:hAnsi="Fredoka One"/>
          <w:sz w:val="28"/>
          <w:szCs w:val="28"/>
        </w:rPr>
        <w:t xml:space="preserve"> católico y/o musical y </w:t>
      </w:r>
      <w:r w:rsidRPr="004C398F">
        <w:rPr>
          <w:rFonts w:ascii="Fredoka One" w:hAnsi="Fredoka One"/>
          <w:sz w:val="28"/>
          <w:szCs w:val="28"/>
        </w:rPr>
        <w:t>radicalmente</w:t>
      </w:r>
      <w:r>
        <w:rPr>
          <w:rFonts w:ascii="Fredoka One" w:hAnsi="Fredoka One"/>
          <w:sz w:val="28"/>
          <w:szCs w:val="28"/>
        </w:rPr>
        <w:t xml:space="preserve">, fuera de lo indicado en estas </w:t>
      </w:r>
      <w:r w:rsidR="0076061C" w:rsidRPr="0076061C">
        <w:rPr>
          <w:rFonts w:ascii="Fredoka One" w:hAnsi="Fredoka One"/>
          <w:b/>
          <w:outline/>
          <w:color w:val="0093BC" w:themeColor="accent2"/>
          <w:sz w:val="28"/>
          <w:szCs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Normas</w:t>
      </w:r>
      <w:r>
        <w:rPr>
          <w:rFonts w:ascii="Fredoka One" w:hAnsi="Fredoka One"/>
          <w:sz w:val="28"/>
          <w:szCs w:val="28"/>
        </w:rPr>
        <w:t>.</w:t>
      </w:r>
    </w:p>
    <w:p w14:paraId="7AF8B899" w14:textId="6F8B5200" w:rsidR="00C3417E" w:rsidRDefault="00536217" w:rsidP="00B03CC9">
      <w:pPr>
        <w:pStyle w:val="Delimitadorgrfico"/>
        <w:numPr>
          <w:ilvl w:val="1"/>
          <w:numId w:val="1"/>
        </w:numPr>
        <w:spacing w:before="240" w:after="240"/>
        <w:ind w:right="2011"/>
        <w:jc w:val="both"/>
        <w:rPr>
          <w:rFonts w:ascii="Fredoka One" w:hAnsi="Fredoka One"/>
          <w:sz w:val="28"/>
          <w:szCs w:val="28"/>
        </w:rPr>
      </w:pPr>
      <w:r>
        <w:rPr>
          <w:rFonts w:ascii="Fredoka One" w:hAnsi="Fredoka One"/>
          <w:noProof/>
          <w:sz w:val="28"/>
          <w:szCs w:val="28"/>
        </w:rPr>
        <w:drawing>
          <wp:anchor distT="0" distB="0" distL="114300" distR="114300" simplePos="0" relativeHeight="251704320" behindDoc="0" locked="0" layoutInCell="1" allowOverlap="1" wp14:anchorId="3CDCD264" wp14:editId="073F41A5">
            <wp:simplePos x="0" y="0"/>
            <wp:positionH relativeFrom="margin">
              <wp:posOffset>820325</wp:posOffset>
            </wp:positionH>
            <wp:positionV relativeFrom="paragraph">
              <wp:posOffset>769908</wp:posOffset>
            </wp:positionV>
            <wp:extent cx="4829810" cy="3881120"/>
            <wp:effectExtent l="133350" t="76200" r="85090" b="138430"/>
            <wp:wrapSquare wrapText="bothSides"/>
            <wp:docPr id="42" name="Imagen 42" descr="Imagen que contiene hecho de madera, firmar, señal, alimento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2020 - POSTER SOBRE LOS CANTOS PERMITIDOS EN LA COMUNIDAD!WHATSAPP.jpg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081"/>
                    <a:stretch/>
                  </pic:blipFill>
                  <pic:spPr bwMode="auto">
                    <a:xfrm>
                      <a:off x="0" y="0"/>
                      <a:ext cx="4829810" cy="388112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25DF" w:rsidRPr="005925DF">
        <w:rPr>
          <w:rFonts w:ascii="Fredoka One" w:hAnsi="Fredoka One"/>
          <w:sz w:val="28"/>
          <w:szCs w:val="28"/>
        </w:rPr>
        <w:t xml:space="preserve"> </w:t>
      </w:r>
      <w:r w:rsidR="005925DF" w:rsidRPr="0090481F">
        <w:rPr>
          <w:rFonts w:ascii="Fredoka One" w:hAnsi="Fredoka One"/>
          <w:sz w:val="28"/>
          <w:szCs w:val="28"/>
        </w:rPr>
        <w:t xml:space="preserve">Se publicarán </w:t>
      </w:r>
      <w:r w:rsidR="005925DF" w:rsidRPr="0090481F">
        <w:rPr>
          <w:rFonts w:ascii="Fredoka One" w:hAnsi="Fredoka One"/>
          <w:b/>
          <w:color w:val="7EE2FF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cantos o canciones </w:t>
      </w:r>
      <w:r w:rsidR="005925DF" w:rsidRPr="0090481F">
        <w:rPr>
          <w:rFonts w:ascii="Fredoka One" w:hAnsi="Fredoka One"/>
          <w:sz w:val="28"/>
          <w:szCs w:val="28"/>
        </w:rPr>
        <w:t>con las siguientes indicaciones</w:t>
      </w:r>
      <w:r w:rsidR="005925DF">
        <w:rPr>
          <w:rFonts w:ascii="Fredoka One" w:hAnsi="Fredoka One"/>
          <w:sz w:val="28"/>
          <w:szCs w:val="28"/>
        </w:rPr>
        <w:t xml:space="preserve"> y tienes que justificar su publicación, teniendo en cuenta estos criterios</w:t>
      </w:r>
      <w:r w:rsidR="005925DF" w:rsidRPr="0090481F">
        <w:rPr>
          <w:rFonts w:ascii="Fredoka One" w:hAnsi="Fredoka One"/>
          <w:sz w:val="28"/>
          <w:szCs w:val="28"/>
        </w:rPr>
        <w:t>:</w:t>
      </w:r>
    </w:p>
    <w:p w14:paraId="3F085E7A" w14:textId="19711DFA" w:rsidR="00C3417E" w:rsidRDefault="00AB0055" w:rsidP="00C3417E">
      <w:pPr>
        <w:pStyle w:val="Delimitadorgrfico"/>
        <w:spacing w:before="240" w:after="240"/>
        <w:ind w:left="1440" w:right="2011"/>
        <w:jc w:val="both"/>
        <w:rPr>
          <w:rFonts w:ascii="Fredoka One" w:hAnsi="Fredoka One"/>
          <w:sz w:val="28"/>
          <w:szCs w:val="28"/>
        </w:rPr>
      </w:pPr>
      <w:r w:rsidRPr="00035C41">
        <w:rPr>
          <w:rFonts w:ascii="Fredoka One" w:hAnsi="Fredoka One"/>
          <w:b/>
          <w:noProof/>
          <w:color w:val="CE3840" w:themeColor="accent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anchor distT="0" distB="0" distL="114300" distR="114300" simplePos="0" relativeHeight="251705344" behindDoc="0" locked="0" layoutInCell="1" allowOverlap="1" wp14:anchorId="685DA598" wp14:editId="20C61582">
            <wp:simplePos x="0" y="0"/>
            <wp:positionH relativeFrom="margin">
              <wp:align>center</wp:align>
            </wp:positionH>
            <wp:positionV relativeFrom="paragraph">
              <wp:posOffset>4569844</wp:posOffset>
            </wp:positionV>
            <wp:extent cx="5227608" cy="1463040"/>
            <wp:effectExtent l="152400" t="95250" r="106680" b="156210"/>
            <wp:wrapSquare wrapText="bothSides"/>
            <wp:docPr id="54" name="Vídeo 54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Vídeo 54">
                      <a:hlinkClick r:id="rId30"/>
                    </pic:cNvPr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560&quot; height=&quot;315&quot; src=&quot;https://www.youtube.com/embed/1i-HDHVrPPM&quot; frameborder=&quot;0&quot; allow=&quot;accelerometer; autoplay; encrypted-media; gyroscope; picture-in-picture&quot; allowfullscreen&gt;&lt;/iframe&gt;" h="315" w="56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608" cy="1463040"/>
                    </a:xfrm>
                    <a:prstGeom prst="roundRect">
                      <a:avLst>
                        <a:gd name="adj" fmla="val 16667"/>
                      </a:avLst>
                    </a:prstGeom>
                    <a:ln w="38100">
                      <a:solidFill>
                        <a:schemeClr val="accent2">
                          <a:lumMod val="50000"/>
                        </a:schemeClr>
                      </a:solidFill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anchor>
        </w:drawing>
      </w:r>
      <w:r w:rsidR="009020F7">
        <w:rPr>
          <w:rFonts w:ascii="Fredoka One" w:hAnsi="Fredoka One"/>
          <w:b/>
          <w:color w:val="CE3840" w:themeColor="accent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M</w:t>
      </w:r>
      <w:r w:rsidR="009020F7" w:rsidRPr="00035C41">
        <w:rPr>
          <w:rFonts w:ascii="Fredoka One" w:hAnsi="Fredoka One"/>
          <w:b/>
          <w:color w:val="CE3840" w:themeColor="accent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ira</w:t>
      </w:r>
      <w:r w:rsidR="009020F7">
        <w:rPr>
          <w:rFonts w:ascii="Fredoka One" w:hAnsi="Fredoka One"/>
          <w:b/>
          <w:color w:val="CE3840" w:themeColor="accent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  <w:r w:rsidR="009020F7" w:rsidRPr="00035C41">
        <w:rPr>
          <w:rFonts w:ascii="Fredoka One" w:hAnsi="Fredoka One"/>
          <w:b/>
          <w:color w:val="CE3840" w:themeColor="accent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el siguiente </w:t>
      </w:r>
      <w:r w:rsidR="008D6CC9" w:rsidRPr="008D6CC9">
        <w:rPr>
          <w:rFonts w:ascii="Fredoka One" w:hAnsi="Fredoka One"/>
          <w:b/>
          <w:color w:val="000000" w:themeColor="text1"/>
          <w:sz w:val="28"/>
          <w:szCs w:val="28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VIDEO </w:t>
      </w:r>
      <w:r w:rsidR="009020F7" w:rsidRPr="00035C41">
        <w:rPr>
          <w:rFonts w:ascii="Fredoka One" w:hAnsi="Fredoka One"/>
          <w:b/>
          <w:color w:val="CE3840" w:themeColor="accent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ejemplo sobre el </w:t>
      </w:r>
      <w:r w:rsidR="009020F7" w:rsidRPr="00035C41">
        <w:rPr>
          <w:rFonts w:ascii="Fredoka One" w:hAnsi="Fredoka One"/>
          <w:b/>
          <w:color w:val="66FF33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12700" w14:cap="flat" w14:cmpd="sng" w14:algn="ctr">
            <w14:solidFill>
              <w14:schemeClr w14:val="tx1"/>
            </w14:solidFill>
            <w14:prstDash w14:val="solid"/>
            <w14:round/>
          </w14:textOutline>
        </w:rPr>
        <w:t xml:space="preserve">tercer tipo </w:t>
      </w:r>
      <w:r w:rsidR="009020F7" w:rsidRPr="00035C41">
        <w:rPr>
          <w:rFonts w:ascii="Fredoka One" w:hAnsi="Fredoka One"/>
          <w:b/>
          <w:color w:val="CE3840" w:themeColor="accent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de cantos, </w:t>
      </w:r>
      <w:r w:rsidR="004F07BB" w:rsidRPr="00035C41">
        <w:rPr>
          <w:rFonts w:ascii="Fredoka One" w:hAnsi="Fredoka One"/>
          <w:b/>
          <w:color w:val="CE3840" w:themeColor="accent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autores no católicos</w:t>
      </w:r>
      <w:r w:rsidR="009020F7" w:rsidRPr="00035C41">
        <w:rPr>
          <w:rFonts w:ascii="Fredoka One" w:hAnsi="Fredoka One"/>
          <w:b/>
          <w:color w:val="CE3840" w:themeColor="accent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:</w:t>
      </w:r>
    </w:p>
    <w:p w14:paraId="0249245F" w14:textId="2DC16989" w:rsidR="00017927" w:rsidRDefault="004F07BB" w:rsidP="00017927">
      <w:pPr>
        <w:pStyle w:val="Delimitadorgrfico"/>
        <w:spacing w:before="240" w:after="240"/>
        <w:ind w:left="1440" w:right="2011"/>
        <w:jc w:val="both"/>
        <w:rPr>
          <w:rFonts w:ascii="Fredoka One" w:hAnsi="Fredoka One"/>
          <w:sz w:val="28"/>
          <w:szCs w:val="28"/>
        </w:rPr>
      </w:pPr>
      <w:r>
        <w:rPr>
          <w:rFonts w:ascii="Fredoka One" w:hAnsi="Fredoka One"/>
          <w:sz w:val="28"/>
          <w:szCs w:val="28"/>
        </w:rPr>
        <w:t>E</w:t>
      </w:r>
      <w:r w:rsidR="009020F7">
        <w:rPr>
          <w:rFonts w:ascii="Fredoka One" w:hAnsi="Fredoka One"/>
          <w:sz w:val="28"/>
          <w:szCs w:val="28"/>
        </w:rPr>
        <w:t xml:space="preserve">n este caso de </w:t>
      </w:r>
      <w:r w:rsidR="009020F7" w:rsidRPr="00095925">
        <w:rPr>
          <w:rFonts w:ascii="Fredoka One" w:hAnsi="Fredoka One"/>
          <w:color w:val="66FF33"/>
          <w:sz w:val="28"/>
          <w:szCs w:val="28"/>
          <w14:textOutline w14:w="9525" w14:cap="rnd" w14:cmpd="sng" w14:algn="ctr">
            <w14:solidFill>
              <w14:srgbClr w14:val="FF0000"/>
            </w14:solidFill>
            <w14:prstDash w14:val="solid"/>
            <w14:bevel/>
          </w14:textOutline>
        </w:rPr>
        <w:t xml:space="preserve">autores no católicos </w:t>
      </w:r>
      <w:r w:rsidR="009020F7">
        <w:rPr>
          <w:rFonts w:ascii="Fredoka One" w:hAnsi="Fredoka One"/>
          <w:sz w:val="28"/>
          <w:szCs w:val="28"/>
        </w:rPr>
        <w:t>se permitirá la publicación de algunos cantos que se han hecho de común escucha en algunas actividades de la iglesia católica, es decir</w:t>
      </w:r>
      <w:r w:rsidR="00C673B7">
        <w:rPr>
          <w:rFonts w:ascii="Fredoka One" w:hAnsi="Fredoka One"/>
          <w:sz w:val="28"/>
          <w:szCs w:val="28"/>
        </w:rPr>
        <w:t xml:space="preserve">, </w:t>
      </w:r>
      <w:r w:rsidR="00D10049">
        <w:rPr>
          <w:rFonts w:ascii="Fredoka One" w:hAnsi="Fredoka One"/>
          <w:sz w:val="28"/>
          <w:szCs w:val="28"/>
        </w:rPr>
        <w:t xml:space="preserve">solo </w:t>
      </w:r>
      <w:r w:rsidR="00D10049" w:rsidRPr="00D10049">
        <w:rPr>
          <w:rFonts w:ascii="Fredoka One" w:hAnsi="Fredoka One"/>
          <w:b/>
          <w:color w:val="CE3840" w:themeColor="accent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los más escuchados</w:t>
      </w:r>
      <w:r w:rsidR="00D10049">
        <w:rPr>
          <w:rFonts w:ascii="Fredoka One" w:hAnsi="Fredoka One"/>
          <w:sz w:val="28"/>
          <w:szCs w:val="28"/>
        </w:rPr>
        <w:t>; ejemplo:</w:t>
      </w:r>
      <w:r w:rsidR="00B152EC">
        <w:rPr>
          <w:rFonts w:ascii="Fredoka One" w:hAnsi="Fredoka One"/>
          <w:sz w:val="28"/>
          <w:szCs w:val="28"/>
        </w:rPr>
        <w:t xml:space="preserve"> RENUEVAME, TU FIDELIDAD, ETC</w:t>
      </w:r>
      <w:r w:rsidR="005846D3">
        <w:rPr>
          <w:rFonts w:ascii="Fredoka One" w:hAnsi="Fredoka One"/>
          <w:sz w:val="28"/>
          <w:szCs w:val="28"/>
        </w:rPr>
        <w:t>…</w:t>
      </w:r>
    </w:p>
    <w:p w14:paraId="698F9F60" w14:textId="06861868" w:rsidR="005846D3" w:rsidRDefault="00D10049" w:rsidP="00017927">
      <w:pPr>
        <w:pStyle w:val="Delimitadorgrfico"/>
        <w:spacing w:before="240" w:after="240"/>
        <w:ind w:left="1440" w:right="2011"/>
        <w:jc w:val="both"/>
        <w:rPr>
          <w:rFonts w:ascii="Fredoka One" w:hAnsi="Fredoka One"/>
          <w:b/>
          <w:color w:val="FFFFFF" w:themeColor="background1"/>
          <w:sz w:val="28"/>
          <w:szCs w:val="28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 w:rsidRPr="006F4FFB">
        <w:rPr>
          <w:rFonts w:ascii="Fredoka One" w:hAnsi="Fredoka One"/>
          <w:b/>
          <w:color w:val="FFFFFF" w:themeColor="background1"/>
          <w:sz w:val="28"/>
          <w:szCs w:val="28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  <w:lastRenderedPageBreak/>
        <w:t xml:space="preserve">se aclara </w:t>
      </w:r>
      <w:r w:rsidR="008D6CC9" w:rsidRPr="006F4FFB">
        <w:rPr>
          <w:rFonts w:ascii="Fredoka One" w:hAnsi="Fredoka One"/>
          <w:b/>
          <w:color w:val="FFFFFF" w:themeColor="background1"/>
          <w:sz w:val="28"/>
          <w:szCs w:val="28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  <w:t>además</w:t>
      </w:r>
      <w:r w:rsidRPr="006F4FFB">
        <w:rPr>
          <w:rFonts w:ascii="Fredoka One" w:hAnsi="Fredoka One"/>
          <w:b/>
          <w:color w:val="FFFFFF" w:themeColor="background1"/>
          <w:sz w:val="28"/>
          <w:szCs w:val="28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  <w:t xml:space="preserve"> que estos cantos de </w:t>
      </w:r>
      <w:r w:rsidRPr="00545C2D">
        <w:rPr>
          <w:rFonts w:ascii="Fredoka One" w:hAnsi="Fredoka One"/>
          <w:b/>
          <w:color w:val="66FF33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  <w:t xml:space="preserve">autores no </w:t>
      </w:r>
      <w:r w:rsidR="008D6CC9" w:rsidRPr="00545C2D">
        <w:rPr>
          <w:rFonts w:ascii="Fredoka One" w:hAnsi="Fredoka One"/>
          <w:b/>
          <w:color w:val="66FF33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  <w:t>católicos</w:t>
      </w:r>
      <w:r w:rsidRPr="00545C2D">
        <w:rPr>
          <w:rFonts w:ascii="Fredoka One" w:hAnsi="Fredoka One"/>
          <w:b/>
          <w:color w:val="CE3840" w:themeColor="accent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  <w:t xml:space="preserve"> </w:t>
      </w:r>
      <w:r w:rsidRPr="00545C2D">
        <w:rPr>
          <w:rFonts w:ascii="Fredoka One" w:hAnsi="Fredoka One"/>
          <w:b/>
          <w:color w:val="CE3840" w:themeColor="accent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no son recomendados de ninguna manera</w:t>
      </w:r>
      <w:r>
        <w:rPr>
          <w:rFonts w:ascii="Fredoka One" w:hAnsi="Fredoka One"/>
          <w:b/>
          <w:color w:val="FFFFFF" w:themeColor="background1"/>
          <w:sz w:val="28"/>
          <w:szCs w:val="28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  <w:t>,</w:t>
      </w:r>
      <w:r w:rsidRPr="00545C2D">
        <w:rPr>
          <w:rFonts w:ascii="Fredoka One" w:hAnsi="Fredoka One"/>
          <w:b/>
          <w:color w:val="FFFFFF" w:themeColor="background1"/>
          <w:sz w:val="28"/>
          <w:szCs w:val="28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  <w:t xml:space="preserve"> </w:t>
      </w:r>
      <w:r w:rsidRPr="006F4FFB">
        <w:rPr>
          <w:rFonts w:ascii="Fredoka One" w:hAnsi="Fredoka One"/>
          <w:b/>
          <w:color w:val="FFFFFF" w:themeColor="background1"/>
          <w:sz w:val="28"/>
          <w:szCs w:val="28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  <w:t xml:space="preserve">para el santo memorial de cristo, </w:t>
      </w:r>
      <w:r w:rsidRPr="00543F68">
        <w:rPr>
          <w:rFonts w:ascii="Fredoka One" w:hAnsi="Fredoka One"/>
          <w:b/>
          <w:outline/>
          <w:color w:val="0093BC" w:themeColor="accent2"/>
          <w:sz w:val="28"/>
          <w:szCs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la </w:t>
      </w:r>
      <w:r w:rsidR="008D6CC9">
        <w:rPr>
          <w:rFonts w:ascii="Fredoka One" w:hAnsi="Fredoka One"/>
          <w:b/>
          <w:outline/>
          <w:color w:val="0093BC" w:themeColor="accent2"/>
          <w:sz w:val="28"/>
          <w:szCs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S</w:t>
      </w:r>
      <w:r w:rsidRPr="00543F68">
        <w:rPr>
          <w:rFonts w:ascii="Fredoka One" w:hAnsi="Fredoka One"/>
          <w:b/>
          <w:outline/>
          <w:color w:val="0093BC" w:themeColor="accent2"/>
          <w:sz w:val="28"/>
          <w:szCs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anta </w:t>
      </w:r>
      <w:r w:rsidR="008D6CC9">
        <w:rPr>
          <w:rFonts w:ascii="Fredoka One" w:hAnsi="Fredoka One"/>
          <w:b/>
          <w:outline/>
          <w:color w:val="0093BC" w:themeColor="accent2"/>
          <w:sz w:val="28"/>
          <w:szCs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E</w:t>
      </w:r>
      <w:r w:rsidRPr="00543F68">
        <w:rPr>
          <w:rFonts w:ascii="Fredoka One" w:hAnsi="Fredoka One"/>
          <w:b/>
          <w:outline/>
          <w:color w:val="0093BC" w:themeColor="accent2"/>
          <w:sz w:val="28"/>
          <w:szCs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ucaristia, la </w:t>
      </w:r>
      <w:r w:rsidR="008D6CC9">
        <w:rPr>
          <w:rFonts w:ascii="Fredoka One" w:hAnsi="Fredoka One"/>
          <w:b/>
          <w:outline/>
          <w:color w:val="0093BC" w:themeColor="accent2"/>
          <w:sz w:val="28"/>
          <w:szCs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S</w:t>
      </w:r>
      <w:r w:rsidRPr="00543F68">
        <w:rPr>
          <w:rFonts w:ascii="Fredoka One" w:hAnsi="Fredoka One"/>
          <w:b/>
          <w:outline/>
          <w:color w:val="0093BC" w:themeColor="accent2"/>
          <w:sz w:val="28"/>
          <w:szCs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anta </w:t>
      </w:r>
      <w:r w:rsidR="008D6CC9">
        <w:rPr>
          <w:rFonts w:ascii="Fredoka One" w:hAnsi="Fredoka One"/>
          <w:b/>
          <w:outline/>
          <w:color w:val="0093BC" w:themeColor="accent2"/>
          <w:sz w:val="28"/>
          <w:szCs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M</w:t>
      </w:r>
      <w:r w:rsidRPr="00543F68">
        <w:rPr>
          <w:rFonts w:ascii="Fredoka One" w:hAnsi="Fredoka One"/>
          <w:b/>
          <w:outline/>
          <w:color w:val="0093BC" w:themeColor="accent2"/>
          <w:sz w:val="28"/>
          <w:szCs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isa</w:t>
      </w:r>
      <w:r w:rsidRPr="006F4FFB">
        <w:rPr>
          <w:rFonts w:ascii="Fredoka One" w:hAnsi="Fredoka One"/>
          <w:b/>
          <w:color w:val="FFFFFF" w:themeColor="background1"/>
          <w:sz w:val="28"/>
          <w:szCs w:val="28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  <w:t>.</w:t>
      </w:r>
    </w:p>
    <w:p w14:paraId="568D1399" w14:textId="19BFA19B" w:rsidR="00850B62" w:rsidRPr="00674FBA" w:rsidRDefault="008D6CC9" w:rsidP="006C2143">
      <w:pPr>
        <w:pStyle w:val="Delimitadorgrfico"/>
        <w:numPr>
          <w:ilvl w:val="1"/>
          <w:numId w:val="1"/>
        </w:numPr>
        <w:spacing w:before="240" w:after="240"/>
        <w:ind w:right="2011"/>
        <w:jc w:val="both"/>
        <w:rPr>
          <w:rFonts w:ascii="Fredoka One" w:hAnsi="Fredoka One"/>
          <w:color w:val="000000" w:themeColor="text1"/>
          <w:sz w:val="28"/>
          <w:szCs w:val="28"/>
        </w:rPr>
      </w:pPr>
      <w:r w:rsidRPr="00674FBA">
        <w:rPr>
          <w:rFonts w:ascii="Fredoka One" w:hAnsi="Fredoka One"/>
          <w:sz w:val="28"/>
          <w:szCs w:val="28"/>
        </w:rPr>
        <w:t>N</w:t>
      </w:r>
      <w:r w:rsidR="00D10049" w:rsidRPr="00674FBA">
        <w:rPr>
          <w:rFonts w:ascii="Fredoka One" w:hAnsi="Fredoka One"/>
          <w:sz w:val="28"/>
          <w:szCs w:val="28"/>
        </w:rPr>
        <w:t>o</w:t>
      </w:r>
      <w:r w:rsidRPr="00674FBA">
        <w:rPr>
          <w:rFonts w:ascii="Fredoka One" w:hAnsi="Fredoka One"/>
          <w:sz w:val="28"/>
          <w:szCs w:val="28"/>
        </w:rPr>
        <w:t xml:space="preserve"> </w:t>
      </w:r>
      <w:r w:rsidR="00D10049" w:rsidRPr="00674FBA">
        <w:rPr>
          <w:rFonts w:ascii="Fredoka One" w:hAnsi="Fredoka One"/>
          <w:sz w:val="28"/>
          <w:szCs w:val="28"/>
        </w:rPr>
        <w:t xml:space="preserve">se </w:t>
      </w:r>
      <w:r w:rsidR="004F07BB" w:rsidRPr="00674FBA">
        <w:rPr>
          <w:rFonts w:ascii="Fredoka One" w:hAnsi="Fredoka One"/>
          <w:sz w:val="28"/>
          <w:szCs w:val="28"/>
        </w:rPr>
        <w:t>permitirán</w:t>
      </w:r>
      <w:r w:rsidR="00D10049" w:rsidRPr="00674FBA">
        <w:rPr>
          <w:rFonts w:ascii="Fredoka One" w:hAnsi="Fredoka One"/>
          <w:sz w:val="28"/>
          <w:szCs w:val="28"/>
        </w:rPr>
        <w:t xml:space="preserve"> publicaciones que </w:t>
      </w:r>
      <w:r w:rsidR="004F07BB" w:rsidRPr="00674FBA">
        <w:rPr>
          <w:rFonts w:ascii="Fredoka One" w:hAnsi="Fredoka One"/>
          <w:sz w:val="28"/>
          <w:szCs w:val="28"/>
        </w:rPr>
        <w:t>estén</w:t>
      </w:r>
      <w:r w:rsidR="00D10049" w:rsidRPr="00674FBA">
        <w:rPr>
          <w:rFonts w:ascii="Fredoka One" w:hAnsi="Fredoka One"/>
          <w:sz w:val="28"/>
          <w:szCs w:val="28"/>
        </w:rPr>
        <w:t xml:space="preserve"> fuera del contexto </w:t>
      </w:r>
      <w:r w:rsidR="00CC15CC" w:rsidRPr="00674FBA">
        <w:rPr>
          <w:rFonts w:ascii="Fredoka One" w:hAnsi="Fredoka One"/>
          <w:color w:val="CE3840" w:themeColor="accent5"/>
          <w:sz w:val="28"/>
          <w:szCs w:val="28"/>
        </w:rPr>
        <w:t xml:space="preserve">MUSICAL </w:t>
      </w:r>
      <w:r w:rsidR="00D10049" w:rsidRPr="00674FBA">
        <w:rPr>
          <w:rFonts w:ascii="Fredoka One" w:hAnsi="Fredoka One"/>
          <w:sz w:val="28"/>
          <w:szCs w:val="28"/>
        </w:rPr>
        <w:t xml:space="preserve">y sean de origen </w:t>
      </w:r>
      <w:r w:rsidR="00D10049" w:rsidRPr="00674FBA">
        <w:rPr>
          <w:rFonts w:ascii="Fredoka One" w:hAnsi="Fredoka One"/>
          <w:color w:val="E3167C" w:themeColor="accent6" w:themeShade="BF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protestante o no </w:t>
      </w:r>
      <w:r w:rsidR="004F07BB" w:rsidRPr="00674FBA">
        <w:rPr>
          <w:rFonts w:ascii="Fredoka One" w:hAnsi="Fredoka One"/>
          <w:color w:val="E3167C" w:themeColor="accent6" w:themeShade="BF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católicas</w:t>
      </w:r>
      <w:r w:rsidR="00CC15CC" w:rsidRPr="00674FBA">
        <w:rPr>
          <w:rFonts w:ascii="Fredoka One" w:hAnsi="Fredoka One"/>
          <w:color w:val="E3167C" w:themeColor="accent6" w:themeShade="BF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; </w:t>
      </w:r>
      <w:r w:rsidR="00C14A90" w:rsidRPr="00674FBA">
        <w:rPr>
          <w:rFonts w:ascii="Fredoka One" w:hAnsi="Fredoka One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¡Si no está dentro del contexto musical o permitido en estas </w:t>
      </w:r>
      <w:r w:rsidR="0076061C" w:rsidRPr="00674FBA">
        <w:rPr>
          <w:rFonts w:ascii="Fredoka One" w:hAnsi="Fredoka One"/>
          <w:b/>
          <w:outline/>
          <w:color w:val="0093BC" w:themeColor="accent2"/>
          <w:sz w:val="28"/>
          <w:szCs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Normas</w:t>
      </w:r>
      <w:r w:rsidR="00C14A90" w:rsidRPr="00674FBA">
        <w:rPr>
          <w:rFonts w:ascii="Fredoka One" w:hAnsi="Fredoka One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, no se aprueba la publicación!</w:t>
      </w:r>
    </w:p>
    <w:p w14:paraId="1F438316" w14:textId="77777777" w:rsidR="00BA2676" w:rsidRDefault="002A19A1" w:rsidP="00C14A90">
      <w:pPr>
        <w:pStyle w:val="Delimitadorgrfico"/>
        <w:numPr>
          <w:ilvl w:val="0"/>
          <w:numId w:val="8"/>
        </w:numPr>
        <w:spacing w:before="240" w:after="240"/>
        <w:ind w:left="709" w:right="2011" w:hanging="634"/>
        <w:jc w:val="both"/>
        <w:rPr>
          <w:rFonts w:ascii="Fredoka One" w:hAnsi="Fredoka One"/>
          <w:sz w:val="28"/>
          <w:szCs w:val="28"/>
        </w:rPr>
      </w:pPr>
      <w:r>
        <w:rPr>
          <w:rFonts w:ascii="Fredoka One" w:hAnsi="Fredoka One"/>
          <w:sz w:val="28"/>
          <w:szCs w:val="28"/>
        </w:rPr>
        <w:t xml:space="preserve">No se </w:t>
      </w:r>
      <w:r w:rsidR="00223CAB">
        <w:rPr>
          <w:rFonts w:ascii="Fredoka One" w:hAnsi="Fredoka One"/>
          <w:sz w:val="28"/>
          <w:szCs w:val="28"/>
        </w:rPr>
        <w:t>aprobarán</w:t>
      </w:r>
      <w:r>
        <w:rPr>
          <w:rFonts w:ascii="Fredoka One" w:hAnsi="Fredoka One"/>
          <w:sz w:val="28"/>
          <w:szCs w:val="28"/>
        </w:rPr>
        <w:t xml:space="preserve"> publicaciones que hablen de DINERO o ARTICULOS COMERCIALES</w:t>
      </w:r>
      <w:r w:rsidR="00223CAB">
        <w:rPr>
          <w:rFonts w:ascii="Fredoka One" w:hAnsi="Fredoka One"/>
          <w:sz w:val="28"/>
          <w:szCs w:val="28"/>
        </w:rPr>
        <w:t>.</w:t>
      </w:r>
      <w:r w:rsidR="00C7351E">
        <w:rPr>
          <w:rFonts w:ascii="Fredoka One" w:hAnsi="Fredoka One"/>
          <w:sz w:val="28"/>
          <w:szCs w:val="28"/>
        </w:rPr>
        <w:t xml:space="preserve"> Aquellas personas que realicen estas publicaciones reiteradamente silenciadas varias veces y en caso extremo, eliminadas de la comunidad.</w:t>
      </w:r>
    </w:p>
    <w:p w14:paraId="34C36253" w14:textId="36C0B495" w:rsidR="002A19A1" w:rsidRDefault="00BA2676" w:rsidP="00BA2676">
      <w:pPr>
        <w:pStyle w:val="Delimitadorgrfico"/>
        <w:spacing w:before="240" w:after="240"/>
        <w:ind w:left="709" w:right="2011"/>
        <w:jc w:val="both"/>
        <w:rPr>
          <w:rFonts w:ascii="Fredoka One" w:hAnsi="Fredoka One"/>
          <w:sz w:val="28"/>
          <w:szCs w:val="28"/>
        </w:rPr>
      </w:pPr>
      <w:r>
        <w:rPr>
          <w:rFonts w:ascii="Fredoka One" w:hAnsi="Fredoka One"/>
          <w:sz w:val="28"/>
          <w:szCs w:val="28"/>
        </w:rPr>
        <w:t xml:space="preserve">En este caso, </w:t>
      </w:r>
      <w:r w:rsidR="00223CAB">
        <w:rPr>
          <w:rFonts w:ascii="Fredoka One" w:hAnsi="Fredoka One"/>
          <w:sz w:val="28"/>
          <w:szCs w:val="28"/>
        </w:rPr>
        <w:t xml:space="preserve">se aprobarán </w:t>
      </w:r>
      <w:r>
        <w:rPr>
          <w:rFonts w:ascii="Fredoka One" w:hAnsi="Fredoka One"/>
          <w:sz w:val="28"/>
          <w:szCs w:val="28"/>
        </w:rPr>
        <w:t xml:space="preserve">solo </w:t>
      </w:r>
      <w:r w:rsidR="00223CAB">
        <w:rPr>
          <w:rFonts w:ascii="Fredoka One" w:hAnsi="Fredoka One"/>
          <w:sz w:val="28"/>
          <w:szCs w:val="28"/>
        </w:rPr>
        <w:t>aquellas</w:t>
      </w:r>
      <w:r>
        <w:rPr>
          <w:rFonts w:ascii="Fredoka One" w:hAnsi="Fredoka One"/>
          <w:sz w:val="28"/>
          <w:szCs w:val="28"/>
        </w:rPr>
        <w:t xml:space="preserve"> publicaciones</w:t>
      </w:r>
      <w:r w:rsidR="00223CAB">
        <w:rPr>
          <w:rFonts w:ascii="Fredoka One" w:hAnsi="Fredoka One"/>
          <w:sz w:val="28"/>
          <w:szCs w:val="28"/>
        </w:rPr>
        <w:t xml:space="preserve"> que pasen por el filtro de la </w:t>
      </w:r>
      <w:r w:rsidR="00223CAB" w:rsidRPr="00223CAB">
        <w:rPr>
          <w:rFonts w:ascii="Fredoka One" w:hAnsi="Fredoka One"/>
          <w:color w:val="E3167C" w:themeColor="accent6" w:themeShade="BF"/>
          <w:sz w:val="28"/>
          <w:szCs w:val="28"/>
        </w:rPr>
        <w:t xml:space="preserve">Galería </w:t>
      </w:r>
      <w:r w:rsidR="00223CAB">
        <w:rPr>
          <w:rFonts w:ascii="Fredoka One" w:hAnsi="Fredoka One"/>
          <w:sz w:val="28"/>
          <w:szCs w:val="28"/>
        </w:rPr>
        <w:t>de la comunidad.</w:t>
      </w:r>
    </w:p>
    <w:p w14:paraId="615E80A7" w14:textId="504651F7" w:rsidR="00A85B53" w:rsidRDefault="00A85B53" w:rsidP="00C14A90">
      <w:pPr>
        <w:pStyle w:val="Delimitadorgrfico"/>
        <w:numPr>
          <w:ilvl w:val="0"/>
          <w:numId w:val="8"/>
        </w:numPr>
        <w:spacing w:before="240" w:after="240"/>
        <w:ind w:left="709" w:right="2011" w:hanging="634"/>
        <w:jc w:val="both"/>
        <w:rPr>
          <w:rFonts w:ascii="Fredoka One" w:hAnsi="Fredoka One"/>
          <w:sz w:val="28"/>
          <w:szCs w:val="28"/>
        </w:rPr>
      </w:pPr>
      <w:r>
        <w:rPr>
          <w:rFonts w:ascii="Fredoka One" w:hAnsi="Fredoka One"/>
          <w:sz w:val="28"/>
          <w:szCs w:val="28"/>
        </w:rPr>
        <w:t xml:space="preserve">No se permitirán publicaciones </w:t>
      </w:r>
      <w:r w:rsidRPr="00784B3E">
        <w:rPr>
          <w:rFonts w:ascii="Fredoka One" w:hAnsi="Fredoka One"/>
          <w:sz w:val="28"/>
          <w:szCs w:val="28"/>
        </w:rPr>
        <w:t>que</w:t>
      </w:r>
      <w:r>
        <w:rPr>
          <w:rFonts w:ascii="Fredoka One" w:hAnsi="Fredoka One"/>
          <w:sz w:val="28"/>
          <w:szCs w:val="28"/>
        </w:rPr>
        <w:t xml:space="preserve"> se salgan de todo </w:t>
      </w:r>
      <w:r w:rsidRPr="00F26F2A">
        <w:rPr>
          <w:rFonts w:ascii="Fredoka One" w:hAnsi="Fredoka One"/>
          <w:b/>
          <w:color w:val="7EE2FF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criterio de defensa católica </w:t>
      </w:r>
      <w:r>
        <w:rPr>
          <w:rFonts w:ascii="Fredoka One" w:hAnsi="Fredoka One"/>
          <w:sz w:val="28"/>
          <w:szCs w:val="28"/>
        </w:rPr>
        <w:t xml:space="preserve">y </w:t>
      </w:r>
      <w:r w:rsidR="000F6574">
        <w:rPr>
          <w:rFonts w:ascii="Fredoka One" w:hAnsi="Fredoka One"/>
          <w:sz w:val="28"/>
          <w:szCs w:val="28"/>
        </w:rPr>
        <w:t>que,</w:t>
      </w:r>
      <w:r>
        <w:rPr>
          <w:rFonts w:ascii="Fredoka One" w:hAnsi="Fredoka One"/>
          <w:sz w:val="28"/>
          <w:szCs w:val="28"/>
        </w:rPr>
        <w:t xml:space="preserve"> por lo tanto,</w:t>
      </w:r>
      <w:r w:rsidRPr="00784B3E">
        <w:rPr>
          <w:rFonts w:ascii="Fredoka One" w:hAnsi="Fredoka One"/>
          <w:sz w:val="28"/>
          <w:szCs w:val="28"/>
        </w:rPr>
        <w:t xml:space="preserve"> sean ofensivas </w:t>
      </w:r>
      <w:r w:rsidR="000F6574">
        <w:rPr>
          <w:rFonts w:ascii="Fredoka One" w:hAnsi="Fredoka One"/>
          <w:sz w:val="28"/>
          <w:szCs w:val="28"/>
        </w:rPr>
        <w:t xml:space="preserve">e irrelevante </w:t>
      </w:r>
      <w:r w:rsidRPr="00784B3E">
        <w:rPr>
          <w:rFonts w:ascii="Fredoka One" w:hAnsi="Fredoka One"/>
          <w:sz w:val="28"/>
          <w:szCs w:val="28"/>
        </w:rPr>
        <w:t>para los demás</w:t>
      </w:r>
      <w:r>
        <w:rPr>
          <w:rFonts w:ascii="Fredoka One" w:hAnsi="Fredoka One"/>
          <w:sz w:val="28"/>
          <w:szCs w:val="28"/>
        </w:rPr>
        <w:t>.</w:t>
      </w:r>
    </w:p>
    <w:p w14:paraId="017A6FA6" w14:textId="1C331E44" w:rsidR="00A85B53" w:rsidRDefault="00A85B53" w:rsidP="00C14A90">
      <w:pPr>
        <w:pStyle w:val="Delimitadorgrfico"/>
        <w:numPr>
          <w:ilvl w:val="0"/>
          <w:numId w:val="8"/>
        </w:numPr>
        <w:spacing w:before="240" w:after="240"/>
        <w:ind w:left="709" w:right="2011" w:hanging="634"/>
        <w:jc w:val="both"/>
        <w:rPr>
          <w:rFonts w:ascii="Fredoka One" w:hAnsi="Fredoka One"/>
          <w:sz w:val="28"/>
          <w:szCs w:val="28"/>
        </w:rPr>
      </w:pPr>
      <w:r w:rsidRPr="00947D9C">
        <w:rPr>
          <w:rFonts w:ascii="Fredoka One" w:hAnsi="Fredoka One"/>
          <w:sz w:val="28"/>
          <w:szCs w:val="28"/>
        </w:rPr>
        <w:t xml:space="preserve">No se publicarán </w:t>
      </w:r>
      <w:r w:rsidRPr="00947D9C">
        <w:rPr>
          <w:rFonts w:ascii="Fredoka One" w:hAnsi="Fredoka One"/>
          <w:b/>
          <w:color w:val="F59EC9" w:themeColor="accent6" w:themeTint="99"/>
          <w:spacing w:val="10"/>
          <w:sz w:val="28"/>
          <w:szCs w:val="28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</w:rPr>
        <w:t>videos en grupo repetidos o cadenas de oración</w:t>
      </w:r>
      <w:r w:rsidRPr="00947D9C">
        <w:rPr>
          <w:rFonts w:ascii="Fredoka One" w:hAnsi="Fredoka One"/>
          <w:sz w:val="28"/>
          <w:szCs w:val="28"/>
        </w:rPr>
        <w:t>: en muchos casos, están fuera de la realidad y de la practica católica, además, sería recomendable que estas cadenas de oración se publiquen en grupos especializados, para esta clase de contenido.</w:t>
      </w:r>
    </w:p>
    <w:p w14:paraId="701CD770" w14:textId="0FF15733" w:rsidR="00393302" w:rsidRPr="00947D9C" w:rsidRDefault="00393302" w:rsidP="00C14A90">
      <w:pPr>
        <w:pStyle w:val="Delimitadorgrfico"/>
        <w:numPr>
          <w:ilvl w:val="0"/>
          <w:numId w:val="8"/>
        </w:numPr>
        <w:spacing w:before="240" w:after="240"/>
        <w:ind w:left="709" w:right="2011" w:hanging="634"/>
        <w:jc w:val="both"/>
        <w:rPr>
          <w:rFonts w:ascii="Fredoka One" w:hAnsi="Fredoka One"/>
          <w:sz w:val="28"/>
          <w:szCs w:val="28"/>
        </w:rPr>
      </w:pPr>
      <w:r>
        <w:rPr>
          <w:rFonts w:ascii="Fredoka One" w:hAnsi="Fredoka One"/>
          <w:sz w:val="28"/>
          <w:szCs w:val="28"/>
        </w:rPr>
        <w:t xml:space="preserve">No se </w:t>
      </w:r>
      <w:r w:rsidR="0034347C">
        <w:rPr>
          <w:rFonts w:ascii="Fredoka One" w:hAnsi="Fredoka One"/>
          <w:sz w:val="28"/>
          <w:szCs w:val="28"/>
        </w:rPr>
        <w:t>aprobarán</w:t>
      </w:r>
      <w:r w:rsidR="00F43269">
        <w:rPr>
          <w:rFonts w:ascii="Fredoka One" w:hAnsi="Fredoka One"/>
          <w:sz w:val="28"/>
          <w:szCs w:val="28"/>
        </w:rPr>
        <w:t xml:space="preserve"> comentarios o</w:t>
      </w:r>
      <w:r>
        <w:rPr>
          <w:rFonts w:ascii="Fredoka One" w:hAnsi="Fredoka One"/>
          <w:sz w:val="28"/>
          <w:szCs w:val="28"/>
        </w:rPr>
        <w:t xml:space="preserve"> publicaciones</w:t>
      </w:r>
      <w:r w:rsidR="005D3973">
        <w:rPr>
          <w:rFonts w:ascii="Fredoka One" w:hAnsi="Fredoka One"/>
          <w:sz w:val="28"/>
          <w:szCs w:val="28"/>
        </w:rPr>
        <w:t xml:space="preserve"> que promocionen </w:t>
      </w:r>
      <w:r w:rsidR="00044FAE">
        <w:rPr>
          <w:rFonts w:ascii="Fredoka One" w:hAnsi="Fredoka One"/>
          <w:sz w:val="28"/>
          <w:szCs w:val="28"/>
        </w:rPr>
        <w:t xml:space="preserve">solamente </w:t>
      </w:r>
      <w:r w:rsidR="00044FAE" w:rsidRPr="00044FAE">
        <w:rPr>
          <w:rFonts w:ascii="Fredoka One" w:hAnsi="Fredoka One"/>
          <w:b/>
          <w:color w:val="7EE2FF" w:themeColor="accent2" w:themeTint="66"/>
          <w:sz w:val="28"/>
          <w:szCs w:val="28"/>
          <w14:textOutline w14:w="11112" w14:cap="flat" w14:cmpd="sng" w14:algn="ctr">
            <w14:solidFill>
              <w14:schemeClr w14:val="accent2">
                <w14:lumMod w14:val="75000"/>
              </w14:schemeClr>
            </w14:solidFill>
            <w14:prstDash w14:val="solid"/>
            <w14:round/>
          </w14:textOutline>
        </w:rPr>
        <w:t>ME</w:t>
      </w:r>
      <w:r w:rsidR="007C59E8" w:rsidRPr="00044FAE">
        <w:rPr>
          <w:rFonts w:ascii="Fredoka One" w:hAnsi="Fredoka One"/>
          <w:b/>
          <w:color w:val="7EE2FF" w:themeColor="accent2" w:themeTint="66"/>
          <w:sz w:val="28"/>
          <w:szCs w:val="28"/>
          <w14:textOutline w14:w="11112" w14:cap="flat" w14:cmpd="sng" w14:algn="ctr">
            <w14:solidFill>
              <w14:schemeClr w14:val="accent2">
                <w14:lumMod w14:val="75000"/>
              </w14:schemeClr>
            </w14:solidFill>
            <w14:prstDash w14:val="solid"/>
            <w14:round/>
          </w14:textOutline>
        </w:rPr>
        <w:t xml:space="preserve"> GUSTA</w:t>
      </w:r>
      <w:r w:rsidRPr="00044FAE">
        <w:rPr>
          <w:rFonts w:ascii="Fredoka One" w:hAnsi="Fredoka One"/>
          <w:b/>
          <w:color w:val="7EE2FF" w:themeColor="accent2" w:themeTint="66"/>
          <w:sz w:val="28"/>
          <w:szCs w:val="28"/>
          <w14:textOutline w14:w="11112" w14:cap="flat" w14:cmpd="sng" w14:algn="ctr">
            <w14:solidFill>
              <w14:schemeClr w14:val="accent2">
                <w14:lumMod w14:val="75000"/>
              </w14:schemeClr>
            </w14:solidFill>
            <w14:prstDash w14:val="solid"/>
            <w14:round/>
          </w14:textOutline>
        </w:rPr>
        <w:t xml:space="preserve"> </w:t>
      </w:r>
      <w:r>
        <w:rPr>
          <w:rFonts w:ascii="Fredoka One" w:hAnsi="Fredoka One"/>
          <w:sz w:val="28"/>
          <w:szCs w:val="28"/>
        </w:rPr>
        <w:t xml:space="preserve">de </w:t>
      </w:r>
      <w:r w:rsidR="00044FAE">
        <w:rPr>
          <w:rFonts w:ascii="Fredoka One" w:hAnsi="Fredoka One"/>
          <w:sz w:val="28"/>
          <w:szCs w:val="28"/>
        </w:rPr>
        <w:t>páginas</w:t>
      </w:r>
      <w:r>
        <w:rPr>
          <w:rFonts w:ascii="Fredoka One" w:hAnsi="Fredoka One"/>
          <w:sz w:val="28"/>
          <w:szCs w:val="28"/>
        </w:rPr>
        <w:t xml:space="preserve"> </w:t>
      </w:r>
      <w:r w:rsidR="0034347C">
        <w:rPr>
          <w:rFonts w:ascii="Fredoka One" w:hAnsi="Fredoka One"/>
          <w:b/>
          <w:color w:val="7EE2FF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Facebook</w:t>
      </w:r>
      <w:r w:rsidR="005D3973">
        <w:rPr>
          <w:rFonts w:ascii="Fredoka One" w:hAnsi="Fredoka One"/>
          <w:sz w:val="28"/>
          <w:szCs w:val="28"/>
        </w:rPr>
        <w:t xml:space="preserve"> o acceso a grupos</w:t>
      </w:r>
      <w:r w:rsidR="0020061C">
        <w:rPr>
          <w:rFonts w:ascii="Fredoka One" w:hAnsi="Fredoka One"/>
          <w:sz w:val="28"/>
          <w:szCs w:val="28"/>
        </w:rPr>
        <w:t xml:space="preserve"> </w:t>
      </w:r>
      <w:r w:rsidR="0020061C">
        <w:rPr>
          <w:rFonts w:ascii="Fredoka One" w:hAnsi="Fredoka One"/>
          <w:b/>
          <w:color w:val="7EE2FF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Facebook</w:t>
      </w:r>
      <w:r w:rsidR="005D3973">
        <w:rPr>
          <w:rFonts w:ascii="Fredoka One" w:hAnsi="Fredoka One"/>
          <w:sz w:val="28"/>
          <w:szCs w:val="28"/>
        </w:rPr>
        <w:t xml:space="preserve"> si estos no</w:t>
      </w:r>
      <w:r w:rsidR="0020061C">
        <w:rPr>
          <w:rFonts w:ascii="Fredoka One" w:hAnsi="Fredoka One"/>
          <w:sz w:val="28"/>
          <w:szCs w:val="28"/>
        </w:rPr>
        <w:t xml:space="preserve"> van ACOMPAÑADOS de </w:t>
      </w:r>
      <w:r w:rsidR="005D3973">
        <w:rPr>
          <w:rFonts w:ascii="Fredoka One" w:hAnsi="Fredoka One"/>
          <w:sz w:val="28"/>
          <w:szCs w:val="28"/>
        </w:rPr>
        <w:t>contenido</w:t>
      </w:r>
      <w:r w:rsidR="0020061C">
        <w:rPr>
          <w:rFonts w:ascii="Fredoka One" w:hAnsi="Fredoka One"/>
          <w:sz w:val="28"/>
          <w:szCs w:val="28"/>
        </w:rPr>
        <w:t xml:space="preserve"> que aporte y enriquezca espiritualmente a</w:t>
      </w:r>
      <w:r w:rsidR="00044FAE">
        <w:rPr>
          <w:rFonts w:ascii="Fredoka One" w:hAnsi="Fredoka One"/>
          <w:sz w:val="28"/>
          <w:szCs w:val="28"/>
        </w:rPr>
        <w:t>l sitio</w:t>
      </w:r>
      <w:r w:rsidR="0020061C">
        <w:rPr>
          <w:rFonts w:ascii="Fredoka One" w:hAnsi="Fredoka One"/>
          <w:sz w:val="28"/>
          <w:szCs w:val="28"/>
        </w:rPr>
        <w:t xml:space="preserve"> Digital</w:t>
      </w:r>
      <w:r w:rsidR="005D3973">
        <w:rPr>
          <w:rFonts w:ascii="Fredoka One" w:hAnsi="Fredoka One"/>
          <w:sz w:val="28"/>
          <w:szCs w:val="28"/>
        </w:rPr>
        <w:t>;</w:t>
      </w:r>
      <w:r>
        <w:rPr>
          <w:rFonts w:ascii="Fredoka One" w:hAnsi="Fredoka One"/>
          <w:sz w:val="28"/>
          <w:szCs w:val="28"/>
        </w:rPr>
        <w:t xml:space="preserve"> </w:t>
      </w:r>
      <w:r w:rsidR="005D3973">
        <w:rPr>
          <w:rFonts w:ascii="Fredoka One" w:hAnsi="Fredoka One"/>
          <w:sz w:val="28"/>
          <w:szCs w:val="28"/>
        </w:rPr>
        <w:t xml:space="preserve">es decir, </w:t>
      </w:r>
      <w:r>
        <w:rPr>
          <w:rFonts w:ascii="Fredoka One" w:hAnsi="Fredoka One"/>
          <w:sz w:val="28"/>
          <w:szCs w:val="28"/>
        </w:rPr>
        <w:t>se deben hacer publicaciones</w:t>
      </w:r>
      <w:r w:rsidR="005D3973">
        <w:rPr>
          <w:rFonts w:ascii="Fredoka One" w:hAnsi="Fredoka One"/>
          <w:sz w:val="28"/>
          <w:szCs w:val="28"/>
        </w:rPr>
        <w:t xml:space="preserve"> o comentarios</w:t>
      </w:r>
      <w:r>
        <w:rPr>
          <w:rFonts w:ascii="Fredoka One" w:hAnsi="Fredoka One"/>
          <w:sz w:val="28"/>
          <w:szCs w:val="28"/>
        </w:rPr>
        <w:t xml:space="preserve"> con</w:t>
      </w:r>
      <w:r w:rsidR="0020061C">
        <w:rPr>
          <w:rFonts w:ascii="Fredoka One" w:hAnsi="Fredoka One"/>
          <w:sz w:val="28"/>
          <w:szCs w:val="28"/>
        </w:rPr>
        <w:t xml:space="preserve"> contenido de</w:t>
      </w:r>
      <w:r>
        <w:rPr>
          <w:rFonts w:ascii="Fredoka One" w:hAnsi="Fredoka One"/>
          <w:sz w:val="28"/>
          <w:szCs w:val="28"/>
        </w:rPr>
        <w:t xml:space="preserve"> música católica en guitarra</w:t>
      </w:r>
      <w:r w:rsidR="0020061C">
        <w:rPr>
          <w:rFonts w:ascii="Fredoka One" w:hAnsi="Fredoka One"/>
          <w:sz w:val="28"/>
          <w:szCs w:val="28"/>
        </w:rPr>
        <w:t>, diálogos creativos sobre los temas del grupo</w:t>
      </w:r>
      <w:r w:rsidR="00044FAE">
        <w:rPr>
          <w:rFonts w:ascii="Fredoka One" w:hAnsi="Fredoka One"/>
          <w:sz w:val="28"/>
          <w:szCs w:val="28"/>
        </w:rPr>
        <w:t xml:space="preserve"> o</w:t>
      </w:r>
      <w:r w:rsidR="0020061C">
        <w:rPr>
          <w:rFonts w:ascii="Fredoka One" w:hAnsi="Fredoka One"/>
          <w:sz w:val="28"/>
          <w:szCs w:val="28"/>
        </w:rPr>
        <w:t xml:space="preserve"> todo aquello</w:t>
      </w:r>
      <w:r w:rsidR="00044FAE">
        <w:rPr>
          <w:rFonts w:ascii="Fredoka One" w:hAnsi="Fredoka One"/>
          <w:sz w:val="28"/>
          <w:szCs w:val="28"/>
        </w:rPr>
        <w:t xml:space="preserve"> según</w:t>
      </w:r>
      <w:r w:rsidR="0020061C">
        <w:rPr>
          <w:rFonts w:ascii="Fredoka One" w:hAnsi="Fredoka One"/>
          <w:sz w:val="28"/>
          <w:szCs w:val="28"/>
        </w:rPr>
        <w:t xml:space="preserve"> lo establecido en</w:t>
      </w:r>
      <w:r w:rsidR="00044FAE">
        <w:rPr>
          <w:rFonts w:ascii="Fredoka One" w:hAnsi="Fredoka One"/>
          <w:sz w:val="28"/>
          <w:szCs w:val="28"/>
        </w:rPr>
        <w:t xml:space="preserve"> otras </w:t>
      </w:r>
      <w:r w:rsidR="005D3973">
        <w:rPr>
          <w:rFonts w:ascii="Fredoka One" w:hAnsi="Fredoka One"/>
          <w:sz w:val="28"/>
          <w:szCs w:val="28"/>
        </w:rPr>
        <w:t xml:space="preserve">indicaciones </w:t>
      </w:r>
      <w:r w:rsidR="0020061C">
        <w:rPr>
          <w:rFonts w:ascii="Fredoka One" w:hAnsi="Fredoka One"/>
          <w:sz w:val="28"/>
          <w:szCs w:val="28"/>
        </w:rPr>
        <w:t xml:space="preserve">de </w:t>
      </w:r>
      <w:r>
        <w:rPr>
          <w:rFonts w:ascii="Fredoka One" w:hAnsi="Fredoka One"/>
          <w:sz w:val="28"/>
          <w:szCs w:val="28"/>
        </w:rPr>
        <w:t xml:space="preserve">estas </w:t>
      </w:r>
      <w:r w:rsidR="0076061C" w:rsidRPr="0076061C">
        <w:rPr>
          <w:rFonts w:ascii="Fredoka One" w:hAnsi="Fredoka One"/>
          <w:b/>
          <w:outline/>
          <w:color w:val="0093BC" w:themeColor="accent2"/>
          <w:sz w:val="28"/>
          <w:szCs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Normas</w:t>
      </w:r>
      <w:r>
        <w:rPr>
          <w:rFonts w:ascii="Fredoka One" w:hAnsi="Fredoka One"/>
          <w:sz w:val="28"/>
          <w:szCs w:val="28"/>
        </w:rPr>
        <w:t>.</w:t>
      </w:r>
    </w:p>
    <w:p w14:paraId="5119D2C6" w14:textId="77777777" w:rsidR="00A85B53" w:rsidRPr="002A5651" w:rsidRDefault="00A85B53" w:rsidP="00C14A90">
      <w:pPr>
        <w:pStyle w:val="Delimitadorgrfico"/>
        <w:numPr>
          <w:ilvl w:val="0"/>
          <w:numId w:val="8"/>
        </w:numPr>
        <w:spacing w:before="240" w:after="240"/>
        <w:ind w:left="709" w:right="2011" w:hanging="634"/>
        <w:jc w:val="both"/>
        <w:rPr>
          <w:rFonts w:ascii="Fredoka One" w:hAnsi="Fredoka One"/>
          <w:sz w:val="28"/>
          <w:szCs w:val="28"/>
        </w:rPr>
      </w:pPr>
      <w:r w:rsidRPr="002A5651">
        <w:rPr>
          <w:rFonts w:ascii="Fredoka One" w:hAnsi="Fredoka One"/>
          <w:sz w:val="28"/>
          <w:szCs w:val="28"/>
        </w:rPr>
        <w:t>Las</w:t>
      </w:r>
      <w:r>
        <w:rPr>
          <w:rFonts w:ascii="Fredoka One" w:hAnsi="Fredoka One"/>
          <w:sz w:val="28"/>
          <w:szCs w:val="28"/>
        </w:rPr>
        <w:t xml:space="preserve"> </w:t>
      </w:r>
      <w:r w:rsidRPr="002A5651">
        <w:rPr>
          <w:rFonts w:ascii="Fredoka One" w:hAnsi="Fredoka One"/>
          <w:sz w:val="28"/>
          <w:szCs w:val="28"/>
        </w:rPr>
        <w:t>publicaciones</w:t>
      </w:r>
      <w:r>
        <w:rPr>
          <w:rFonts w:ascii="Fredoka One" w:hAnsi="Fredoka One"/>
          <w:sz w:val="28"/>
          <w:szCs w:val="28"/>
        </w:rPr>
        <w:t xml:space="preserve"> </w:t>
      </w:r>
      <w:r w:rsidRPr="00A30EFA">
        <w:rPr>
          <w:rFonts w:ascii="Fredoka One" w:hAnsi="Fredoka One"/>
          <w:b/>
          <w:color w:val="7EE2FF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ESPIRITUALES </w:t>
      </w:r>
      <w:r w:rsidRPr="002A5651">
        <w:rPr>
          <w:rFonts w:ascii="Fredoka One" w:hAnsi="Fredoka One"/>
          <w:sz w:val="28"/>
          <w:szCs w:val="28"/>
        </w:rPr>
        <w:t xml:space="preserve">deben ser </w:t>
      </w:r>
      <w:r w:rsidRPr="00D3742D">
        <w:rPr>
          <w:rFonts w:ascii="Fredoka One" w:hAnsi="Fredoka One"/>
          <w:b/>
          <w:sz w:val="28"/>
          <w:szCs w:val="28"/>
          <w14:textOutline w14:w="12700" w14:cap="flat" w14:cmpd="sng" w14:algn="ctr">
            <w14:solidFill>
              <w14:schemeClr w14:val="accent3">
                <w14:lumMod w14:val="7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puramente CATÓLICAS</w:t>
      </w:r>
      <w:r w:rsidRPr="002A5651">
        <w:rPr>
          <w:rFonts w:ascii="Fredoka One" w:hAnsi="Fredoka One"/>
          <w:sz w:val="28"/>
          <w:szCs w:val="28"/>
        </w:rPr>
        <w:t xml:space="preserve">, deben tener en su contenido raíz la palabra </w:t>
      </w:r>
      <w:r w:rsidRPr="00850B62">
        <w:rPr>
          <w:rFonts w:ascii="Fredoka One" w:hAnsi="Fredoka One"/>
          <w:b/>
          <w:color w:val="00B050"/>
          <w:sz w:val="28"/>
          <w:szCs w:val="28"/>
          <w14:textOutline w14:w="9525" w14:cap="flat" w14:cmpd="sng" w14:algn="ctr">
            <w14:solidFill>
              <w14:srgbClr w14:val="0070C0"/>
            </w14:solidFill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CATÓLICA</w:t>
      </w:r>
      <w:r w:rsidRPr="002A5651">
        <w:rPr>
          <w:rFonts w:ascii="Fredoka One" w:hAnsi="Fredoka One"/>
          <w:sz w:val="28"/>
          <w:szCs w:val="28"/>
        </w:rPr>
        <w:t>.</w:t>
      </w:r>
    </w:p>
    <w:p w14:paraId="0DE9E763" w14:textId="049E844E" w:rsidR="00A85B53" w:rsidRPr="000E1882" w:rsidRDefault="00A85B53" w:rsidP="00C14A90">
      <w:pPr>
        <w:pStyle w:val="Delimitadorgrfico"/>
        <w:numPr>
          <w:ilvl w:val="0"/>
          <w:numId w:val="8"/>
        </w:numPr>
        <w:spacing w:before="240" w:after="240"/>
        <w:ind w:left="709" w:right="2011" w:hanging="634"/>
        <w:jc w:val="both"/>
        <w:rPr>
          <w:rFonts w:ascii="Fredoka One" w:hAnsi="Fredoka One"/>
          <w:color w:val="FFFFFF" w:themeColor="background1"/>
          <w:sz w:val="28"/>
          <w:szCs w:val="28"/>
        </w:rPr>
      </w:pPr>
      <w:r w:rsidRPr="002A5651">
        <w:rPr>
          <w:rFonts w:ascii="Fredoka One" w:hAnsi="Fredoka One"/>
          <w:sz w:val="28"/>
          <w:szCs w:val="28"/>
        </w:rPr>
        <w:t>No</w:t>
      </w:r>
      <w:r>
        <w:rPr>
          <w:rFonts w:ascii="Fredoka One" w:hAnsi="Fredoka One"/>
          <w:sz w:val="28"/>
          <w:szCs w:val="28"/>
        </w:rPr>
        <w:t xml:space="preserve"> </w:t>
      </w:r>
      <w:r w:rsidRPr="002A5651">
        <w:rPr>
          <w:rFonts w:ascii="Fredoka One" w:hAnsi="Fredoka One"/>
          <w:sz w:val="28"/>
          <w:szCs w:val="28"/>
        </w:rPr>
        <w:t xml:space="preserve">se permitirán discusiones fuera de contexto que opaquen la espiritualidad del grupo y de la comunidad en general por cuestiones </w:t>
      </w:r>
      <w:r w:rsidRPr="00F24C44">
        <w:rPr>
          <w:rFonts w:ascii="Fredoka One" w:hAnsi="Fredoka One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apologéticas </w:t>
      </w:r>
      <w:r w:rsidRPr="002A5651">
        <w:rPr>
          <w:rFonts w:ascii="Fredoka One" w:hAnsi="Fredoka One"/>
          <w:sz w:val="28"/>
          <w:szCs w:val="28"/>
        </w:rPr>
        <w:t xml:space="preserve">o en </w:t>
      </w:r>
      <w:r w:rsidRPr="002A19A1">
        <w:rPr>
          <w:rFonts w:ascii="Fredoka One" w:hAnsi="Fredoka One"/>
          <w:color w:val="7030A0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desacuerdo de credo</w:t>
      </w:r>
      <w:r w:rsidRPr="002A5651">
        <w:rPr>
          <w:rFonts w:ascii="Fredoka One" w:hAnsi="Fredoka One"/>
          <w:sz w:val="28"/>
          <w:szCs w:val="28"/>
        </w:rPr>
        <w:t xml:space="preserve">. (esto se entiende </w:t>
      </w:r>
      <w:r w:rsidR="002A19A1">
        <w:rPr>
          <w:rFonts w:ascii="Fredoka One" w:hAnsi="Fredoka One"/>
          <w:sz w:val="28"/>
          <w:szCs w:val="28"/>
        </w:rPr>
        <w:t>por aquella</w:t>
      </w:r>
      <w:r w:rsidRPr="002A5651">
        <w:rPr>
          <w:rFonts w:ascii="Fredoka One" w:hAnsi="Fredoka One"/>
          <w:sz w:val="28"/>
          <w:szCs w:val="28"/>
        </w:rPr>
        <w:t xml:space="preserve"> situación de personas que entran al grupo de </w:t>
      </w:r>
      <w:r w:rsidR="000B5627">
        <w:rPr>
          <w:rFonts w:ascii="Fredoka One" w:hAnsi="Fredoka One"/>
          <w:b/>
          <w:color w:val="7EE2FF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Facebook</w:t>
      </w:r>
      <w:r w:rsidRPr="002A5651">
        <w:rPr>
          <w:rFonts w:ascii="Fredoka One" w:hAnsi="Fredoka One"/>
          <w:sz w:val="28"/>
          <w:szCs w:val="28"/>
        </w:rPr>
        <w:t xml:space="preserve"> sin ser católicos)</w:t>
      </w:r>
      <w:r w:rsidR="00B14DF5">
        <w:rPr>
          <w:rFonts w:ascii="Fredoka One" w:hAnsi="Fredoka One"/>
          <w:sz w:val="28"/>
          <w:szCs w:val="28"/>
        </w:rPr>
        <w:t>.</w:t>
      </w:r>
    </w:p>
    <w:p w14:paraId="24262306" w14:textId="5FEBD46D" w:rsidR="00EB3639" w:rsidRPr="000E1882" w:rsidRDefault="005F3036" w:rsidP="00C14A90">
      <w:pPr>
        <w:pStyle w:val="Delimitadorgrfico"/>
        <w:numPr>
          <w:ilvl w:val="0"/>
          <w:numId w:val="8"/>
        </w:numPr>
        <w:spacing w:before="240" w:after="240"/>
        <w:ind w:left="709" w:hanging="634"/>
        <w:jc w:val="both"/>
        <w:rPr>
          <w:rFonts w:ascii="Fredoka One" w:hAnsi="Fredoka One"/>
          <w:color w:val="FFFFFF" w:themeColor="background1"/>
          <w:sz w:val="28"/>
          <w:szCs w:val="28"/>
        </w:rPr>
      </w:pPr>
      <w:r w:rsidRPr="000E1882">
        <w:rPr>
          <w:rFonts w:ascii="Fredoka One" w:hAnsi="Fredoka One"/>
          <w:color w:val="FFFFFF" w:themeColor="background1"/>
          <w:sz w:val="28"/>
          <w:szCs w:val="28"/>
        </w:rPr>
        <w:t>Participar</w:t>
      </w:r>
      <w:r w:rsidRPr="000E1882">
        <w:rPr>
          <w:rFonts w:ascii="Fredoka One" w:hAnsi="Fredoka One" w:cs="Fredoka One"/>
          <w:color w:val="FFFFFF" w:themeColor="background1"/>
          <w:sz w:val="28"/>
          <w:szCs w:val="28"/>
        </w:rPr>
        <w:t xml:space="preserve">é </w:t>
      </w:r>
      <w:r w:rsidRPr="000E1882">
        <w:rPr>
          <w:rFonts w:ascii="Fredoka One" w:hAnsi="Fredoka One"/>
          <w:color w:val="FFFFFF" w:themeColor="background1"/>
          <w:sz w:val="28"/>
          <w:szCs w:val="28"/>
        </w:rPr>
        <w:t>con aportes de</w:t>
      </w:r>
      <w:r w:rsidRPr="000E1882">
        <w:rPr>
          <w:rFonts w:ascii="Cambria" w:hAnsi="Cambria" w:cs="Cambria"/>
          <w:color w:val="FFFFFF" w:themeColor="background1"/>
          <w:sz w:val="28"/>
          <w:szCs w:val="28"/>
        </w:rPr>
        <w:t> </w:t>
      </w:r>
      <w:r w:rsidRPr="000E1882">
        <w:rPr>
          <w:rFonts w:ascii="Fredoka One" w:hAnsi="Fredoka One"/>
          <w:color w:val="FFFFFF" w:themeColor="background1"/>
          <w:sz w:val="28"/>
          <w:szCs w:val="28"/>
        </w:rPr>
        <w:t>m</w:t>
      </w:r>
      <w:r w:rsidRPr="000E1882">
        <w:rPr>
          <w:rFonts w:ascii="Fredoka One" w:hAnsi="Fredoka One" w:cs="Fredoka One"/>
          <w:color w:val="FFFFFF" w:themeColor="background1"/>
          <w:sz w:val="28"/>
          <w:szCs w:val="28"/>
        </w:rPr>
        <w:t>ú</w:t>
      </w:r>
      <w:r w:rsidRPr="000E1882">
        <w:rPr>
          <w:rFonts w:ascii="Fredoka One" w:hAnsi="Fredoka One"/>
          <w:color w:val="FFFFFF" w:themeColor="background1"/>
          <w:sz w:val="28"/>
          <w:szCs w:val="28"/>
        </w:rPr>
        <w:t>sica cat</w:t>
      </w:r>
      <w:r w:rsidRPr="000E1882">
        <w:rPr>
          <w:rFonts w:ascii="Fredoka One" w:hAnsi="Fredoka One" w:cs="Fredoka One"/>
          <w:color w:val="FFFFFF" w:themeColor="background1"/>
          <w:sz w:val="28"/>
          <w:szCs w:val="28"/>
        </w:rPr>
        <w:t>ó</w:t>
      </w:r>
      <w:r w:rsidRPr="000E1882">
        <w:rPr>
          <w:rFonts w:ascii="Fredoka One" w:hAnsi="Fredoka One"/>
          <w:color w:val="FFFFFF" w:themeColor="background1"/>
          <w:sz w:val="28"/>
          <w:szCs w:val="28"/>
        </w:rPr>
        <w:t>lica en guitarra y material que fortalezca esta labor.</w:t>
      </w:r>
    </w:p>
    <w:p w14:paraId="661A68A1" w14:textId="164DC031" w:rsidR="00EB3639" w:rsidRPr="004C398F" w:rsidRDefault="009404F5" w:rsidP="00674FBA">
      <w:pPr>
        <w:pStyle w:val="Delimitadorgrfico"/>
        <w:numPr>
          <w:ilvl w:val="0"/>
          <w:numId w:val="8"/>
        </w:numPr>
        <w:spacing w:before="240" w:after="240"/>
        <w:ind w:left="709" w:hanging="634"/>
        <w:jc w:val="both"/>
        <w:rPr>
          <w:rFonts w:ascii="Fredoka One" w:hAnsi="Fredoka One"/>
          <w:sz w:val="28"/>
          <w:szCs w:val="28"/>
        </w:rPr>
      </w:pPr>
      <w:r w:rsidRPr="004C398F">
        <w:rPr>
          <w:rFonts w:ascii="Fredoka One" w:hAnsi="Fredoka One"/>
          <w:sz w:val="28"/>
          <w:szCs w:val="28"/>
        </w:rPr>
        <w:t>H</w:t>
      </w:r>
      <w:r w:rsidR="005F3036" w:rsidRPr="004C398F">
        <w:rPr>
          <w:rFonts w:ascii="Fredoka One" w:hAnsi="Fredoka One"/>
          <w:sz w:val="28"/>
          <w:szCs w:val="28"/>
        </w:rPr>
        <w:t>ar</w:t>
      </w:r>
      <w:r w:rsidR="005F3036" w:rsidRPr="004C398F">
        <w:rPr>
          <w:rFonts w:ascii="Fredoka One" w:hAnsi="Fredoka One" w:cs="Fredoka One"/>
          <w:sz w:val="28"/>
          <w:szCs w:val="28"/>
        </w:rPr>
        <w:t>é</w:t>
      </w:r>
      <w:r>
        <w:rPr>
          <w:rFonts w:ascii="Fredoka One" w:hAnsi="Fredoka One" w:cs="Fredoka One"/>
          <w:sz w:val="28"/>
          <w:szCs w:val="28"/>
        </w:rPr>
        <w:t xml:space="preserve"> </w:t>
      </w:r>
      <w:r w:rsidR="005F3036" w:rsidRPr="004C398F">
        <w:rPr>
          <w:rFonts w:ascii="Fredoka One" w:hAnsi="Fredoka One"/>
          <w:sz w:val="28"/>
          <w:szCs w:val="28"/>
        </w:rPr>
        <w:t>parte del</w:t>
      </w:r>
      <w:r w:rsidR="005F3036" w:rsidRPr="004C398F">
        <w:rPr>
          <w:rFonts w:ascii="Cambria" w:hAnsi="Cambria" w:cs="Cambria"/>
          <w:sz w:val="28"/>
          <w:szCs w:val="28"/>
        </w:rPr>
        <w:t> </w:t>
      </w:r>
      <w:r w:rsidR="000B5627">
        <w:rPr>
          <w:rFonts w:ascii="Fredoka One" w:hAnsi="Fredoka One"/>
          <w:b/>
          <w:outline/>
          <w:color w:val="0093BC" w:themeColor="accent2"/>
          <w:sz w:val="32"/>
          <w:szCs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Club</w:t>
      </w:r>
      <w:r w:rsidR="005F3036" w:rsidRPr="00337CD8">
        <w:rPr>
          <w:rFonts w:ascii="Cambria" w:hAnsi="Cambria" w:cs="Cambria"/>
          <w:b/>
          <w:outline/>
          <w:color w:val="0093BC" w:themeColor="accent2"/>
          <w:sz w:val="28"/>
          <w:szCs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 </w:t>
      </w:r>
      <w:r w:rsidR="005F3036" w:rsidRPr="004C398F">
        <w:rPr>
          <w:rFonts w:ascii="Fredoka One" w:hAnsi="Fredoka One"/>
          <w:sz w:val="28"/>
          <w:szCs w:val="28"/>
        </w:rPr>
        <w:t>la guitarra del cat</w:t>
      </w:r>
      <w:r w:rsidR="005F3036" w:rsidRPr="004C398F">
        <w:rPr>
          <w:rFonts w:ascii="Fredoka One" w:hAnsi="Fredoka One" w:cs="Fredoka One"/>
          <w:sz w:val="28"/>
          <w:szCs w:val="28"/>
        </w:rPr>
        <w:t>ó</w:t>
      </w:r>
      <w:r w:rsidR="005F3036" w:rsidRPr="004C398F">
        <w:rPr>
          <w:rFonts w:ascii="Fredoka One" w:hAnsi="Fredoka One"/>
          <w:sz w:val="28"/>
          <w:szCs w:val="28"/>
        </w:rPr>
        <w:t>lico, y compartir</w:t>
      </w:r>
      <w:r w:rsidR="005F3036" w:rsidRPr="004C398F">
        <w:rPr>
          <w:rFonts w:ascii="Fredoka One" w:hAnsi="Fredoka One" w:cs="Fredoka One"/>
          <w:sz w:val="28"/>
          <w:szCs w:val="28"/>
        </w:rPr>
        <w:t>é</w:t>
      </w:r>
      <w:r w:rsidR="005F3036" w:rsidRPr="004C398F">
        <w:rPr>
          <w:rFonts w:ascii="Fredoka One" w:hAnsi="Fredoka One"/>
          <w:sz w:val="28"/>
          <w:szCs w:val="28"/>
        </w:rPr>
        <w:t xml:space="preserve"> con</w:t>
      </w:r>
      <w:r w:rsidR="005F3036" w:rsidRPr="004C398F">
        <w:rPr>
          <w:rFonts w:ascii="Cambria" w:hAnsi="Cambria" w:cs="Cambria"/>
          <w:sz w:val="28"/>
          <w:szCs w:val="28"/>
        </w:rPr>
        <w:t> </w:t>
      </w:r>
      <w:r w:rsidR="005F3036" w:rsidRPr="004C398F">
        <w:rPr>
          <w:rFonts w:ascii="Fredoka One" w:hAnsi="Fredoka One"/>
          <w:sz w:val="28"/>
          <w:szCs w:val="28"/>
        </w:rPr>
        <w:t xml:space="preserve">amor la </w:t>
      </w:r>
      <w:r w:rsidR="005F3036" w:rsidRPr="00DF79FC">
        <w:rPr>
          <w:rFonts w:ascii="Fredoka One" w:hAnsi="Fredoka One"/>
          <w:color w:val="0093BC" w:themeColor="accent2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página y el grupo</w:t>
      </w:r>
      <w:r w:rsidR="005F3036" w:rsidRPr="004C398F">
        <w:rPr>
          <w:rFonts w:ascii="Fredoka One" w:hAnsi="Fredoka One"/>
          <w:sz w:val="28"/>
          <w:szCs w:val="28"/>
        </w:rPr>
        <w:t xml:space="preserve"> de </w:t>
      </w:r>
      <w:r w:rsidR="000B5627">
        <w:rPr>
          <w:rFonts w:ascii="Fredoka One" w:hAnsi="Fredoka One"/>
          <w:b/>
          <w:color w:val="7EE2FF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Facebook</w:t>
      </w:r>
      <w:r w:rsidR="005F3036" w:rsidRPr="004C398F">
        <w:rPr>
          <w:rFonts w:ascii="Fredoka One" w:hAnsi="Fredoka One"/>
          <w:sz w:val="28"/>
          <w:szCs w:val="28"/>
        </w:rPr>
        <w:t xml:space="preserve">, para que </w:t>
      </w:r>
      <w:r w:rsidR="009E31F6" w:rsidRPr="004C398F">
        <w:rPr>
          <w:rFonts w:ascii="Fredoka One" w:hAnsi="Fredoka One"/>
          <w:sz w:val="28"/>
          <w:szCs w:val="28"/>
        </w:rPr>
        <w:t>más</w:t>
      </w:r>
      <w:r w:rsidR="005F3036" w:rsidRPr="004C398F">
        <w:rPr>
          <w:rFonts w:ascii="Fredoka One" w:hAnsi="Fredoka One"/>
          <w:sz w:val="28"/>
          <w:szCs w:val="28"/>
        </w:rPr>
        <w:t xml:space="preserve"> personas se integren a esta alegre experiencia y vivencia católica con </w:t>
      </w:r>
      <w:r w:rsidR="005F3036" w:rsidRPr="002E56FA">
        <w:rPr>
          <w:rFonts w:ascii="Fredoka One" w:hAnsi="Fredoka One"/>
          <w:b/>
          <w:color w:val="70AD47"/>
          <w:spacing w:val="10"/>
          <w:sz w:val="28"/>
          <w:szCs w:val="28"/>
          <w:highlight w:val="cyan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Jesús de Nazaret</w:t>
      </w:r>
      <w:r w:rsidR="005F3036" w:rsidRPr="004C398F">
        <w:rPr>
          <w:rFonts w:ascii="Fredoka One" w:hAnsi="Fredoka One"/>
          <w:sz w:val="28"/>
          <w:szCs w:val="28"/>
        </w:rPr>
        <w:t>.</w:t>
      </w:r>
    </w:p>
    <w:p w14:paraId="1E2CE552" w14:textId="77777777" w:rsidR="00EB3639" w:rsidRPr="004C398F" w:rsidRDefault="00EB3639" w:rsidP="00674FBA">
      <w:pPr>
        <w:pStyle w:val="Delimitadorgrfico"/>
        <w:spacing w:before="240" w:after="240"/>
        <w:ind w:left="709" w:hanging="634"/>
        <w:jc w:val="both"/>
        <w:rPr>
          <w:rFonts w:ascii="Fredoka One" w:hAnsi="Fredoka One"/>
          <w:sz w:val="28"/>
          <w:szCs w:val="28"/>
        </w:rPr>
      </w:pPr>
    </w:p>
    <w:p w14:paraId="10E3B4E7" w14:textId="545FA954" w:rsidR="0030070D" w:rsidRDefault="00EB3639" w:rsidP="00674FBA">
      <w:pPr>
        <w:pStyle w:val="Delimitadorgrfico"/>
        <w:spacing w:before="240" w:after="240"/>
        <w:ind w:left="709" w:hanging="634"/>
        <w:jc w:val="center"/>
        <w:rPr>
          <w:rFonts w:ascii="Fredoka One" w:hAnsi="Fredoka One"/>
          <w:b/>
          <w:outline/>
          <w:color w:val="0093BC" w:themeColor="accent2"/>
          <w:sz w:val="28"/>
          <w:szCs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30070D">
        <w:rPr>
          <w:rFonts w:ascii="Fredoka One" w:hAnsi="Fredoka One"/>
          <w:b/>
          <w:outline/>
          <w:color w:val="0093BC" w:themeColor="accent2"/>
          <w:sz w:val="28"/>
          <w:szCs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PUERTA DE ACCESO </w:t>
      </w:r>
      <w:r w:rsidR="000B5627">
        <w:rPr>
          <w:rFonts w:ascii="Fredoka One" w:hAnsi="Fredoka One"/>
          <w:b/>
          <w:outline/>
          <w:color w:val="0093BC" w:themeColor="accent2"/>
          <w:sz w:val="28"/>
          <w:szCs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CLUB</w:t>
      </w:r>
      <w:r w:rsidRPr="0030070D">
        <w:rPr>
          <w:rFonts w:ascii="Fredoka One" w:hAnsi="Fredoka One"/>
          <w:b/>
          <w:outline/>
          <w:color w:val="0093BC" w:themeColor="accent2"/>
          <w:sz w:val="28"/>
          <w:szCs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LA GUITARRA DEL CATOLICO</w:t>
      </w:r>
      <w:r w:rsidR="0030070D" w:rsidRPr="0030070D">
        <w:rPr>
          <w:rFonts w:ascii="Fredoka One" w:hAnsi="Fredoka One"/>
          <w:b/>
          <w:outline/>
          <w:color w:val="0093BC" w:themeColor="accent2"/>
          <w:sz w:val="28"/>
          <w:szCs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.</w:t>
      </w:r>
    </w:p>
    <w:p w14:paraId="3B6645CB" w14:textId="30AAAC4A" w:rsidR="00EB3639" w:rsidRPr="00A46C3D" w:rsidRDefault="009424DB" w:rsidP="00674FBA">
      <w:pPr>
        <w:pStyle w:val="Delimitadorgrfico"/>
        <w:spacing w:before="240" w:after="240"/>
        <w:ind w:left="709" w:hanging="634"/>
        <w:jc w:val="center"/>
        <w:rPr>
          <w:rFonts w:ascii="Fredoka One" w:hAnsi="Fredoka One"/>
          <w:b/>
          <w:color w:val="7EE2FF" w:themeColor="accent2" w:themeTint="66"/>
          <w:sz w:val="32"/>
          <w:szCs w:val="32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hyperlink r:id="rId32" w:history="1">
        <w:r w:rsidR="0030070D" w:rsidRPr="00A46C3D">
          <w:rPr>
            <w:rStyle w:val="Hipervnculo"/>
            <w:rFonts w:ascii="Fredoka One" w:hAnsi="Fredoka One"/>
            <w:b/>
            <w:color w:val="7EE2FF" w:themeColor="accent2" w:themeTint="66"/>
            <w:sz w:val="32"/>
            <w:szCs w:val="32"/>
            <w14:textOutline w14:w="11112" w14:cap="flat" w14:cmpd="sng" w14:algn="ctr">
              <w14:solidFill>
                <w14:schemeClr w14:val="accent2"/>
              </w14:solidFill>
              <w14:prstDash w14:val="solid"/>
              <w14:round/>
            </w14:textOutline>
          </w:rPr>
          <w:t>http://bit.ly/PUERTA</w:t>
        </w:r>
        <w:r w:rsidR="000B5627">
          <w:rPr>
            <w:rStyle w:val="Hipervnculo"/>
            <w:rFonts w:ascii="Fredoka One" w:hAnsi="Fredoka One"/>
            <w:b/>
            <w:color w:val="7EE2FF" w:themeColor="accent2" w:themeTint="66"/>
            <w:sz w:val="32"/>
            <w:szCs w:val="32"/>
            <w14:textOutline w14:w="11112" w14:cap="flat" w14:cmpd="sng" w14:algn="ctr">
              <w14:solidFill>
                <w14:schemeClr w14:val="accent2"/>
              </w14:solidFill>
              <w14:prstDash w14:val="solid"/>
              <w14:round/>
            </w14:textOutline>
          </w:rPr>
          <w:t>CLUB</w:t>
        </w:r>
      </w:hyperlink>
    </w:p>
    <w:p w14:paraId="5D904FC4" w14:textId="77777777" w:rsidR="00EB3639" w:rsidRPr="004C398F" w:rsidRDefault="00EB3639" w:rsidP="00674FBA">
      <w:pPr>
        <w:pStyle w:val="Delimitadorgrfico"/>
        <w:spacing w:before="240" w:after="240"/>
        <w:ind w:left="709" w:hanging="634"/>
        <w:jc w:val="both"/>
        <w:rPr>
          <w:rFonts w:ascii="Fredoka One" w:hAnsi="Fredoka One"/>
          <w:sz w:val="28"/>
          <w:szCs w:val="28"/>
        </w:rPr>
      </w:pPr>
    </w:p>
    <w:p w14:paraId="0450F5F0" w14:textId="1B2FDFD8" w:rsidR="00EB3639" w:rsidRPr="004C398F" w:rsidRDefault="009E31F6" w:rsidP="00674FBA">
      <w:pPr>
        <w:pStyle w:val="Delimitadorgrfico"/>
        <w:numPr>
          <w:ilvl w:val="0"/>
          <w:numId w:val="8"/>
        </w:numPr>
        <w:spacing w:before="240" w:after="240"/>
        <w:ind w:left="709" w:hanging="634"/>
        <w:jc w:val="both"/>
        <w:rPr>
          <w:rFonts w:ascii="Fredoka One" w:hAnsi="Fredoka One"/>
          <w:sz w:val="28"/>
          <w:szCs w:val="28"/>
        </w:rPr>
      </w:pPr>
      <w:r w:rsidRPr="004C398F">
        <w:rPr>
          <w:rFonts w:ascii="Fredoka One" w:hAnsi="Fredoka One"/>
          <w:sz w:val="28"/>
          <w:szCs w:val="28"/>
        </w:rPr>
        <w:t>Orar</w:t>
      </w:r>
      <w:r w:rsidRPr="004C398F">
        <w:rPr>
          <w:rFonts w:ascii="Fredoka One" w:hAnsi="Fredoka One" w:cs="Fredoka One"/>
          <w:sz w:val="28"/>
          <w:szCs w:val="28"/>
        </w:rPr>
        <w:t>é</w:t>
      </w:r>
      <w:r>
        <w:rPr>
          <w:rFonts w:ascii="Fredoka One" w:hAnsi="Fredoka One" w:cs="Fredoka One"/>
          <w:sz w:val="28"/>
          <w:szCs w:val="28"/>
        </w:rPr>
        <w:t xml:space="preserve"> </w:t>
      </w:r>
      <w:r w:rsidRPr="004C398F">
        <w:rPr>
          <w:rFonts w:ascii="Fredoka One" w:hAnsi="Fredoka One"/>
          <w:sz w:val="28"/>
          <w:szCs w:val="28"/>
        </w:rPr>
        <w:t>por los dem</w:t>
      </w:r>
      <w:r w:rsidRPr="004C398F">
        <w:rPr>
          <w:rFonts w:ascii="Fredoka One" w:hAnsi="Fredoka One" w:cs="Fredoka One"/>
          <w:sz w:val="28"/>
          <w:szCs w:val="28"/>
        </w:rPr>
        <w:t>á</w:t>
      </w:r>
      <w:r w:rsidRPr="004C398F">
        <w:rPr>
          <w:rFonts w:ascii="Fredoka One" w:hAnsi="Fredoka One"/>
          <w:sz w:val="28"/>
          <w:szCs w:val="28"/>
        </w:rPr>
        <w:t>s siempre con caridad, compartir</w:t>
      </w:r>
      <w:r w:rsidRPr="004C398F">
        <w:rPr>
          <w:rFonts w:ascii="Fredoka One" w:hAnsi="Fredoka One" w:cs="Fredoka One"/>
          <w:sz w:val="28"/>
          <w:szCs w:val="28"/>
        </w:rPr>
        <w:t>é</w:t>
      </w:r>
      <w:r w:rsidRPr="004C398F">
        <w:rPr>
          <w:rFonts w:ascii="Fredoka One" w:hAnsi="Fredoka One"/>
          <w:sz w:val="28"/>
          <w:szCs w:val="28"/>
        </w:rPr>
        <w:t xml:space="preserve"> mi creatividad y espiritualidad cat</w:t>
      </w:r>
      <w:r w:rsidRPr="004C398F">
        <w:rPr>
          <w:rFonts w:ascii="Fredoka One" w:hAnsi="Fredoka One" w:cs="Fredoka One"/>
          <w:sz w:val="28"/>
          <w:szCs w:val="28"/>
        </w:rPr>
        <w:t>ó</w:t>
      </w:r>
      <w:r w:rsidRPr="004C398F">
        <w:rPr>
          <w:rFonts w:ascii="Fredoka One" w:hAnsi="Fredoka One"/>
          <w:sz w:val="28"/>
          <w:szCs w:val="28"/>
        </w:rPr>
        <w:t>lica en el grupo de</w:t>
      </w:r>
      <w:r w:rsidRPr="004C398F">
        <w:rPr>
          <w:rFonts w:ascii="Cambria" w:hAnsi="Cambria" w:cs="Cambria"/>
          <w:sz w:val="28"/>
          <w:szCs w:val="28"/>
        </w:rPr>
        <w:t> </w:t>
      </w:r>
      <w:r w:rsidR="000B5627">
        <w:rPr>
          <w:rFonts w:ascii="Fredoka One" w:hAnsi="Fredoka One"/>
          <w:b/>
          <w:color w:val="7EE2FF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Facebook</w:t>
      </w:r>
      <w:r w:rsidRPr="004C398F">
        <w:rPr>
          <w:rFonts w:ascii="Fredoka One" w:hAnsi="Fredoka One"/>
          <w:sz w:val="28"/>
          <w:szCs w:val="28"/>
        </w:rPr>
        <w:t xml:space="preserve">. </w:t>
      </w:r>
    </w:p>
    <w:p w14:paraId="6894CA94" w14:textId="4A2F4404" w:rsidR="00EB3639" w:rsidRPr="00C275B5" w:rsidRDefault="009E31F6" w:rsidP="006C2143">
      <w:pPr>
        <w:pStyle w:val="Delimitadorgrfico"/>
        <w:numPr>
          <w:ilvl w:val="0"/>
          <w:numId w:val="8"/>
        </w:numPr>
        <w:spacing w:before="240" w:after="240"/>
        <w:ind w:left="709" w:hanging="634"/>
        <w:jc w:val="both"/>
        <w:rPr>
          <w:rFonts w:ascii="Fredoka One" w:hAnsi="Fredoka One"/>
          <w:sz w:val="28"/>
          <w:szCs w:val="28"/>
        </w:rPr>
      </w:pPr>
      <w:r w:rsidRPr="00C275B5">
        <w:rPr>
          <w:rFonts w:ascii="Fredoka One" w:hAnsi="Fredoka One"/>
          <w:sz w:val="28"/>
          <w:szCs w:val="28"/>
        </w:rPr>
        <w:t>Siempre estar</w:t>
      </w:r>
      <w:r w:rsidRPr="00C275B5">
        <w:rPr>
          <w:rFonts w:ascii="Fredoka One" w:hAnsi="Fredoka One" w:cs="Fredoka One"/>
          <w:sz w:val="28"/>
          <w:szCs w:val="28"/>
        </w:rPr>
        <w:t>é</w:t>
      </w:r>
      <w:r w:rsidRPr="00C275B5">
        <w:rPr>
          <w:rFonts w:ascii="Fredoka One" w:hAnsi="Fredoka One"/>
          <w:sz w:val="28"/>
          <w:szCs w:val="28"/>
        </w:rPr>
        <w:t xml:space="preserve"> disponible</w:t>
      </w:r>
      <w:r w:rsidRPr="00C275B5">
        <w:rPr>
          <w:rFonts w:ascii="Cambria" w:hAnsi="Cambria" w:cs="Cambria"/>
          <w:sz w:val="28"/>
          <w:szCs w:val="28"/>
        </w:rPr>
        <w:t> </w:t>
      </w:r>
      <w:r w:rsidRPr="00C275B5">
        <w:rPr>
          <w:rFonts w:ascii="Fredoka One" w:hAnsi="Fredoka One"/>
          <w:sz w:val="28"/>
          <w:szCs w:val="28"/>
        </w:rPr>
        <w:t>para ayudar a los dem</w:t>
      </w:r>
      <w:r w:rsidRPr="00C275B5">
        <w:rPr>
          <w:rFonts w:ascii="Fredoka One" w:hAnsi="Fredoka One" w:cs="Fredoka One"/>
          <w:sz w:val="28"/>
          <w:szCs w:val="28"/>
        </w:rPr>
        <w:t>á</w:t>
      </w:r>
      <w:r w:rsidRPr="00C275B5">
        <w:rPr>
          <w:rFonts w:ascii="Fredoka One" w:hAnsi="Fredoka One"/>
          <w:sz w:val="28"/>
          <w:szCs w:val="28"/>
        </w:rPr>
        <w:t>s, esa es mi</w:t>
      </w:r>
      <w:r w:rsidRPr="00C275B5">
        <w:rPr>
          <w:rFonts w:ascii="Cambria" w:hAnsi="Cambria" w:cs="Cambria"/>
          <w:sz w:val="28"/>
          <w:szCs w:val="28"/>
        </w:rPr>
        <w:t> </w:t>
      </w:r>
      <w:r w:rsidRPr="00C275B5">
        <w:rPr>
          <w:rFonts w:ascii="Fredoka One" w:hAnsi="Fredoka One"/>
          <w:sz w:val="28"/>
          <w:szCs w:val="28"/>
        </w:rPr>
        <w:t>identidad</w:t>
      </w:r>
      <w:r w:rsidRPr="00C275B5">
        <w:rPr>
          <w:rFonts w:ascii="Cambria" w:hAnsi="Cambria" w:cs="Cambria"/>
          <w:sz w:val="28"/>
          <w:szCs w:val="28"/>
        </w:rPr>
        <w:t> </w:t>
      </w:r>
      <w:r w:rsidRPr="00C275B5">
        <w:rPr>
          <w:rFonts w:ascii="Fredoka One" w:hAnsi="Fredoka One"/>
          <w:sz w:val="28"/>
          <w:szCs w:val="28"/>
        </w:rPr>
        <w:t>cat</w:t>
      </w:r>
      <w:r w:rsidRPr="00C275B5">
        <w:rPr>
          <w:rFonts w:ascii="Fredoka One" w:hAnsi="Fredoka One" w:cs="Fredoka One"/>
          <w:sz w:val="28"/>
          <w:szCs w:val="28"/>
        </w:rPr>
        <w:t>ó</w:t>
      </w:r>
      <w:r w:rsidRPr="00C275B5">
        <w:rPr>
          <w:rFonts w:ascii="Fredoka One" w:hAnsi="Fredoka One"/>
          <w:sz w:val="28"/>
          <w:szCs w:val="28"/>
        </w:rPr>
        <w:t>lica.</w:t>
      </w:r>
    </w:p>
    <w:p w14:paraId="58D30ED6" w14:textId="23C8458A" w:rsidR="00EB3639" w:rsidRPr="00227DAD" w:rsidRDefault="00BF058A" w:rsidP="00674FBA">
      <w:pPr>
        <w:pStyle w:val="Delimitadorgrfico"/>
        <w:numPr>
          <w:ilvl w:val="0"/>
          <w:numId w:val="8"/>
        </w:numPr>
        <w:spacing w:before="240" w:after="240"/>
        <w:ind w:left="709" w:hanging="634"/>
        <w:jc w:val="both"/>
        <w:rPr>
          <w:rFonts w:ascii="Fredoka One" w:hAnsi="Fredoka One"/>
          <w:sz w:val="28"/>
          <w:szCs w:val="28"/>
        </w:rPr>
      </w:pPr>
      <w:r w:rsidRPr="00227DAD">
        <w:rPr>
          <w:rFonts w:ascii="Fredoka One" w:hAnsi="Fredoka One"/>
          <w:sz w:val="28"/>
          <w:szCs w:val="28"/>
        </w:rPr>
        <w:t>N</w:t>
      </w:r>
      <w:r w:rsidR="009E31F6" w:rsidRPr="00227DAD">
        <w:rPr>
          <w:rFonts w:ascii="Fredoka One" w:hAnsi="Fredoka One"/>
          <w:sz w:val="28"/>
          <w:szCs w:val="28"/>
        </w:rPr>
        <w:t>o</w:t>
      </w:r>
      <w:r w:rsidRPr="00227DAD">
        <w:rPr>
          <w:rFonts w:ascii="Fredoka One" w:hAnsi="Fredoka One"/>
          <w:sz w:val="28"/>
          <w:szCs w:val="28"/>
        </w:rPr>
        <w:t xml:space="preserve"> </w:t>
      </w:r>
      <w:r w:rsidR="009E31F6" w:rsidRPr="00227DAD">
        <w:rPr>
          <w:rFonts w:ascii="Fredoka One" w:hAnsi="Fredoka One"/>
          <w:sz w:val="28"/>
          <w:szCs w:val="28"/>
        </w:rPr>
        <w:t xml:space="preserve">se puede publicar </w:t>
      </w:r>
      <w:r w:rsidR="009E31F6" w:rsidRPr="00227DAD">
        <w:rPr>
          <w:rFonts w:ascii="Fredoka One" w:hAnsi="Fredoka One"/>
          <w:color w:val="FF0000"/>
          <w:sz w:val="28"/>
          <w:szCs w:val="28"/>
        </w:rPr>
        <w:t xml:space="preserve">enlaces </w:t>
      </w:r>
      <w:r w:rsidR="009E31F6" w:rsidRPr="00227DAD">
        <w:rPr>
          <w:rFonts w:ascii="Fredoka One" w:hAnsi="Fredoka One"/>
          <w:sz w:val="28"/>
          <w:szCs w:val="28"/>
        </w:rPr>
        <w:t>de otros grupos</w:t>
      </w:r>
      <w:r w:rsidR="009E31F6" w:rsidRPr="00227DAD">
        <w:rPr>
          <w:rFonts w:ascii="Cambria" w:hAnsi="Cambria" w:cs="Cambria"/>
          <w:sz w:val="28"/>
          <w:szCs w:val="28"/>
        </w:rPr>
        <w:t> </w:t>
      </w:r>
      <w:bookmarkStart w:id="2" w:name="_Hlk53917438"/>
      <w:r w:rsidR="008F6F17" w:rsidRPr="00F20F67">
        <w:rPr>
          <w:rFonts w:ascii="Fredoka One" w:hAnsi="Fredoka One"/>
          <w:b/>
          <w:color w:val="7EE2FF" w:themeColor="accent2" w:themeTint="66"/>
          <w:sz w:val="40"/>
          <w:szCs w:val="4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Telegram </w:t>
      </w:r>
      <w:bookmarkEnd w:id="2"/>
      <w:r w:rsidR="008F6F17">
        <w:rPr>
          <w:rFonts w:ascii="Fredoka One" w:hAnsi="Fredoka One"/>
          <w:sz w:val="28"/>
          <w:szCs w:val="28"/>
        </w:rPr>
        <w:t xml:space="preserve">o </w:t>
      </w:r>
      <w:r w:rsidRPr="00227DAD">
        <w:rPr>
          <w:rFonts w:ascii="Fredoka One" w:hAnsi="Fredoka One"/>
          <w:sz w:val="28"/>
          <w:szCs w:val="28"/>
        </w:rPr>
        <w:t>números</w:t>
      </w:r>
      <w:r w:rsidR="009E31F6" w:rsidRPr="00227DAD">
        <w:rPr>
          <w:rFonts w:ascii="Fredoka One" w:hAnsi="Fredoka One"/>
          <w:sz w:val="28"/>
          <w:szCs w:val="28"/>
        </w:rPr>
        <w:t xml:space="preserve"> </w:t>
      </w:r>
      <w:r w:rsidR="009E31F6" w:rsidRPr="00227DAD">
        <w:rPr>
          <w:rFonts w:ascii="Fredoka One" w:hAnsi="Fredoka One"/>
          <w:color w:val="FFFFFF" w:themeColor="background1"/>
          <w:sz w:val="28"/>
          <w:szCs w:val="28"/>
        </w:rPr>
        <w:t xml:space="preserve">de </w:t>
      </w:r>
      <w:r w:rsidRPr="00227DAD">
        <w:rPr>
          <w:rFonts w:ascii="Fredoka One" w:hAnsi="Fredoka One"/>
          <w:sz w:val="28"/>
          <w:szCs w:val="28"/>
        </w:rPr>
        <w:t>teléfono</w:t>
      </w:r>
      <w:r w:rsidR="009E31F6" w:rsidRPr="00227DAD">
        <w:rPr>
          <w:rFonts w:ascii="Fredoka One" w:hAnsi="Fredoka One"/>
          <w:sz w:val="28"/>
          <w:szCs w:val="28"/>
        </w:rPr>
        <w:t xml:space="preserve"> al azar por seguridad de los miembros en los comentarios de las publicaciones</w:t>
      </w:r>
      <w:r w:rsidR="009E31F6" w:rsidRPr="00227DAD">
        <w:rPr>
          <w:rFonts w:ascii="Cambria" w:hAnsi="Cambria" w:cs="Cambria"/>
          <w:sz w:val="28"/>
          <w:szCs w:val="28"/>
        </w:rPr>
        <w:t> </w:t>
      </w:r>
      <w:r w:rsidR="000B5627">
        <w:rPr>
          <w:rFonts w:ascii="Fredoka One" w:hAnsi="Fredoka One"/>
          <w:b/>
          <w:color w:val="7EE2FF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Facebook</w:t>
      </w:r>
      <w:r w:rsidR="009E31F6" w:rsidRPr="00227DAD">
        <w:rPr>
          <w:rFonts w:ascii="Cambria" w:hAnsi="Cambria" w:cs="Cambria"/>
          <w:sz w:val="28"/>
          <w:szCs w:val="28"/>
        </w:rPr>
        <w:t xml:space="preserve">; </w:t>
      </w:r>
      <w:r w:rsidR="008351AD" w:rsidRPr="00227DAD">
        <w:rPr>
          <w:rFonts w:ascii="Fredoka One" w:hAnsi="Fredoka One"/>
          <w:sz w:val="28"/>
          <w:szCs w:val="28"/>
        </w:rPr>
        <w:t>¡es el</w:t>
      </w:r>
      <w:r w:rsidR="008351AD" w:rsidRPr="00227DAD">
        <w:rPr>
          <w:rFonts w:ascii="Cambria" w:hAnsi="Cambria" w:cs="Cambria"/>
          <w:sz w:val="28"/>
          <w:szCs w:val="28"/>
        </w:rPr>
        <w:t> </w:t>
      </w:r>
      <w:r w:rsidR="00EB273A">
        <w:rPr>
          <w:rFonts w:ascii="Fredoka One" w:hAnsi="Fredoka One"/>
          <w:sz w:val="28"/>
          <w:szCs w:val="28"/>
        </w:rPr>
        <w:t>administrador</w:t>
      </w:r>
      <w:r w:rsidR="008351AD" w:rsidRPr="00227DAD">
        <w:rPr>
          <w:rFonts w:ascii="Cambria" w:hAnsi="Cambria" w:cs="Cambria"/>
          <w:sz w:val="28"/>
          <w:szCs w:val="28"/>
        </w:rPr>
        <w:t> </w:t>
      </w:r>
      <w:r w:rsidR="008351AD" w:rsidRPr="00227DAD">
        <w:rPr>
          <w:rFonts w:ascii="Fredoka One" w:hAnsi="Fredoka One"/>
          <w:sz w:val="28"/>
          <w:szCs w:val="28"/>
        </w:rPr>
        <w:t>quien publica y autoriza enlaces de este tipo!</w:t>
      </w:r>
    </w:p>
    <w:p w14:paraId="63EF2A3F" w14:textId="28DCF84C" w:rsidR="00227DAD" w:rsidRPr="00227DAD" w:rsidRDefault="008351AD" w:rsidP="00674FBA">
      <w:pPr>
        <w:pStyle w:val="Delimitadorgrfico"/>
        <w:numPr>
          <w:ilvl w:val="0"/>
          <w:numId w:val="8"/>
        </w:numPr>
        <w:spacing w:before="240" w:after="240"/>
        <w:ind w:left="709" w:hanging="634"/>
        <w:jc w:val="both"/>
        <w:rPr>
          <w:rFonts w:ascii="Fredoka One" w:hAnsi="Fredoka One"/>
          <w:sz w:val="28"/>
          <w:szCs w:val="28"/>
        </w:rPr>
      </w:pPr>
      <w:r w:rsidRPr="004C398F">
        <w:rPr>
          <w:rFonts w:ascii="Fredoka One" w:hAnsi="Fredoka One"/>
          <w:sz w:val="28"/>
          <w:szCs w:val="28"/>
        </w:rPr>
        <w:t>S</w:t>
      </w:r>
      <w:r w:rsidR="009E31F6" w:rsidRPr="004C398F">
        <w:rPr>
          <w:rFonts w:ascii="Fredoka One" w:hAnsi="Fredoka One"/>
          <w:sz w:val="28"/>
          <w:szCs w:val="28"/>
        </w:rPr>
        <w:t>i</w:t>
      </w:r>
      <w:r>
        <w:rPr>
          <w:rFonts w:ascii="Fredoka One" w:hAnsi="Fredoka One"/>
          <w:sz w:val="28"/>
          <w:szCs w:val="28"/>
        </w:rPr>
        <w:t xml:space="preserve"> </w:t>
      </w:r>
      <w:r w:rsidR="009E31F6" w:rsidRPr="004C398F">
        <w:rPr>
          <w:rFonts w:ascii="Fredoka One" w:hAnsi="Fredoka One"/>
          <w:sz w:val="28"/>
          <w:szCs w:val="28"/>
        </w:rPr>
        <w:t>has sido eliminado del grupo</w:t>
      </w:r>
      <w:r w:rsidR="009E31F6" w:rsidRPr="004C398F">
        <w:rPr>
          <w:rFonts w:ascii="Cambria" w:hAnsi="Cambria" w:cs="Cambria"/>
          <w:sz w:val="28"/>
          <w:szCs w:val="28"/>
        </w:rPr>
        <w:t> </w:t>
      </w:r>
      <w:r w:rsidR="000B5627">
        <w:rPr>
          <w:rFonts w:ascii="Fredoka One" w:hAnsi="Fredoka One"/>
          <w:b/>
          <w:color w:val="7EE2FF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Facebook</w:t>
      </w:r>
      <w:r w:rsidR="009E31F6" w:rsidRPr="004C398F">
        <w:rPr>
          <w:rFonts w:ascii="Cambria" w:hAnsi="Cambria" w:cs="Cambria"/>
          <w:sz w:val="28"/>
          <w:szCs w:val="28"/>
        </w:rPr>
        <w:t> </w:t>
      </w:r>
      <w:r w:rsidR="009E31F6" w:rsidRPr="004C398F">
        <w:rPr>
          <w:rFonts w:ascii="Fredoka One" w:hAnsi="Fredoka One"/>
          <w:sz w:val="28"/>
          <w:szCs w:val="28"/>
        </w:rPr>
        <w:t xml:space="preserve">por mal comportamiento, </w:t>
      </w:r>
      <w:r w:rsidR="00227DAD" w:rsidRPr="004C398F">
        <w:rPr>
          <w:rFonts w:ascii="Fredoka One" w:hAnsi="Fredoka One"/>
          <w:sz w:val="28"/>
          <w:szCs w:val="28"/>
        </w:rPr>
        <w:t>serás</w:t>
      </w:r>
      <w:r w:rsidR="009E31F6" w:rsidRPr="004C398F">
        <w:rPr>
          <w:rFonts w:ascii="Fredoka One" w:hAnsi="Fredoka One"/>
          <w:sz w:val="28"/>
          <w:szCs w:val="28"/>
        </w:rPr>
        <w:t xml:space="preserve"> sancionado con </w:t>
      </w:r>
      <w:r w:rsidR="009E31F6" w:rsidRPr="001D16E6">
        <w:rPr>
          <w:rFonts w:ascii="Fredoka One" w:hAnsi="Fredoka One"/>
          <w:color w:val="FF0000"/>
          <w:sz w:val="28"/>
          <w:szCs w:val="28"/>
          <w:highlight w:val="yellow"/>
        </w:rPr>
        <w:t>bloqueo</w:t>
      </w:r>
      <w:r w:rsidR="009E31F6" w:rsidRPr="004C398F">
        <w:rPr>
          <w:rFonts w:ascii="Fredoka One" w:hAnsi="Fredoka One"/>
          <w:sz w:val="28"/>
          <w:szCs w:val="28"/>
        </w:rPr>
        <w:t xml:space="preserve">, </w:t>
      </w:r>
      <w:r w:rsidR="00227DAD" w:rsidRPr="001D16E6">
        <w:rPr>
          <w:rFonts w:ascii="Fredoka One" w:hAnsi="Fredoka One"/>
          <w:color w:val="FF0000"/>
          <w:sz w:val="28"/>
          <w:szCs w:val="28"/>
          <w:highlight w:val="yellow"/>
        </w:rPr>
        <w:t>eliminación</w:t>
      </w:r>
      <w:r w:rsidR="009E31F6" w:rsidRPr="001D16E6">
        <w:rPr>
          <w:rFonts w:ascii="Fredoka One" w:hAnsi="Fredoka One"/>
          <w:color w:val="FF0000"/>
          <w:sz w:val="28"/>
          <w:szCs w:val="28"/>
        </w:rPr>
        <w:t xml:space="preserve"> </w:t>
      </w:r>
      <w:r w:rsidR="009E31F6" w:rsidRPr="004C398F">
        <w:rPr>
          <w:rFonts w:ascii="Fredoka One" w:hAnsi="Fredoka One"/>
          <w:sz w:val="28"/>
          <w:szCs w:val="28"/>
        </w:rPr>
        <w:t xml:space="preserve">de comentario y </w:t>
      </w:r>
      <w:r w:rsidR="009E31F6" w:rsidRPr="001D16E6">
        <w:rPr>
          <w:rFonts w:ascii="Fredoka One" w:hAnsi="Fredoka One"/>
          <w:color w:val="FF0000"/>
          <w:sz w:val="28"/>
          <w:szCs w:val="28"/>
          <w:highlight w:val="yellow"/>
        </w:rPr>
        <w:t>reporte</w:t>
      </w:r>
      <w:r w:rsidR="009E31F6" w:rsidRPr="001D16E6">
        <w:rPr>
          <w:rFonts w:ascii="Fredoka One" w:hAnsi="Fredoka One"/>
          <w:color w:val="FF0000"/>
          <w:sz w:val="28"/>
          <w:szCs w:val="28"/>
        </w:rPr>
        <w:t xml:space="preserve"> </w:t>
      </w:r>
      <w:r w:rsidR="009E31F6" w:rsidRPr="004C398F">
        <w:rPr>
          <w:rFonts w:ascii="Fredoka One" w:hAnsi="Fredoka One"/>
          <w:sz w:val="28"/>
          <w:szCs w:val="28"/>
        </w:rPr>
        <w:t xml:space="preserve">a </w:t>
      </w:r>
      <w:r w:rsidR="000B5627">
        <w:rPr>
          <w:rFonts w:ascii="Fredoka One" w:hAnsi="Fredoka One"/>
          <w:b/>
          <w:color w:val="7EE2FF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Facebook</w:t>
      </w:r>
      <w:r w:rsidR="009E31F6" w:rsidRPr="004C398F">
        <w:rPr>
          <w:rFonts w:ascii="Fredoka One" w:hAnsi="Fredoka One"/>
          <w:sz w:val="28"/>
          <w:szCs w:val="28"/>
        </w:rPr>
        <w:t>.</w:t>
      </w:r>
      <w:r w:rsidR="009E31F6" w:rsidRPr="004C398F">
        <w:rPr>
          <w:rFonts w:ascii="Cambria" w:hAnsi="Cambria" w:cs="Cambria"/>
          <w:sz w:val="28"/>
          <w:szCs w:val="28"/>
        </w:rPr>
        <w:t> </w:t>
      </w:r>
    </w:p>
    <w:p w14:paraId="33ED19B6" w14:textId="68496D33" w:rsidR="00EB3639" w:rsidRPr="004C398F" w:rsidRDefault="00227DAD" w:rsidP="00227DAD">
      <w:pPr>
        <w:pStyle w:val="Delimitadorgrfico"/>
        <w:spacing w:before="240" w:after="240"/>
        <w:ind w:left="1276" w:right="1302"/>
        <w:jc w:val="both"/>
        <w:rPr>
          <w:rFonts w:ascii="Fredoka One" w:hAnsi="Fredoka One"/>
          <w:sz w:val="28"/>
          <w:szCs w:val="28"/>
        </w:rPr>
      </w:pPr>
      <w:r w:rsidRPr="004C398F">
        <w:rPr>
          <w:rFonts w:ascii="Fredoka One" w:hAnsi="Fredoka One"/>
          <w:sz w:val="28"/>
          <w:szCs w:val="28"/>
        </w:rPr>
        <w:t>A</w:t>
      </w:r>
      <w:r w:rsidR="009E31F6" w:rsidRPr="004C398F">
        <w:rPr>
          <w:rFonts w:ascii="Fredoka One" w:hAnsi="Fredoka One"/>
          <w:sz w:val="28"/>
          <w:szCs w:val="28"/>
        </w:rPr>
        <w:t xml:space="preserve">hora, si vuelves a entrar al grupo con un </w:t>
      </w:r>
      <w:r w:rsidR="009E31F6" w:rsidRPr="00912192">
        <w:rPr>
          <w:rFonts w:ascii="Fredoka One" w:hAnsi="Fredoka One"/>
          <w:color w:val="FFFFFF" w:themeColor="background1"/>
          <w:sz w:val="28"/>
          <w:szCs w:val="28"/>
          <w:highlight w:val="magenta"/>
        </w:rPr>
        <w:t>perfil falso</w:t>
      </w:r>
      <w:r w:rsidR="009E31F6" w:rsidRPr="004C398F">
        <w:rPr>
          <w:rFonts w:ascii="Fredoka One" w:hAnsi="Fredoka One"/>
          <w:sz w:val="28"/>
          <w:szCs w:val="28"/>
        </w:rPr>
        <w:t xml:space="preserve">, ocultando tu </w:t>
      </w:r>
      <w:r w:rsidR="009E31F6" w:rsidRPr="00685F82">
        <w:rPr>
          <w:rFonts w:ascii="Fredoka One" w:hAnsi="Fredoka One"/>
          <w:color w:val="7030A0"/>
          <w:sz w:val="28"/>
          <w:szCs w:val="28"/>
          <w:highlight w:val="yellow"/>
        </w:rPr>
        <w:t>verdadera identidad</w:t>
      </w:r>
      <w:r w:rsidR="009E31F6" w:rsidRPr="004C398F">
        <w:rPr>
          <w:rFonts w:ascii="Fredoka One" w:hAnsi="Fredoka One"/>
          <w:sz w:val="28"/>
          <w:szCs w:val="28"/>
        </w:rPr>
        <w:t xml:space="preserve">, entonces sabremos que </w:t>
      </w:r>
      <w:r w:rsidR="009E31F6" w:rsidRPr="00C9782D">
        <w:rPr>
          <w:rFonts w:ascii="Fredoka One" w:hAnsi="Fredoka One"/>
          <w:sz w:val="36"/>
          <w:szCs w:val="36"/>
          <w:highlight w:val="magenta"/>
        </w:rPr>
        <w:t>no eres cat</w:t>
      </w:r>
      <w:r w:rsidR="009E31F6" w:rsidRPr="00C9782D">
        <w:rPr>
          <w:rFonts w:ascii="Fredoka One" w:hAnsi="Fredoka One" w:cs="Fredoka One"/>
          <w:sz w:val="36"/>
          <w:szCs w:val="36"/>
          <w:highlight w:val="magenta"/>
        </w:rPr>
        <w:t>ó</w:t>
      </w:r>
      <w:r w:rsidR="009E31F6" w:rsidRPr="00C9782D">
        <w:rPr>
          <w:rFonts w:ascii="Fredoka One" w:hAnsi="Fredoka One"/>
          <w:sz w:val="36"/>
          <w:szCs w:val="36"/>
          <w:highlight w:val="magenta"/>
        </w:rPr>
        <w:t>lico</w:t>
      </w:r>
      <w:r w:rsidR="009E31F6" w:rsidRPr="004C398F">
        <w:rPr>
          <w:rFonts w:ascii="Fredoka One" w:hAnsi="Fredoka One"/>
          <w:sz w:val="28"/>
          <w:szCs w:val="28"/>
        </w:rPr>
        <w:t xml:space="preserve">, eres un enemigo para tus hermanos y frente a </w:t>
      </w:r>
      <w:r w:rsidRPr="00C9782D">
        <w:rPr>
          <w:rFonts w:ascii="Fredoka One" w:hAnsi="Fredoka One"/>
          <w:b/>
          <w:outline/>
          <w:color w:val="0093BC" w:themeColor="accent2"/>
          <w:sz w:val="40"/>
          <w:szCs w:val="40"/>
          <w:highlight w:val="yellow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Dios</w:t>
      </w:r>
      <w:r w:rsidR="009E31F6" w:rsidRPr="004C398F">
        <w:rPr>
          <w:rFonts w:ascii="Fredoka One" w:hAnsi="Fredoka One"/>
          <w:sz w:val="28"/>
          <w:szCs w:val="28"/>
        </w:rPr>
        <w:t xml:space="preserve">, porque no vives en la verdad, pues decides vivir en la </w:t>
      </w:r>
      <w:r w:rsidR="009E31F6" w:rsidRPr="00C9782D">
        <w:rPr>
          <w:rFonts w:ascii="Fredoka One" w:hAnsi="Fredoka One"/>
          <w:color w:val="E3167C" w:themeColor="accent6" w:themeShade="BF"/>
          <w:sz w:val="28"/>
          <w:szCs w:val="28"/>
          <w:highlight w:val="black"/>
        </w:rPr>
        <w:t>oscuridad</w:t>
      </w:r>
      <w:r w:rsidR="009E31F6" w:rsidRPr="00C9782D">
        <w:rPr>
          <w:rFonts w:ascii="Fredoka One" w:hAnsi="Fredoka One"/>
          <w:color w:val="E3167C" w:themeColor="accent6" w:themeShade="BF"/>
          <w:sz w:val="28"/>
          <w:szCs w:val="28"/>
        </w:rPr>
        <w:t xml:space="preserve"> </w:t>
      </w:r>
      <w:r w:rsidR="009E31F6" w:rsidRPr="004C398F">
        <w:rPr>
          <w:rFonts w:ascii="Fredoka One" w:hAnsi="Fredoka One"/>
          <w:sz w:val="28"/>
          <w:szCs w:val="28"/>
        </w:rPr>
        <w:t xml:space="preserve">de la mentira. </w:t>
      </w:r>
    </w:p>
    <w:p w14:paraId="60D1FCA7" w14:textId="572DD9C8" w:rsidR="00EB3639" w:rsidRPr="004C398F" w:rsidRDefault="00685F82" w:rsidP="00EB273A">
      <w:pPr>
        <w:pStyle w:val="Delimitadorgrfico"/>
        <w:spacing w:before="240" w:after="240"/>
        <w:ind w:left="1560" w:right="2153"/>
        <w:jc w:val="both"/>
        <w:rPr>
          <w:rFonts w:ascii="Fredoka One" w:hAnsi="Fredoka One"/>
          <w:sz w:val="28"/>
          <w:szCs w:val="28"/>
        </w:rPr>
      </w:pPr>
      <w:r w:rsidRPr="00912192">
        <w:rPr>
          <w:rFonts w:ascii="Fredoka One" w:hAnsi="Fredoka One"/>
          <w:b/>
          <w:bCs/>
          <w:sz w:val="32"/>
          <w:szCs w:val="28"/>
          <w:u w:val="thick" w:color="FF0000"/>
        </w:rPr>
        <w:t>N</w:t>
      </w:r>
      <w:r w:rsidR="009E31F6" w:rsidRPr="00912192">
        <w:rPr>
          <w:rFonts w:ascii="Fredoka One" w:hAnsi="Fredoka One"/>
          <w:b/>
          <w:bCs/>
          <w:sz w:val="32"/>
          <w:szCs w:val="28"/>
          <w:u w:val="thick" w:color="FF0000"/>
        </w:rPr>
        <w:t>ota</w:t>
      </w:r>
      <w:r w:rsidR="009E31F6" w:rsidRPr="00912192">
        <w:rPr>
          <w:rFonts w:ascii="Fredoka One" w:hAnsi="Fredoka One"/>
          <w:sz w:val="28"/>
          <w:szCs w:val="28"/>
        </w:rPr>
        <w:t xml:space="preserve">: (si quieres </w:t>
      </w:r>
      <w:r w:rsidR="009E31F6" w:rsidRPr="00912192">
        <w:rPr>
          <w:rFonts w:ascii="Fredoka One" w:hAnsi="Fredoka One"/>
          <w:color w:val="0070C0"/>
          <w:sz w:val="40"/>
          <w:szCs w:val="40"/>
        </w:rPr>
        <w:t>reintegrarte</w:t>
      </w:r>
      <w:r w:rsidR="009E31F6" w:rsidRPr="00912192">
        <w:rPr>
          <w:rFonts w:ascii="Fredoka One" w:hAnsi="Fredoka One"/>
          <w:color w:val="0070C0"/>
          <w:sz w:val="28"/>
          <w:szCs w:val="28"/>
        </w:rPr>
        <w:t xml:space="preserve"> </w:t>
      </w:r>
      <w:r w:rsidR="009E31F6" w:rsidRPr="00912192">
        <w:rPr>
          <w:rFonts w:ascii="Fredoka One" w:hAnsi="Fredoka One"/>
          <w:sz w:val="28"/>
          <w:szCs w:val="28"/>
        </w:rPr>
        <w:t xml:space="preserve">al grupo </w:t>
      </w:r>
      <w:r w:rsidR="000B5627" w:rsidRPr="00912192">
        <w:rPr>
          <w:rFonts w:ascii="Fredoka One" w:hAnsi="Fredoka One"/>
          <w:b/>
          <w:color w:val="7EE2FF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Facebook</w:t>
      </w:r>
      <w:r w:rsidR="009E31F6" w:rsidRPr="00912192">
        <w:rPr>
          <w:rFonts w:ascii="Cambria" w:hAnsi="Cambria" w:cs="Cambria"/>
          <w:sz w:val="28"/>
          <w:szCs w:val="28"/>
        </w:rPr>
        <w:t>,</w:t>
      </w:r>
      <w:r w:rsidR="009E31F6" w:rsidRPr="00912192">
        <w:rPr>
          <w:rFonts w:ascii="Fredoka One" w:hAnsi="Fredoka One"/>
          <w:sz w:val="28"/>
          <w:szCs w:val="28"/>
        </w:rPr>
        <w:t xml:space="preserve"> </w:t>
      </w:r>
      <w:r w:rsidR="00F65CD2" w:rsidRPr="00912192">
        <w:rPr>
          <w:rFonts w:ascii="Fredoka One" w:hAnsi="Fredoka One"/>
          <w:sz w:val="28"/>
          <w:szCs w:val="28"/>
        </w:rPr>
        <w:t>deberás</w:t>
      </w:r>
      <w:r w:rsidR="009E31F6" w:rsidRPr="00912192">
        <w:rPr>
          <w:rFonts w:ascii="Fredoka One" w:hAnsi="Fredoka One"/>
          <w:sz w:val="28"/>
          <w:szCs w:val="28"/>
        </w:rPr>
        <w:t xml:space="preserve"> hablar con el </w:t>
      </w:r>
      <w:r w:rsidR="00EB273A">
        <w:rPr>
          <w:rFonts w:ascii="Fredoka One" w:hAnsi="Fredoka One"/>
          <w:color w:val="FF6600"/>
          <w:sz w:val="28"/>
          <w:szCs w:val="28"/>
        </w:rPr>
        <w:t>administrador</w:t>
      </w:r>
      <w:r w:rsidR="00F65CD2" w:rsidRPr="00912192">
        <w:rPr>
          <w:rFonts w:ascii="Fredoka One" w:hAnsi="Fredoka One"/>
          <w:color w:val="FF6600"/>
          <w:sz w:val="28"/>
          <w:szCs w:val="28"/>
        </w:rPr>
        <w:t xml:space="preserve">, </w:t>
      </w:r>
      <w:r w:rsidR="00F65CD2" w:rsidRPr="00912192">
        <w:rPr>
          <w:rFonts w:ascii="Fredoka One" w:hAnsi="Fredoka One"/>
          <w:sz w:val="28"/>
          <w:szCs w:val="28"/>
        </w:rPr>
        <w:t>para</w:t>
      </w:r>
      <w:r w:rsidR="009E31F6" w:rsidRPr="00912192">
        <w:rPr>
          <w:rFonts w:ascii="Fredoka One" w:hAnsi="Fredoka One"/>
          <w:sz w:val="28"/>
          <w:szCs w:val="28"/>
        </w:rPr>
        <w:t xml:space="preserve"> solucionar tu </w:t>
      </w:r>
      <w:r w:rsidR="00F65CD2" w:rsidRPr="00912192">
        <w:rPr>
          <w:rFonts w:ascii="Fredoka One" w:hAnsi="Fredoka One"/>
          <w:sz w:val="28"/>
          <w:szCs w:val="28"/>
        </w:rPr>
        <w:t>situación</w:t>
      </w:r>
      <w:r w:rsidR="009E31F6" w:rsidRPr="00912192">
        <w:rPr>
          <w:rFonts w:ascii="Fredoka One" w:hAnsi="Fredoka One"/>
          <w:sz w:val="28"/>
          <w:szCs w:val="28"/>
        </w:rPr>
        <w:t>).</w:t>
      </w:r>
      <w:r w:rsidR="009E31F6" w:rsidRPr="004C398F">
        <w:rPr>
          <w:rFonts w:ascii="Fredoka One" w:hAnsi="Fredoka One"/>
          <w:sz w:val="28"/>
          <w:szCs w:val="28"/>
        </w:rPr>
        <w:t xml:space="preserve"> </w:t>
      </w:r>
    </w:p>
    <w:p w14:paraId="2BE47129" w14:textId="224D04A3" w:rsidR="00EB3639" w:rsidRPr="004C398F" w:rsidRDefault="00F65CD2" w:rsidP="00674FBA">
      <w:pPr>
        <w:pStyle w:val="Delimitadorgrfico"/>
        <w:numPr>
          <w:ilvl w:val="0"/>
          <w:numId w:val="8"/>
        </w:numPr>
        <w:spacing w:before="240" w:after="240"/>
        <w:ind w:left="709" w:hanging="709"/>
        <w:jc w:val="both"/>
        <w:rPr>
          <w:rFonts w:ascii="Fredoka One" w:hAnsi="Fredoka One"/>
          <w:sz w:val="28"/>
          <w:szCs w:val="28"/>
        </w:rPr>
      </w:pPr>
      <w:r w:rsidRPr="004C398F">
        <w:rPr>
          <w:rFonts w:ascii="Fredoka One" w:hAnsi="Fredoka One"/>
          <w:sz w:val="28"/>
          <w:szCs w:val="28"/>
        </w:rPr>
        <w:t>H</w:t>
      </w:r>
      <w:r w:rsidR="009E31F6" w:rsidRPr="004C398F">
        <w:rPr>
          <w:rFonts w:ascii="Fredoka One" w:hAnsi="Fredoka One"/>
          <w:sz w:val="28"/>
          <w:szCs w:val="28"/>
        </w:rPr>
        <w:t>ar</w:t>
      </w:r>
      <w:r w:rsidR="009E31F6" w:rsidRPr="004C398F">
        <w:rPr>
          <w:rFonts w:ascii="Fredoka One" w:hAnsi="Fredoka One" w:cs="Fredoka One"/>
          <w:sz w:val="28"/>
          <w:szCs w:val="28"/>
        </w:rPr>
        <w:t>é</w:t>
      </w:r>
      <w:r>
        <w:rPr>
          <w:rFonts w:ascii="Fredoka One" w:hAnsi="Fredoka One" w:cs="Fredoka One"/>
          <w:sz w:val="28"/>
          <w:szCs w:val="28"/>
        </w:rPr>
        <w:t xml:space="preserve"> </w:t>
      </w:r>
      <w:r w:rsidR="009E31F6" w:rsidRPr="004C398F">
        <w:rPr>
          <w:rFonts w:ascii="Fredoka One" w:hAnsi="Fredoka One"/>
          <w:sz w:val="28"/>
          <w:szCs w:val="28"/>
        </w:rPr>
        <w:t>parte del</w:t>
      </w:r>
      <w:r w:rsidR="009E31F6" w:rsidRPr="004C398F">
        <w:rPr>
          <w:rFonts w:ascii="Cambria" w:hAnsi="Cambria" w:cs="Cambria"/>
          <w:sz w:val="28"/>
          <w:szCs w:val="28"/>
        </w:rPr>
        <w:t> </w:t>
      </w:r>
      <w:r w:rsidR="000B5627">
        <w:rPr>
          <w:rFonts w:ascii="Fredoka One" w:hAnsi="Fredoka One"/>
          <w:b/>
          <w:outline/>
          <w:color w:val="0093BC" w:themeColor="accent2"/>
          <w:sz w:val="32"/>
          <w:szCs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Club</w:t>
      </w:r>
      <w:r w:rsidRPr="004C398F">
        <w:rPr>
          <w:rFonts w:ascii="Cambria" w:hAnsi="Cambria" w:cs="Cambria"/>
          <w:sz w:val="28"/>
          <w:szCs w:val="28"/>
        </w:rPr>
        <w:t> </w:t>
      </w:r>
      <w:r w:rsidR="009E31F6" w:rsidRPr="004C398F">
        <w:rPr>
          <w:rFonts w:ascii="Fredoka One" w:hAnsi="Fredoka One"/>
          <w:sz w:val="28"/>
          <w:szCs w:val="28"/>
        </w:rPr>
        <w:t>la guitarra del cat</w:t>
      </w:r>
      <w:r w:rsidR="009E31F6" w:rsidRPr="004C398F">
        <w:rPr>
          <w:rFonts w:ascii="Fredoka One" w:hAnsi="Fredoka One" w:cs="Fredoka One"/>
          <w:sz w:val="28"/>
          <w:szCs w:val="28"/>
        </w:rPr>
        <w:t>ó</w:t>
      </w:r>
      <w:r w:rsidR="009E31F6" w:rsidRPr="004C398F">
        <w:rPr>
          <w:rFonts w:ascii="Fredoka One" w:hAnsi="Fredoka One"/>
          <w:sz w:val="28"/>
          <w:szCs w:val="28"/>
        </w:rPr>
        <w:t>lico, y compartir</w:t>
      </w:r>
      <w:r w:rsidR="009E31F6" w:rsidRPr="004C398F">
        <w:rPr>
          <w:rFonts w:ascii="Fredoka One" w:hAnsi="Fredoka One" w:cs="Fredoka One"/>
          <w:sz w:val="28"/>
          <w:szCs w:val="28"/>
        </w:rPr>
        <w:t>é</w:t>
      </w:r>
      <w:r w:rsidR="009E31F6" w:rsidRPr="004C398F">
        <w:rPr>
          <w:rFonts w:ascii="Fredoka One" w:hAnsi="Fredoka One"/>
          <w:sz w:val="28"/>
          <w:szCs w:val="28"/>
        </w:rPr>
        <w:t xml:space="preserve"> con</w:t>
      </w:r>
      <w:r w:rsidR="009E31F6" w:rsidRPr="004C398F">
        <w:rPr>
          <w:rFonts w:ascii="Cambria" w:hAnsi="Cambria" w:cs="Cambria"/>
          <w:sz w:val="28"/>
          <w:szCs w:val="28"/>
        </w:rPr>
        <w:t> </w:t>
      </w:r>
      <w:r w:rsidR="009E31F6" w:rsidRPr="004C398F">
        <w:rPr>
          <w:rFonts w:ascii="Fredoka One" w:hAnsi="Fredoka One"/>
          <w:sz w:val="28"/>
          <w:szCs w:val="28"/>
        </w:rPr>
        <w:t xml:space="preserve">amor </w:t>
      </w:r>
      <w:r w:rsidR="009E31F6" w:rsidRPr="008C6FD6">
        <w:rPr>
          <w:rFonts w:ascii="Fredoka One" w:hAnsi="Fredoka One"/>
          <w:b/>
          <w:outline/>
          <w:color w:val="0093BC" w:themeColor="accent2"/>
          <w:sz w:val="36"/>
          <w:szCs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la </w:t>
      </w:r>
      <w:r w:rsidR="00912192" w:rsidRPr="00DF79FC">
        <w:rPr>
          <w:rFonts w:ascii="Fredoka One" w:hAnsi="Fredoka One"/>
          <w:outline/>
          <w:color w:val="0093BC" w:themeColor="accent2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página</w:t>
      </w:r>
      <w:r w:rsidR="009E31F6" w:rsidRPr="00DF79FC">
        <w:rPr>
          <w:rFonts w:ascii="Fredoka One" w:hAnsi="Fredoka One"/>
          <w:outline/>
          <w:color w:val="0093BC" w:themeColor="accent2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y el grupo</w:t>
      </w:r>
      <w:r w:rsidR="009E31F6" w:rsidRPr="00DF79FC">
        <w:rPr>
          <w:rFonts w:ascii="Fredoka One" w:hAnsi="Fredoka One"/>
          <w:outline/>
          <w:color w:val="0093BC" w:themeColor="accent2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9E31F6" w:rsidRPr="004C398F">
        <w:rPr>
          <w:rFonts w:ascii="Fredoka One" w:hAnsi="Fredoka One"/>
          <w:sz w:val="28"/>
          <w:szCs w:val="28"/>
        </w:rPr>
        <w:t xml:space="preserve">de </w:t>
      </w:r>
      <w:r w:rsidR="000B5627">
        <w:rPr>
          <w:rFonts w:ascii="Fredoka One" w:hAnsi="Fredoka One"/>
          <w:b/>
          <w:color w:val="7EE2FF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Facebook</w:t>
      </w:r>
      <w:r w:rsidR="009E31F6" w:rsidRPr="004C398F">
        <w:rPr>
          <w:rFonts w:ascii="Fredoka One" w:hAnsi="Fredoka One"/>
          <w:sz w:val="28"/>
          <w:szCs w:val="28"/>
        </w:rPr>
        <w:t xml:space="preserve">, para que </w:t>
      </w:r>
      <w:r w:rsidR="00912192" w:rsidRPr="004C398F">
        <w:rPr>
          <w:rFonts w:ascii="Fredoka One" w:hAnsi="Fredoka One"/>
          <w:sz w:val="28"/>
          <w:szCs w:val="28"/>
        </w:rPr>
        <w:t>más</w:t>
      </w:r>
      <w:r w:rsidR="009E31F6" w:rsidRPr="004C398F">
        <w:rPr>
          <w:rFonts w:ascii="Fredoka One" w:hAnsi="Fredoka One"/>
          <w:sz w:val="28"/>
          <w:szCs w:val="28"/>
        </w:rPr>
        <w:t xml:space="preserve"> personas se integren a esta </w:t>
      </w:r>
      <w:r w:rsidR="009E31F6" w:rsidRPr="00A131B1">
        <w:rPr>
          <w:rFonts w:ascii="Fredoka One" w:hAnsi="Fredoka One"/>
          <w:color w:val="00B050"/>
          <w:sz w:val="28"/>
          <w:szCs w:val="28"/>
          <w:highlight w:val="yellow"/>
        </w:rPr>
        <w:t>alegre</w:t>
      </w:r>
      <w:r w:rsidR="009E31F6" w:rsidRPr="00A131B1">
        <w:rPr>
          <w:rFonts w:ascii="Fredoka One" w:hAnsi="Fredoka One"/>
          <w:color w:val="00B050"/>
          <w:sz w:val="28"/>
          <w:szCs w:val="28"/>
        </w:rPr>
        <w:t xml:space="preserve"> </w:t>
      </w:r>
      <w:r w:rsidR="009E31F6" w:rsidRPr="004C398F">
        <w:rPr>
          <w:rFonts w:ascii="Fredoka One" w:hAnsi="Fredoka One"/>
          <w:sz w:val="28"/>
          <w:szCs w:val="28"/>
        </w:rPr>
        <w:t xml:space="preserve">experiencia y vivencia católica con </w:t>
      </w:r>
      <w:r w:rsidRPr="002E56FA">
        <w:rPr>
          <w:rFonts w:ascii="Fredoka One" w:hAnsi="Fredoka One"/>
          <w:b/>
          <w:color w:val="70AD47"/>
          <w:spacing w:val="10"/>
          <w:sz w:val="28"/>
          <w:szCs w:val="28"/>
          <w:highlight w:val="cyan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Jesús</w:t>
      </w:r>
      <w:r w:rsidR="009E31F6" w:rsidRPr="002E56FA">
        <w:rPr>
          <w:rFonts w:ascii="Fredoka One" w:hAnsi="Fredoka One"/>
          <w:b/>
          <w:color w:val="70AD47"/>
          <w:spacing w:val="10"/>
          <w:sz w:val="28"/>
          <w:szCs w:val="28"/>
          <w:highlight w:val="cyan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 xml:space="preserve"> de </w:t>
      </w:r>
      <w:r w:rsidRPr="002E56FA">
        <w:rPr>
          <w:rFonts w:ascii="Fredoka One" w:hAnsi="Fredoka One"/>
          <w:b/>
          <w:color w:val="70AD47"/>
          <w:spacing w:val="10"/>
          <w:sz w:val="28"/>
          <w:szCs w:val="28"/>
          <w:highlight w:val="cyan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Nazaret</w:t>
      </w:r>
      <w:r w:rsidR="009E31F6" w:rsidRPr="004C398F">
        <w:rPr>
          <w:rFonts w:ascii="Fredoka One" w:hAnsi="Fredoka One"/>
          <w:sz w:val="28"/>
          <w:szCs w:val="28"/>
        </w:rPr>
        <w:t>.</w:t>
      </w:r>
    </w:p>
    <w:p w14:paraId="2DC6D167" w14:textId="514E1285" w:rsidR="00EB3639" w:rsidRPr="004C398F" w:rsidRDefault="00C63EB3" w:rsidP="00674FBA">
      <w:pPr>
        <w:pStyle w:val="Delimitadorgrfico"/>
        <w:numPr>
          <w:ilvl w:val="0"/>
          <w:numId w:val="8"/>
        </w:numPr>
        <w:spacing w:before="240" w:after="240"/>
        <w:ind w:left="709" w:hanging="709"/>
        <w:jc w:val="both"/>
        <w:rPr>
          <w:rFonts w:ascii="Fredoka One" w:hAnsi="Fredoka One"/>
          <w:sz w:val="28"/>
          <w:szCs w:val="28"/>
        </w:rPr>
      </w:pPr>
      <w:r w:rsidRPr="004C398F">
        <w:rPr>
          <w:rFonts w:ascii="Fredoka One" w:hAnsi="Fredoka One"/>
          <w:sz w:val="28"/>
          <w:szCs w:val="28"/>
        </w:rPr>
        <w:t>P</w:t>
      </w:r>
      <w:r w:rsidR="009E31F6" w:rsidRPr="004C398F">
        <w:rPr>
          <w:rFonts w:ascii="Fredoka One" w:hAnsi="Fredoka One"/>
          <w:sz w:val="28"/>
          <w:szCs w:val="28"/>
        </w:rPr>
        <w:t>ropondr</w:t>
      </w:r>
      <w:r w:rsidR="009E31F6" w:rsidRPr="004C398F">
        <w:rPr>
          <w:rFonts w:ascii="Fredoka One" w:hAnsi="Fredoka One" w:cs="Fredoka One"/>
          <w:sz w:val="28"/>
          <w:szCs w:val="28"/>
        </w:rPr>
        <w:t>é</w:t>
      </w:r>
      <w:r w:rsidR="009E31F6" w:rsidRPr="004C398F">
        <w:rPr>
          <w:rFonts w:ascii="Cambria" w:hAnsi="Cambria" w:cs="Cambria"/>
          <w:sz w:val="28"/>
          <w:szCs w:val="28"/>
        </w:rPr>
        <w:t> </w:t>
      </w:r>
      <w:r w:rsidR="009E31F6" w:rsidRPr="004C398F">
        <w:rPr>
          <w:rFonts w:ascii="Fredoka One" w:hAnsi="Fredoka One"/>
          <w:sz w:val="28"/>
          <w:szCs w:val="28"/>
        </w:rPr>
        <w:t>cantos lit</w:t>
      </w:r>
      <w:r w:rsidR="009E31F6" w:rsidRPr="004C398F">
        <w:rPr>
          <w:rFonts w:ascii="Fredoka One" w:hAnsi="Fredoka One" w:cs="Fredoka One"/>
          <w:sz w:val="28"/>
          <w:szCs w:val="28"/>
        </w:rPr>
        <w:t>ú</w:t>
      </w:r>
      <w:r w:rsidR="009E31F6" w:rsidRPr="004C398F">
        <w:rPr>
          <w:rFonts w:ascii="Fredoka One" w:hAnsi="Fredoka One"/>
          <w:sz w:val="28"/>
          <w:szCs w:val="28"/>
        </w:rPr>
        <w:t>rgicos cat</w:t>
      </w:r>
      <w:r w:rsidR="009E31F6" w:rsidRPr="004C398F">
        <w:rPr>
          <w:rFonts w:ascii="Fredoka One" w:hAnsi="Fredoka One" w:cs="Fredoka One"/>
          <w:sz w:val="28"/>
          <w:szCs w:val="28"/>
        </w:rPr>
        <w:t>ó</w:t>
      </w:r>
      <w:r w:rsidR="009E31F6" w:rsidRPr="004C398F">
        <w:rPr>
          <w:rFonts w:ascii="Fredoka One" w:hAnsi="Fredoka One"/>
          <w:sz w:val="28"/>
          <w:szCs w:val="28"/>
        </w:rPr>
        <w:t xml:space="preserve">licos para la santa misa, </w:t>
      </w:r>
      <w:r w:rsidR="009E31F6" w:rsidRPr="00CD356F">
        <w:rPr>
          <w:rFonts w:ascii="Fredoka One" w:hAnsi="Fredoka One"/>
          <w:b/>
          <w:color w:val="7EE2FF" w:themeColor="accent2" w:themeTint="66"/>
          <w:sz w:val="28"/>
          <w:szCs w:val="28"/>
          <w:highlight w:val="cyan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sagrada </w:t>
      </w:r>
      <w:r w:rsidR="002E56FA" w:rsidRPr="002E56FA">
        <w:rPr>
          <w:rFonts w:ascii="Fredoka One" w:hAnsi="Fredoka One"/>
          <w:b/>
          <w:color w:val="CE3840" w:themeColor="accent5"/>
          <w:sz w:val="28"/>
          <w:szCs w:val="28"/>
          <w:highlight w:val="cyan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Eucarist</w:t>
      </w:r>
      <w:r w:rsidR="002E56FA" w:rsidRPr="002E56FA">
        <w:rPr>
          <w:rFonts w:ascii="Fredoka One" w:hAnsi="Fredoka One" w:cs="Fredoka One"/>
          <w:b/>
          <w:color w:val="CE3840" w:themeColor="accent5"/>
          <w:sz w:val="28"/>
          <w:szCs w:val="28"/>
          <w:highlight w:val="cyan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í</w:t>
      </w:r>
      <w:r w:rsidR="002E56FA" w:rsidRPr="002E56FA">
        <w:rPr>
          <w:rFonts w:ascii="Fredoka One" w:hAnsi="Fredoka One"/>
          <w:b/>
          <w:color w:val="CE3840" w:themeColor="accent5"/>
          <w:sz w:val="28"/>
          <w:szCs w:val="28"/>
          <w:highlight w:val="cyan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a</w:t>
      </w:r>
      <w:r w:rsidR="009E31F6" w:rsidRPr="00CD356F">
        <w:rPr>
          <w:rFonts w:ascii="Fredoka One" w:hAnsi="Fredoka One"/>
          <w:b/>
          <w:color w:val="7EE2FF" w:themeColor="accent2" w:themeTint="66"/>
          <w:sz w:val="28"/>
          <w:szCs w:val="28"/>
          <w:highlight w:val="cyan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.</w:t>
      </w:r>
    </w:p>
    <w:p w14:paraId="4F60D63C" w14:textId="183B4701" w:rsidR="00CF47C7" w:rsidRDefault="00C63EB3" w:rsidP="00674FBA">
      <w:pPr>
        <w:pStyle w:val="Delimitadorgrfico"/>
        <w:numPr>
          <w:ilvl w:val="0"/>
          <w:numId w:val="8"/>
        </w:numPr>
        <w:spacing w:before="240" w:after="240"/>
        <w:ind w:left="709" w:hanging="709"/>
        <w:jc w:val="both"/>
        <w:rPr>
          <w:rFonts w:ascii="Fredoka One" w:hAnsi="Fredoka One"/>
          <w:sz w:val="28"/>
          <w:szCs w:val="28"/>
        </w:rPr>
      </w:pPr>
      <w:r w:rsidRPr="004C398F">
        <w:rPr>
          <w:rFonts w:ascii="Fredoka One" w:hAnsi="Fredoka One"/>
          <w:sz w:val="28"/>
          <w:szCs w:val="28"/>
        </w:rPr>
        <w:t>S</w:t>
      </w:r>
      <w:r w:rsidR="009E31F6" w:rsidRPr="004C398F">
        <w:rPr>
          <w:rFonts w:ascii="Fredoka One" w:hAnsi="Fredoka One"/>
          <w:sz w:val="28"/>
          <w:szCs w:val="28"/>
        </w:rPr>
        <w:t>i</w:t>
      </w:r>
      <w:r>
        <w:rPr>
          <w:rFonts w:ascii="Fredoka One" w:hAnsi="Fredoka One"/>
          <w:sz w:val="28"/>
          <w:szCs w:val="28"/>
        </w:rPr>
        <w:t xml:space="preserve"> </w:t>
      </w:r>
      <w:r w:rsidR="009E31F6" w:rsidRPr="004C398F">
        <w:rPr>
          <w:rFonts w:ascii="Fredoka One" w:hAnsi="Fredoka One"/>
          <w:sz w:val="28"/>
          <w:szCs w:val="28"/>
        </w:rPr>
        <w:t xml:space="preserve">vas a realizar un comentario en una </w:t>
      </w:r>
      <w:r w:rsidR="002D7AE4">
        <w:rPr>
          <w:rFonts w:ascii="Fredoka One" w:hAnsi="Fredoka One"/>
          <w:sz w:val="28"/>
          <w:szCs w:val="28"/>
        </w:rPr>
        <w:t>publicación</w:t>
      </w:r>
      <w:r w:rsidR="009E31F6" w:rsidRPr="004C398F">
        <w:rPr>
          <w:rFonts w:ascii="Fredoka One" w:hAnsi="Fredoka One"/>
          <w:sz w:val="28"/>
          <w:szCs w:val="28"/>
        </w:rPr>
        <w:t xml:space="preserve"> de cualquier miembro del grupo de </w:t>
      </w:r>
      <w:r w:rsidR="000B5627">
        <w:rPr>
          <w:rFonts w:ascii="Fredoka One" w:hAnsi="Fredoka One"/>
          <w:b/>
          <w:color w:val="7EE2FF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Facebook</w:t>
      </w:r>
      <w:r w:rsidR="009E31F6" w:rsidRPr="004C398F">
        <w:rPr>
          <w:rFonts w:ascii="Fredoka One" w:hAnsi="Fredoka One"/>
          <w:sz w:val="28"/>
          <w:szCs w:val="28"/>
        </w:rPr>
        <w:t xml:space="preserve"> que haya sido aprobada, </w:t>
      </w:r>
      <w:r w:rsidR="002D7AE4">
        <w:rPr>
          <w:rFonts w:ascii="Fredoka One" w:hAnsi="Fredoka One"/>
          <w:sz w:val="28"/>
          <w:szCs w:val="28"/>
        </w:rPr>
        <w:t xml:space="preserve">deberás </w:t>
      </w:r>
      <w:r w:rsidR="009E31F6" w:rsidRPr="004C398F">
        <w:rPr>
          <w:rFonts w:ascii="Fredoka One" w:hAnsi="Fredoka One"/>
          <w:sz w:val="28"/>
          <w:szCs w:val="28"/>
        </w:rPr>
        <w:t xml:space="preserve">realizarlo con cualidades </w:t>
      </w:r>
      <w:r w:rsidR="009E31F6" w:rsidRPr="007A7AF5">
        <w:rPr>
          <w:rFonts w:ascii="Fredoka One" w:hAnsi="Fredoka One"/>
          <w:b/>
          <w:outline/>
          <w:color w:val="0093BC" w:themeColor="accent2"/>
          <w:sz w:val="28"/>
          <w:szCs w:val="28"/>
          <w:highlight w:val="yellow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informativas, formativas y con caridad</w:t>
      </w:r>
      <w:r w:rsidR="009E31F6" w:rsidRPr="004C398F">
        <w:rPr>
          <w:rFonts w:ascii="Fredoka One" w:hAnsi="Fredoka One"/>
          <w:sz w:val="28"/>
          <w:szCs w:val="28"/>
        </w:rPr>
        <w:t xml:space="preserve">. </w:t>
      </w:r>
      <w:r w:rsidR="002D7AE4" w:rsidRPr="004C398F">
        <w:rPr>
          <w:rFonts w:ascii="Fredoka One" w:hAnsi="Fredoka One"/>
          <w:sz w:val="28"/>
          <w:szCs w:val="28"/>
        </w:rPr>
        <w:t>Además</w:t>
      </w:r>
      <w:r w:rsidR="009E31F6" w:rsidRPr="004C398F">
        <w:rPr>
          <w:rFonts w:ascii="Fredoka One" w:hAnsi="Fredoka One"/>
          <w:sz w:val="28"/>
          <w:szCs w:val="28"/>
        </w:rPr>
        <w:t xml:space="preserve">, </w:t>
      </w:r>
      <w:r w:rsidR="002D7AE4" w:rsidRPr="005F588C">
        <w:rPr>
          <w:rFonts w:ascii="Fredoka One" w:hAnsi="Fredoka One"/>
          <w:b/>
          <w:color w:val="F6AB2C" w:themeColor="accent3"/>
          <w:sz w:val="36"/>
          <w:szCs w:val="36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deberás</w:t>
      </w:r>
      <w:r w:rsidR="009E31F6" w:rsidRPr="005F588C">
        <w:rPr>
          <w:rFonts w:ascii="Fredoka One" w:hAnsi="Fredoka One"/>
          <w:b/>
          <w:color w:val="F6AB2C" w:themeColor="accent3"/>
          <w:sz w:val="36"/>
          <w:szCs w:val="36"/>
          <w:u w:val="single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sustentar tu comentario</w:t>
      </w:r>
      <w:r w:rsidR="009E31F6" w:rsidRPr="004C398F">
        <w:rPr>
          <w:rFonts w:ascii="Fredoka One" w:hAnsi="Fredoka One"/>
          <w:sz w:val="28"/>
          <w:szCs w:val="28"/>
        </w:rPr>
        <w:t xml:space="preserve">, si es formativo, con un </w:t>
      </w:r>
      <w:r w:rsidR="009E31F6" w:rsidRPr="00A131B1">
        <w:rPr>
          <w:rFonts w:ascii="Fredoka One" w:hAnsi="Fredoka One"/>
          <w:b/>
          <w:color w:val="6FC4F1" w:themeColor="accent1" w:themeTint="66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enlace que sustente tu </w:t>
      </w:r>
      <w:r w:rsidR="002D7AE4" w:rsidRPr="00A131B1">
        <w:rPr>
          <w:rFonts w:ascii="Fredoka One" w:hAnsi="Fredoka One"/>
          <w:b/>
          <w:color w:val="6FC4F1" w:themeColor="accent1" w:themeTint="66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argumentación</w:t>
      </w:r>
      <w:r w:rsidR="009E31F6" w:rsidRPr="00DF79FC">
        <w:rPr>
          <w:rFonts w:ascii="Fredoka One" w:hAnsi="Fredoka One"/>
          <w:b/>
          <w:color w:val="C00000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,</w:t>
      </w:r>
      <w:r w:rsidR="009E31F6" w:rsidRPr="005F588C">
        <w:rPr>
          <w:rFonts w:ascii="Fredoka One" w:hAnsi="Fredoka One"/>
          <w:b/>
          <w:color w:val="C00000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r w:rsidR="009E31F6" w:rsidRPr="004C398F">
        <w:rPr>
          <w:rFonts w:ascii="Fredoka One" w:hAnsi="Fredoka One"/>
          <w:sz w:val="28"/>
          <w:szCs w:val="28"/>
        </w:rPr>
        <w:t xml:space="preserve">de lo contrario será tomado como una apreciación a modo de opinión </w:t>
      </w:r>
      <w:r w:rsidR="002D7AE4" w:rsidRPr="004C398F">
        <w:rPr>
          <w:rFonts w:ascii="Fredoka One" w:hAnsi="Fredoka One"/>
          <w:sz w:val="28"/>
          <w:szCs w:val="28"/>
        </w:rPr>
        <w:t>subjetiva</w:t>
      </w:r>
      <w:r w:rsidR="009E31F6" w:rsidRPr="004C398F">
        <w:rPr>
          <w:rFonts w:ascii="Fredoka One" w:hAnsi="Fredoka One"/>
          <w:sz w:val="28"/>
          <w:szCs w:val="28"/>
        </w:rPr>
        <w:t>, sin fuerza de ley</w:t>
      </w:r>
      <w:r w:rsidR="005F588C">
        <w:rPr>
          <w:rFonts w:ascii="Fredoka One" w:hAnsi="Fredoka One"/>
          <w:sz w:val="28"/>
          <w:szCs w:val="28"/>
        </w:rPr>
        <w:t xml:space="preserve">, </w:t>
      </w:r>
      <w:r w:rsidR="005F588C" w:rsidRPr="00863013">
        <w:rPr>
          <w:rFonts w:ascii="Fredoka One" w:hAnsi="Fredoka One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Y SERA SANCIONADO</w:t>
      </w:r>
      <w:r w:rsidR="00817153" w:rsidRPr="00863013">
        <w:rPr>
          <w:rFonts w:ascii="Fredoka One" w:hAnsi="Fredoka One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EL MIEMBRO POR EL </w:t>
      </w:r>
      <w:r w:rsidR="00EB273A">
        <w:rPr>
          <w:rFonts w:ascii="Fredoka One" w:hAnsi="Fredoka One"/>
          <w:color w:val="FF6600"/>
          <w:sz w:val="28"/>
          <w:szCs w:val="28"/>
        </w:rPr>
        <w:t>administrador</w:t>
      </w:r>
      <w:r w:rsidR="009E31F6" w:rsidRPr="004C398F">
        <w:rPr>
          <w:rFonts w:ascii="Fredoka One" w:hAnsi="Fredoka One"/>
          <w:sz w:val="28"/>
          <w:szCs w:val="28"/>
        </w:rPr>
        <w:t xml:space="preserve">. </w:t>
      </w:r>
      <w:r w:rsidR="002D7AE4" w:rsidRPr="004C398F">
        <w:rPr>
          <w:rFonts w:ascii="Fredoka One" w:hAnsi="Fredoka One"/>
          <w:sz w:val="28"/>
          <w:szCs w:val="28"/>
        </w:rPr>
        <w:t>E</w:t>
      </w:r>
      <w:r w:rsidR="009E31F6" w:rsidRPr="004C398F">
        <w:rPr>
          <w:rFonts w:ascii="Fredoka One" w:hAnsi="Fredoka One"/>
          <w:sz w:val="28"/>
          <w:szCs w:val="28"/>
        </w:rPr>
        <w:t>sta</w:t>
      </w:r>
      <w:r w:rsidR="002D7AE4">
        <w:rPr>
          <w:rFonts w:ascii="Fredoka One" w:hAnsi="Fredoka One"/>
          <w:sz w:val="28"/>
          <w:szCs w:val="28"/>
        </w:rPr>
        <w:t xml:space="preserve"> </w:t>
      </w:r>
      <w:r w:rsidR="009E31F6" w:rsidRPr="004C398F">
        <w:rPr>
          <w:rFonts w:ascii="Fredoka One" w:hAnsi="Fredoka One"/>
          <w:sz w:val="28"/>
          <w:szCs w:val="28"/>
        </w:rPr>
        <w:t>norma tiene vigencia para no crear debates infinitos</w:t>
      </w:r>
      <w:r w:rsidR="00863013">
        <w:rPr>
          <w:rFonts w:ascii="Fredoka One" w:hAnsi="Fredoka One"/>
          <w:sz w:val="28"/>
          <w:szCs w:val="28"/>
        </w:rPr>
        <w:t xml:space="preserve"> y dañinos</w:t>
      </w:r>
      <w:r w:rsidR="009E31F6" w:rsidRPr="004C398F">
        <w:rPr>
          <w:rFonts w:ascii="Fredoka One" w:hAnsi="Fredoka One"/>
          <w:sz w:val="28"/>
          <w:szCs w:val="28"/>
        </w:rPr>
        <w:t xml:space="preserve">, pues en muchos casos, se </w:t>
      </w:r>
      <w:r w:rsidR="004629D5" w:rsidRPr="004629D5">
        <w:rPr>
          <w:rFonts w:ascii="Fredoka One" w:hAnsi="Fredoka One"/>
          <w:b/>
          <w:color w:val="CE3840" w:themeColor="accent5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SALEN DE CONTROL </w:t>
      </w:r>
      <w:r w:rsidR="009E31F6" w:rsidRPr="004C398F">
        <w:rPr>
          <w:rFonts w:ascii="Fredoka One" w:hAnsi="Fredoka One"/>
          <w:sz w:val="28"/>
          <w:szCs w:val="28"/>
        </w:rPr>
        <w:t xml:space="preserve">y no tienen </w:t>
      </w:r>
      <w:r w:rsidR="002D7AE4" w:rsidRPr="004C398F">
        <w:rPr>
          <w:rFonts w:ascii="Fredoka One" w:hAnsi="Fredoka One"/>
          <w:sz w:val="28"/>
          <w:szCs w:val="28"/>
        </w:rPr>
        <w:t>ningún</w:t>
      </w:r>
      <w:r w:rsidR="009E31F6" w:rsidRPr="004C398F">
        <w:rPr>
          <w:rFonts w:ascii="Fredoka One" w:hAnsi="Fredoka One"/>
          <w:sz w:val="28"/>
          <w:szCs w:val="28"/>
        </w:rPr>
        <w:t xml:space="preserve"> objetivo claro, es decir, solo se </w:t>
      </w:r>
      <w:r w:rsidR="009E31F6" w:rsidRPr="004629D5">
        <w:rPr>
          <w:rFonts w:ascii="Fredoka One" w:hAnsi="Fredoka One"/>
          <w:color w:val="CE3840" w:themeColor="accent5"/>
          <w:sz w:val="28"/>
          <w:szCs w:val="28"/>
        </w:rPr>
        <w:t>habla por hablar</w:t>
      </w:r>
      <w:r w:rsidR="009E31F6" w:rsidRPr="004C398F">
        <w:rPr>
          <w:rFonts w:ascii="Fredoka One" w:hAnsi="Fredoka One"/>
          <w:sz w:val="28"/>
          <w:szCs w:val="28"/>
        </w:rPr>
        <w:t xml:space="preserve">, pero no se </w:t>
      </w:r>
      <w:r w:rsidR="002D7AE4" w:rsidRPr="004C398F">
        <w:rPr>
          <w:rFonts w:ascii="Fredoka One" w:hAnsi="Fredoka One"/>
          <w:sz w:val="28"/>
          <w:szCs w:val="28"/>
        </w:rPr>
        <w:t>construye</w:t>
      </w:r>
      <w:r w:rsidR="009E31F6" w:rsidRPr="004C398F">
        <w:rPr>
          <w:rFonts w:ascii="Fredoka One" w:hAnsi="Fredoka One"/>
          <w:sz w:val="28"/>
          <w:szCs w:val="28"/>
        </w:rPr>
        <w:t xml:space="preserve"> nada.</w:t>
      </w:r>
    </w:p>
    <w:p w14:paraId="351FA0DE" w14:textId="72741699" w:rsidR="008E4ACE" w:rsidRDefault="008E4ACE" w:rsidP="00597DD7">
      <w:pPr>
        <w:pStyle w:val="Delimitadorgrfico"/>
        <w:numPr>
          <w:ilvl w:val="0"/>
          <w:numId w:val="8"/>
        </w:numPr>
        <w:spacing w:before="240" w:after="240"/>
        <w:ind w:left="709" w:hanging="709"/>
        <w:jc w:val="both"/>
        <w:rPr>
          <w:rFonts w:ascii="Fredoka One" w:hAnsi="Fredoka One"/>
          <w:sz w:val="28"/>
          <w:szCs w:val="28"/>
        </w:rPr>
      </w:pPr>
      <w:r w:rsidRPr="00EE336F">
        <w:rPr>
          <w:rFonts w:ascii="Fredoka One" w:hAnsi="Fredoka One"/>
          <w:sz w:val="28"/>
          <w:szCs w:val="28"/>
        </w:rPr>
        <w:t xml:space="preserve">Sube tu TRABAJO MUSICAL en </w:t>
      </w:r>
      <w:r w:rsidR="00DA4AF8" w:rsidRPr="00EE336F">
        <w:rPr>
          <w:rFonts w:ascii="Fredoka One" w:hAnsi="Fredoka One"/>
          <w:sz w:val="28"/>
          <w:szCs w:val="28"/>
        </w:rPr>
        <w:t>video a</w:t>
      </w:r>
      <w:r w:rsidRPr="00EE336F">
        <w:rPr>
          <w:rFonts w:ascii="Fredoka One" w:hAnsi="Fredoka One"/>
          <w:sz w:val="28"/>
          <w:szCs w:val="28"/>
        </w:rPr>
        <w:t xml:space="preserve"> esta </w:t>
      </w:r>
      <w:r w:rsidR="00DA4AF8" w:rsidRPr="00EE336F">
        <w:rPr>
          <w:rFonts w:ascii="Fredoka One" w:hAnsi="Fredoka One"/>
          <w:sz w:val="28"/>
          <w:szCs w:val="28"/>
        </w:rPr>
        <w:t xml:space="preserve">RED SOCIAL </w:t>
      </w:r>
      <w:r w:rsidR="00DA4AF8" w:rsidRPr="00EE336F">
        <w:rPr>
          <w:rFonts w:ascii="Fredoka One" w:hAnsi="Fredoka One"/>
          <w:b/>
          <w:color w:val="7EE2FF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Facebook</w:t>
      </w:r>
      <w:r w:rsidR="00DA4AF8" w:rsidRPr="00EE336F">
        <w:rPr>
          <w:rFonts w:ascii="Fredoka One" w:hAnsi="Fredoka One"/>
          <w:sz w:val="28"/>
          <w:szCs w:val="28"/>
        </w:rPr>
        <w:t xml:space="preserve"> </w:t>
      </w:r>
      <w:r w:rsidRPr="00EE336F">
        <w:rPr>
          <w:rFonts w:ascii="Fredoka One" w:hAnsi="Fredoka One"/>
          <w:sz w:val="28"/>
          <w:szCs w:val="28"/>
        </w:rPr>
        <w:t>para que todos los miembros de la comunidad</w:t>
      </w:r>
      <w:r w:rsidR="00DA4AF8" w:rsidRPr="00EE336F">
        <w:rPr>
          <w:rFonts w:ascii="Fredoka One" w:hAnsi="Fredoka One"/>
          <w:sz w:val="28"/>
          <w:szCs w:val="28"/>
        </w:rPr>
        <w:t xml:space="preserve"> lo</w:t>
      </w:r>
      <w:r w:rsidRPr="00EE336F">
        <w:rPr>
          <w:rFonts w:ascii="Fredoka One" w:hAnsi="Fredoka One"/>
          <w:sz w:val="28"/>
          <w:szCs w:val="28"/>
        </w:rPr>
        <w:t xml:space="preserve"> </w:t>
      </w:r>
      <w:r w:rsidR="00DA4AF8" w:rsidRPr="00EE336F">
        <w:rPr>
          <w:rFonts w:ascii="Fredoka One" w:hAnsi="Fredoka One"/>
          <w:sz w:val="28"/>
          <w:szCs w:val="28"/>
        </w:rPr>
        <w:t>puedan</w:t>
      </w:r>
      <w:r w:rsidRPr="00EE336F">
        <w:rPr>
          <w:rFonts w:ascii="Fredoka One" w:hAnsi="Fredoka One"/>
          <w:sz w:val="28"/>
          <w:szCs w:val="28"/>
        </w:rPr>
        <w:t xml:space="preserve"> apreciar fácil</w:t>
      </w:r>
      <w:r w:rsidR="00DA4AF8" w:rsidRPr="00EE336F">
        <w:rPr>
          <w:rFonts w:ascii="Fredoka One" w:hAnsi="Fredoka One"/>
          <w:sz w:val="28"/>
          <w:szCs w:val="28"/>
        </w:rPr>
        <w:t>mente</w:t>
      </w:r>
      <w:r w:rsidR="00CA3429" w:rsidRPr="00EE336F">
        <w:rPr>
          <w:rFonts w:ascii="Fredoka One" w:hAnsi="Fredoka One"/>
          <w:sz w:val="28"/>
          <w:szCs w:val="28"/>
        </w:rPr>
        <w:t xml:space="preserve">. Si tu video esta también en </w:t>
      </w:r>
      <w:r w:rsidR="00CA3429" w:rsidRPr="00EE336F">
        <w:rPr>
          <w:rFonts w:ascii="Fredoka One" w:hAnsi="Fredoka One"/>
          <w:b/>
          <w:color w:val="FF0000"/>
          <w:sz w:val="28"/>
          <w:szCs w:val="28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YouTube</w:t>
      </w:r>
      <w:r w:rsidR="000C46F1" w:rsidRPr="00EE336F">
        <w:rPr>
          <w:rFonts w:ascii="Fredoka One" w:hAnsi="Fredoka One"/>
          <w:b/>
          <w:color w:val="FF0000"/>
          <w:sz w:val="28"/>
          <w:szCs w:val="28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,</w:t>
      </w:r>
      <w:r w:rsidRPr="00EE336F">
        <w:rPr>
          <w:rFonts w:ascii="Fredoka One" w:hAnsi="Fredoka One"/>
          <w:b/>
          <w:color w:val="FF000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  <w:r w:rsidR="000C46F1" w:rsidRPr="00EE336F">
        <w:rPr>
          <w:rFonts w:ascii="Fredoka One" w:hAnsi="Fredoka One"/>
          <w:sz w:val="28"/>
          <w:szCs w:val="28"/>
        </w:rPr>
        <w:t>y quieres que los usuarios entre</w:t>
      </w:r>
      <w:r w:rsidR="008E386C" w:rsidRPr="00EE336F">
        <w:rPr>
          <w:rFonts w:ascii="Fredoka One" w:hAnsi="Fredoka One"/>
          <w:sz w:val="28"/>
          <w:szCs w:val="28"/>
        </w:rPr>
        <w:t xml:space="preserve">n a tu canal </w:t>
      </w:r>
      <w:r w:rsidR="008E386C" w:rsidRPr="00EE336F">
        <w:rPr>
          <w:rFonts w:ascii="Fredoka One" w:hAnsi="Fredoka One"/>
          <w:sz w:val="28"/>
          <w:szCs w:val="28"/>
        </w:rPr>
        <w:lastRenderedPageBreak/>
        <w:t xml:space="preserve">o se remitan al video de esta red social, entonces, </w:t>
      </w:r>
      <w:r w:rsidRPr="00EE336F">
        <w:rPr>
          <w:rFonts w:ascii="Fredoka One" w:hAnsi="Fredoka One"/>
          <w:sz w:val="28"/>
          <w:szCs w:val="28"/>
        </w:rPr>
        <w:t xml:space="preserve">puedes colocar en la descripción del video cargado en </w:t>
      </w:r>
      <w:r w:rsidR="000C46F1" w:rsidRPr="00EE336F">
        <w:rPr>
          <w:rFonts w:ascii="Fredoka One" w:hAnsi="Fredoka One"/>
          <w:b/>
          <w:color w:val="7EE2FF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Facebook</w:t>
      </w:r>
      <w:r w:rsidR="000C46F1" w:rsidRPr="00EE336F">
        <w:rPr>
          <w:rFonts w:ascii="Fredoka One" w:hAnsi="Fredoka One"/>
          <w:sz w:val="28"/>
          <w:szCs w:val="28"/>
        </w:rPr>
        <w:t xml:space="preserve"> </w:t>
      </w:r>
      <w:r w:rsidRPr="00EE336F">
        <w:rPr>
          <w:rFonts w:ascii="Fredoka One" w:hAnsi="Fredoka One"/>
          <w:sz w:val="28"/>
          <w:szCs w:val="28"/>
        </w:rPr>
        <w:t xml:space="preserve">el enlace hacia </w:t>
      </w:r>
      <w:r w:rsidR="000C46F1" w:rsidRPr="00EE336F">
        <w:rPr>
          <w:rFonts w:ascii="Fredoka One" w:hAnsi="Fredoka One"/>
          <w:b/>
          <w:color w:val="FF0000"/>
          <w:sz w:val="28"/>
          <w:szCs w:val="28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YouTube</w:t>
      </w:r>
      <w:r w:rsidR="008E386C" w:rsidRPr="00EE336F">
        <w:rPr>
          <w:rFonts w:ascii="Fredoka One" w:hAnsi="Fredoka One"/>
          <w:b/>
          <w:color w:val="FF0000"/>
          <w:sz w:val="28"/>
          <w:szCs w:val="28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. </w:t>
      </w:r>
      <w:r w:rsidR="00EE336F" w:rsidRPr="00597DD7">
        <w:rPr>
          <w:rFonts w:ascii="Fredoka One" w:hAnsi="Fredoka One"/>
          <w:sz w:val="28"/>
          <w:szCs w:val="28"/>
        </w:rPr>
        <w:t>El propósito de e</w:t>
      </w:r>
      <w:r w:rsidRPr="00597DD7">
        <w:rPr>
          <w:rFonts w:ascii="Fredoka One" w:hAnsi="Fredoka One"/>
          <w:sz w:val="28"/>
          <w:szCs w:val="28"/>
        </w:rPr>
        <w:t>sta indicación</w:t>
      </w:r>
      <w:r w:rsidR="00EE336F" w:rsidRPr="00597DD7">
        <w:rPr>
          <w:rFonts w:ascii="Fredoka One" w:hAnsi="Fredoka One"/>
          <w:sz w:val="28"/>
          <w:szCs w:val="28"/>
        </w:rPr>
        <w:t xml:space="preserve"> es el de facilitar a todos los hermanos</w:t>
      </w:r>
      <w:r w:rsidR="00ED60CF" w:rsidRPr="00597DD7">
        <w:rPr>
          <w:rFonts w:ascii="Fredoka One" w:hAnsi="Fredoka One"/>
          <w:sz w:val="28"/>
          <w:szCs w:val="28"/>
        </w:rPr>
        <w:t xml:space="preserve"> católicos </w:t>
      </w:r>
      <w:r w:rsidR="00EE336F" w:rsidRPr="00597DD7">
        <w:rPr>
          <w:rFonts w:ascii="Fredoka One" w:hAnsi="Fredoka One"/>
          <w:sz w:val="28"/>
          <w:szCs w:val="28"/>
        </w:rPr>
        <w:t xml:space="preserve"> que no poseen dispositivos moviles</w:t>
      </w:r>
      <w:r w:rsidR="00ED60CF" w:rsidRPr="00597DD7">
        <w:rPr>
          <w:rFonts w:ascii="Fredoka One" w:hAnsi="Fredoka One"/>
          <w:sz w:val="28"/>
          <w:szCs w:val="28"/>
        </w:rPr>
        <w:t xml:space="preserve"> sofisticados una oportunidad de participar observando los trabajos musicales </w:t>
      </w:r>
      <w:r w:rsidR="002A20C6" w:rsidRPr="00597DD7">
        <w:rPr>
          <w:rFonts w:ascii="Fredoka One" w:hAnsi="Fredoka One"/>
          <w:sz w:val="28"/>
          <w:szCs w:val="28"/>
        </w:rPr>
        <w:t>de otros hermanos y que de esta manera se animen también a participar; además esta es una manera más dinámica de participar</w:t>
      </w:r>
      <w:r w:rsidR="001C717D">
        <w:rPr>
          <w:rFonts w:ascii="Fredoka One" w:hAnsi="Fredoka One"/>
          <w:sz w:val="28"/>
          <w:szCs w:val="28"/>
        </w:rPr>
        <w:t xml:space="preserve"> EVANGELIZANDO</w:t>
      </w:r>
      <w:r w:rsidR="002A20C6" w:rsidRPr="00597DD7">
        <w:rPr>
          <w:rFonts w:ascii="Fredoka One" w:hAnsi="Fredoka One"/>
          <w:sz w:val="28"/>
          <w:szCs w:val="28"/>
        </w:rPr>
        <w:t xml:space="preserve"> en esta red social</w:t>
      </w:r>
      <w:r w:rsidR="001C717D">
        <w:rPr>
          <w:rFonts w:ascii="Fredoka One" w:hAnsi="Fredoka One"/>
          <w:sz w:val="28"/>
          <w:szCs w:val="28"/>
        </w:rPr>
        <w:t xml:space="preserve">.                           </w:t>
      </w:r>
      <w:r w:rsidR="001C717D" w:rsidRPr="00597DD7">
        <w:rPr>
          <w:rFonts w:ascii="Fredoka One" w:hAnsi="Fredoka One"/>
          <w:b/>
          <w:bCs/>
          <w:color w:val="E3167C" w:themeColor="accent6" w:themeShade="BF"/>
          <w:sz w:val="32"/>
          <w:szCs w:val="28"/>
          <w:u w:val="thick" w:color="FF0000"/>
        </w:rPr>
        <w:t>Nota</w:t>
      </w:r>
      <w:r w:rsidR="001C717D" w:rsidRPr="00597DD7">
        <w:rPr>
          <w:rFonts w:ascii="Fredoka One" w:hAnsi="Fredoka One"/>
          <w:sz w:val="28"/>
          <w:szCs w:val="28"/>
        </w:rPr>
        <w:t xml:space="preserve">: </w:t>
      </w:r>
      <w:r w:rsidR="001C717D" w:rsidRPr="00597DD7">
        <w:rPr>
          <w:rFonts w:ascii="Fredoka One" w:hAnsi="Fredoka One"/>
          <w:b/>
          <w:color w:val="FF0000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  <w:r w:rsidRPr="00597DD7">
        <w:rPr>
          <w:rFonts w:ascii="Fredoka One" w:hAnsi="Fredoka One"/>
          <w:sz w:val="28"/>
          <w:szCs w:val="28"/>
        </w:rPr>
        <w:t xml:space="preserve"> debes practicar</w:t>
      </w:r>
      <w:r w:rsidR="001C717D">
        <w:rPr>
          <w:rFonts w:ascii="Fredoka One" w:hAnsi="Fredoka One"/>
          <w:sz w:val="28"/>
          <w:szCs w:val="28"/>
        </w:rPr>
        <w:t xml:space="preserve"> ESTA NORMA O INDICACIÓN</w:t>
      </w:r>
      <w:r w:rsidRPr="00597DD7">
        <w:rPr>
          <w:rFonts w:ascii="Fredoka One" w:hAnsi="Fredoka One"/>
          <w:sz w:val="28"/>
          <w:szCs w:val="28"/>
        </w:rPr>
        <w:t xml:space="preserve"> para poder aprobar próximas publicaciones </w:t>
      </w:r>
      <w:r w:rsidR="001C717D">
        <w:rPr>
          <w:rFonts w:ascii="Fredoka One" w:hAnsi="Fredoka One"/>
          <w:sz w:val="28"/>
          <w:szCs w:val="28"/>
        </w:rPr>
        <w:t>en el grup</w:t>
      </w:r>
      <w:r w:rsidR="001C67A6">
        <w:rPr>
          <w:rFonts w:ascii="Fredoka One" w:hAnsi="Fredoka One"/>
          <w:sz w:val="28"/>
          <w:szCs w:val="28"/>
        </w:rPr>
        <w:t>o.</w:t>
      </w:r>
    </w:p>
    <w:p w14:paraId="6A93EE54" w14:textId="482B0B5E" w:rsidR="001C67A6" w:rsidRDefault="001C67A6" w:rsidP="001C67A6">
      <w:pPr>
        <w:pStyle w:val="Delimitadorgrfico"/>
        <w:spacing w:before="240" w:after="240"/>
        <w:jc w:val="both"/>
        <w:rPr>
          <w:rFonts w:ascii="Fredoka One" w:hAnsi="Fredoka One"/>
          <w:sz w:val="28"/>
          <w:szCs w:val="28"/>
        </w:rPr>
      </w:pPr>
    </w:p>
    <w:p w14:paraId="366002D8" w14:textId="1C59EF50" w:rsidR="001C67A6" w:rsidRDefault="001C67A6" w:rsidP="001C67A6">
      <w:pPr>
        <w:pStyle w:val="Delimitadorgrfico"/>
        <w:spacing w:before="240" w:after="240"/>
        <w:jc w:val="both"/>
        <w:rPr>
          <w:rFonts w:ascii="Fredoka One" w:hAnsi="Fredoka One"/>
          <w:sz w:val="28"/>
          <w:szCs w:val="28"/>
        </w:rPr>
      </w:pPr>
    </w:p>
    <w:p w14:paraId="413E978B" w14:textId="19489447" w:rsidR="001C67A6" w:rsidRDefault="001C67A6" w:rsidP="001C67A6">
      <w:pPr>
        <w:pStyle w:val="Delimitadorgrfico"/>
        <w:spacing w:before="240" w:after="240"/>
        <w:jc w:val="both"/>
        <w:rPr>
          <w:rFonts w:ascii="Fredoka One" w:hAnsi="Fredoka One"/>
          <w:sz w:val="28"/>
          <w:szCs w:val="28"/>
        </w:rPr>
      </w:pPr>
    </w:p>
    <w:p w14:paraId="106D2709" w14:textId="467F436F" w:rsidR="001C67A6" w:rsidRDefault="001C67A6" w:rsidP="001C67A6">
      <w:pPr>
        <w:pStyle w:val="Delimitadorgrfico"/>
        <w:spacing w:before="240" w:after="240"/>
        <w:jc w:val="both"/>
        <w:rPr>
          <w:rFonts w:ascii="Fredoka One" w:hAnsi="Fredoka One"/>
          <w:sz w:val="28"/>
          <w:szCs w:val="28"/>
        </w:rPr>
      </w:pPr>
    </w:p>
    <w:p w14:paraId="1B4AD7E3" w14:textId="2148DBC9" w:rsidR="001C67A6" w:rsidRDefault="001C67A6" w:rsidP="001C67A6">
      <w:pPr>
        <w:pStyle w:val="Delimitadorgrfico"/>
        <w:spacing w:before="240" w:after="240"/>
        <w:jc w:val="both"/>
        <w:rPr>
          <w:rFonts w:ascii="Fredoka One" w:hAnsi="Fredoka One"/>
          <w:sz w:val="28"/>
          <w:szCs w:val="28"/>
        </w:rPr>
      </w:pPr>
    </w:p>
    <w:p w14:paraId="032469F7" w14:textId="2701E832" w:rsidR="001C67A6" w:rsidRDefault="001C67A6" w:rsidP="001C67A6">
      <w:pPr>
        <w:pStyle w:val="Delimitadorgrfico"/>
        <w:spacing w:before="240" w:after="240"/>
        <w:jc w:val="both"/>
        <w:rPr>
          <w:rFonts w:ascii="Fredoka One" w:hAnsi="Fredoka One"/>
          <w:sz w:val="28"/>
          <w:szCs w:val="28"/>
        </w:rPr>
      </w:pPr>
    </w:p>
    <w:p w14:paraId="0F359A3D" w14:textId="166AD900" w:rsidR="001C67A6" w:rsidRDefault="001C67A6" w:rsidP="001C67A6">
      <w:pPr>
        <w:pStyle w:val="Delimitadorgrfico"/>
        <w:spacing w:before="240" w:after="240"/>
        <w:jc w:val="both"/>
        <w:rPr>
          <w:rFonts w:ascii="Fredoka One" w:hAnsi="Fredoka One"/>
          <w:sz w:val="28"/>
          <w:szCs w:val="28"/>
        </w:rPr>
      </w:pPr>
    </w:p>
    <w:p w14:paraId="1C138961" w14:textId="348A0071" w:rsidR="001C67A6" w:rsidRDefault="001C67A6" w:rsidP="001C67A6">
      <w:pPr>
        <w:pStyle w:val="Delimitadorgrfico"/>
        <w:spacing w:before="240" w:after="240"/>
        <w:jc w:val="both"/>
        <w:rPr>
          <w:rFonts w:ascii="Fredoka One" w:hAnsi="Fredoka One"/>
          <w:sz w:val="28"/>
          <w:szCs w:val="28"/>
        </w:rPr>
      </w:pPr>
    </w:p>
    <w:p w14:paraId="2D3FBD5A" w14:textId="014FF86C" w:rsidR="001C67A6" w:rsidRDefault="001C67A6" w:rsidP="001C67A6">
      <w:pPr>
        <w:pStyle w:val="Delimitadorgrfico"/>
        <w:spacing w:before="240" w:after="240"/>
        <w:jc w:val="both"/>
        <w:rPr>
          <w:rFonts w:ascii="Fredoka One" w:hAnsi="Fredoka One"/>
          <w:sz w:val="28"/>
          <w:szCs w:val="28"/>
        </w:rPr>
      </w:pPr>
    </w:p>
    <w:p w14:paraId="73F9E8B9" w14:textId="556208D4" w:rsidR="001C67A6" w:rsidRDefault="001C67A6" w:rsidP="001C67A6">
      <w:pPr>
        <w:pStyle w:val="Delimitadorgrfico"/>
        <w:spacing w:before="240" w:after="240"/>
        <w:jc w:val="both"/>
        <w:rPr>
          <w:rFonts w:ascii="Fredoka One" w:hAnsi="Fredoka One"/>
          <w:sz w:val="28"/>
          <w:szCs w:val="28"/>
        </w:rPr>
      </w:pPr>
    </w:p>
    <w:p w14:paraId="2CF9898E" w14:textId="7C1ECC92" w:rsidR="001C67A6" w:rsidRDefault="001C67A6" w:rsidP="001C67A6">
      <w:pPr>
        <w:pStyle w:val="Delimitadorgrfico"/>
        <w:spacing w:before="240" w:after="240"/>
        <w:jc w:val="both"/>
        <w:rPr>
          <w:rFonts w:ascii="Fredoka One" w:hAnsi="Fredoka One"/>
          <w:sz w:val="28"/>
          <w:szCs w:val="28"/>
        </w:rPr>
      </w:pPr>
    </w:p>
    <w:p w14:paraId="449B01E3" w14:textId="09A43D41" w:rsidR="001C67A6" w:rsidRDefault="001C67A6" w:rsidP="001C67A6">
      <w:pPr>
        <w:pStyle w:val="Delimitadorgrfico"/>
        <w:spacing w:before="240" w:after="240"/>
        <w:jc w:val="both"/>
        <w:rPr>
          <w:rFonts w:ascii="Fredoka One" w:hAnsi="Fredoka One"/>
          <w:sz w:val="28"/>
          <w:szCs w:val="28"/>
        </w:rPr>
      </w:pPr>
    </w:p>
    <w:p w14:paraId="7CCEADA4" w14:textId="1FE87447" w:rsidR="001C67A6" w:rsidRDefault="001C67A6" w:rsidP="001C67A6">
      <w:pPr>
        <w:pStyle w:val="Delimitadorgrfico"/>
        <w:spacing w:before="240" w:after="240"/>
        <w:jc w:val="both"/>
        <w:rPr>
          <w:rFonts w:ascii="Fredoka One" w:hAnsi="Fredoka One"/>
          <w:sz w:val="28"/>
          <w:szCs w:val="28"/>
        </w:rPr>
      </w:pPr>
    </w:p>
    <w:p w14:paraId="33C17979" w14:textId="205DDAD8" w:rsidR="001C67A6" w:rsidRDefault="001C67A6" w:rsidP="001C67A6">
      <w:pPr>
        <w:pStyle w:val="Delimitadorgrfico"/>
        <w:spacing w:before="240" w:after="240"/>
        <w:jc w:val="both"/>
        <w:rPr>
          <w:rFonts w:ascii="Fredoka One" w:hAnsi="Fredoka One"/>
          <w:sz w:val="28"/>
          <w:szCs w:val="28"/>
        </w:rPr>
      </w:pPr>
    </w:p>
    <w:p w14:paraId="4BA159AC" w14:textId="07FA0716" w:rsidR="001C67A6" w:rsidRDefault="001C67A6" w:rsidP="001C67A6">
      <w:pPr>
        <w:pStyle w:val="Delimitadorgrfico"/>
        <w:spacing w:before="240" w:after="240"/>
        <w:jc w:val="both"/>
        <w:rPr>
          <w:rFonts w:ascii="Fredoka One" w:hAnsi="Fredoka One"/>
          <w:sz w:val="28"/>
          <w:szCs w:val="28"/>
        </w:rPr>
      </w:pPr>
    </w:p>
    <w:p w14:paraId="1DEE842D" w14:textId="62517A21" w:rsidR="001C67A6" w:rsidRDefault="001C67A6" w:rsidP="001C67A6">
      <w:pPr>
        <w:pStyle w:val="Delimitadorgrfico"/>
        <w:spacing w:before="240" w:after="240"/>
        <w:jc w:val="both"/>
        <w:rPr>
          <w:rFonts w:ascii="Fredoka One" w:hAnsi="Fredoka One"/>
          <w:sz w:val="28"/>
          <w:szCs w:val="28"/>
        </w:rPr>
      </w:pPr>
    </w:p>
    <w:p w14:paraId="6AC71E46" w14:textId="73E15EE9" w:rsidR="001C67A6" w:rsidRDefault="001C67A6" w:rsidP="001C67A6">
      <w:pPr>
        <w:pStyle w:val="Delimitadorgrfico"/>
        <w:spacing w:before="240" w:after="240"/>
        <w:jc w:val="both"/>
        <w:rPr>
          <w:rFonts w:ascii="Fredoka One" w:hAnsi="Fredoka One"/>
          <w:sz w:val="28"/>
          <w:szCs w:val="28"/>
        </w:rPr>
      </w:pPr>
    </w:p>
    <w:p w14:paraId="2802F7AC" w14:textId="14E45209" w:rsidR="001C67A6" w:rsidRDefault="001C67A6" w:rsidP="001C67A6">
      <w:pPr>
        <w:pStyle w:val="Delimitadorgrfico"/>
        <w:spacing w:before="240" w:after="240"/>
        <w:jc w:val="both"/>
        <w:rPr>
          <w:rFonts w:ascii="Fredoka One" w:hAnsi="Fredoka One"/>
          <w:sz w:val="28"/>
          <w:szCs w:val="28"/>
        </w:rPr>
      </w:pPr>
    </w:p>
    <w:p w14:paraId="162BE0DD" w14:textId="2C5E3D9A" w:rsidR="001C67A6" w:rsidRDefault="001C67A6" w:rsidP="001C67A6">
      <w:pPr>
        <w:pStyle w:val="Delimitadorgrfico"/>
        <w:spacing w:before="240" w:after="240"/>
        <w:jc w:val="both"/>
        <w:rPr>
          <w:rFonts w:ascii="Fredoka One" w:hAnsi="Fredoka One"/>
          <w:sz w:val="28"/>
          <w:szCs w:val="28"/>
        </w:rPr>
      </w:pPr>
    </w:p>
    <w:p w14:paraId="366E0314" w14:textId="3578F0B4" w:rsidR="001C67A6" w:rsidRDefault="001C67A6" w:rsidP="001C67A6">
      <w:pPr>
        <w:pStyle w:val="Delimitadorgrfico"/>
        <w:spacing w:before="240" w:after="240"/>
        <w:jc w:val="both"/>
        <w:rPr>
          <w:rFonts w:ascii="Fredoka One" w:hAnsi="Fredoka One"/>
          <w:sz w:val="28"/>
          <w:szCs w:val="28"/>
        </w:rPr>
      </w:pPr>
    </w:p>
    <w:p w14:paraId="7BB70C71" w14:textId="38655033" w:rsidR="001C67A6" w:rsidRDefault="001C67A6" w:rsidP="001C67A6">
      <w:pPr>
        <w:pStyle w:val="Delimitadorgrfico"/>
        <w:spacing w:before="240" w:after="240"/>
        <w:jc w:val="both"/>
        <w:rPr>
          <w:rFonts w:ascii="Fredoka One" w:hAnsi="Fredoka One"/>
          <w:sz w:val="28"/>
          <w:szCs w:val="28"/>
        </w:rPr>
      </w:pPr>
    </w:p>
    <w:p w14:paraId="6D789324" w14:textId="45B1BC52" w:rsidR="001C67A6" w:rsidRDefault="001C67A6" w:rsidP="001C67A6">
      <w:pPr>
        <w:pStyle w:val="Delimitadorgrfico"/>
        <w:spacing w:before="240" w:after="240"/>
        <w:jc w:val="both"/>
        <w:rPr>
          <w:rFonts w:ascii="Fredoka One" w:hAnsi="Fredoka One"/>
          <w:sz w:val="28"/>
          <w:szCs w:val="28"/>
        </w:rPr>
      </w:pPr>
    </w:p>
    <w:p w14:paraId="4E927386" w14:textId="6366BE6F" w:rsidR="001C67A6" w:rsidRDefault="001C67A6" w:rsidP="001C67A6">
      <w:pPr>
        <w:pStyle w:val="Delimitadorgrfico"/>
        <w:spacing w:before="240" w:after="240"/>
        <w:jc w:val="both"/>
        <w:rPr>
          <w:rFonts w:ascii="Fredoka One" w:hAnsi="Fredoka One"/>
          <w:sz w:val="28"/>
          <w:szCs w:val="28"/>
        </w:rPr>
      </w:pPr>
    </w:p>
    <w:p w14:paraId="77A49198" w14:textId="77777777" w:rsidR="001C67A6" w:rsidRPr="00597DD7" w:rsidRDefault="001C67A6" w:rsidP="001C67A6">
      <w:pPr>
        <w:pStyle w:val="Delimitadorgrfico"/>
        <w:spacing w:before="240" w:after="240"/>
        <w:jc w:val="both"/>
        <w:rPr>
          <w:rFonts w:ascii="Fredoka One" w:hAnsi="Fredoka One"/>
          <w:sz w:val="28"/>
          <w:szCs w:val="28"/>
        </w:rPr>
      </w:pPr>
    </w:p>
    <w:p w14:paraId="51079AE1" w14:textId="601FA886" w:rsidR="00CF47C7" w:rsidRDefault="00CF47C7" w:rsidP="00B03CC9">
      <w:pPr>
        <w:pStyle w:val="Delimitadorgrfico"/>
        <w:spacing w:before="240" w:after="240"/>
        <w:jc w:val="both"/>
        <w:rPr>
          <w:rFonts w:ascii="Fredoka One" w:hAnsi="Fredoka One"/>
          <w:sz w:val="28"/>
          <w:szCs w:val="28"/>
        </w:rPr>
      </w:pPr>
    </w:p>
    <w:p w14:paraId="39910B6D" w14:textId="0C7019E9" w:rsidR="00440E36" w:rsidRDefault="00440E36" w:rsidP="00B03CC9">
      <w:pPr>
        <w:pStyle w:val="Delimitadorgrfico"/>
        <w:spacing w:before="240" w:after="240"/>
        <w:jc w:val="both"/>
        <w:rPr>
          <w:rFonts w:ascii="Fredoka One" w:hAnsi="Fredoka One"/>
          <w:sz w:val="28"/>
          <w:szCs w:val="28"/>
        </w:rPr>
      </w:pPr>
    </w:p>
    <w:p w14:paraId="439EB3CB" w14:textId="77777777" w:rsidR="00440E36" w:rsidRPr="004C398F" w:rsidRDefault="00440E36" w:rsidP="00B03CC9">
      <w:pPr>
        <w:pStyle w:val="Delimitadorgrfico"/>
        <w:spacing w:before="240" w:after="240"/>
        <w:jc w:val="both"/>
        <w:rPr>
          <w:rFonts w:ascii="Fredoka One" w:hAnsi="Fredoka One"/>
          <w:sz w:val="28"/>
          <w:szCs w:val="28"/>
        </w:rPr>
      </w:pPr>
    </w:p>
    <w:p w14:paraId="2BCD96D6" w14:textId="621CD2A2" w:rsidR="00CF47C7" w:rsidRDefault="00CF47C7" w:rsidP="00B03CC9">
      <w:pPr>
        <w:pStyle w:val="Delimitadorgrfico"/>
        <w:spacing w:before="240" w:after="240"/>
        <w:rPr>
          <w:sz w:val="28"/>
          <w:szCs w:val="28"/>
        </w:rPr>
      </w:pPr>
    </w:p>
    <w:p w14:paraId="30B07EF0" w14:textId="7F266C34" w:rsidR="004A79BA" w:rsidRPr="008B349C" w:rsidRDefault="00F20F67" w:rsidP="008B349C">
      <w:pPr>
        <w:pStyle w:val="facebook"/>
        <w:rPr>
          <w:color w:val="7EE2FF" w:themeColor="accent2" w:themeTint="66"/>
        </w:rPr>
      </w:pPr>
      <w:bookmarkStart w:id="3" w:name="TELEGRAM"/>
      <w:r w:rsidRPr="008B349C">
        <w:rPr>
          <w:color w:val="7EE2FF" w:themeColor="accent2" w:themeTint="66"/>
        </w:rPr>
        <w:t xml:space="preserve"> </w:t>
      </w:r>
      <w:r w:rsidR="008B349C" w:rsidRPr="008B349C">
        <w:rPr>
          <w:rFonts w:ascii="Fredoka One" w:hAnsi="Fredoka One"/>
          <w:sz w:val="96"/>
          <w:szCs w:val="9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0066FF">
                <w14:lumMod w14:val="60000"/>
                <w14:lumOff w14:val="40000"/>
              </w14:srgbClr>
            </w14:solidFill>
          </w14:textFill>
          <w14:props3d w14:extrusionH="0" w14:contourW="0" w14:prstMaterial="none"/>
        </w:rPr>
        <w:t>T</w:t>
      </w:r>
      <w:r w:rsidR="008B349C">
        <w:rPr>
          <w:rFonts w:ascii="Fredoka One" w:hAnsi="Fredoka One"/>
          <w:sz w:val="96"/>
          <w:szCs w:val="9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0066FF">
                <w14:lumMod w14:val="60000"/>
                <w14:lumOff w14:val="40000"/>
              </w14:srgbClr>
            </w14:solidFill>
          </w14:textFill>
          <w14:props3d w14:extrusionH="0" w14:contourW="0" w14:prstMaterial="none"/>
        </w:rPr>
        <w:t>elegram</w:t>
      </w:r>
    </w:p>
    <w:bookmarkEnd w:id="3"/>
    <w:p w14:paraId="4115EAFF" w14:textId="46BFDC0F" w:rsidR="004A79BA" w:rsidRDefault="00BA2676" w:rsidP="00B03CC9">
      <w:pPr>
        <w:pStyle w:val="Delimitadorgrfico"/>
        <w:spacing w:before="240" w:after="24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8656" behindDoc="0" locked="0" layoutInCell="1" allowOverlap="1" wp14:anchorId="271A65A4" wp14:editId="6A33E967">
                <wp:simplePos x="0" y="0"/>
                <wp:positionH relativeFrom="margin">
                  <wp:posOffset>6047117</wp:posOffset>
                </wp:positionH>
                <wp:positionV relativeFrom="paragraph">
                  <wp:posOffset>18571</wp:posOffset>
                </wp:positionV>
                <wp:extent cx="664210" cy="405441"/>
                <wp:effectExtent l="19050" t="19050" r="21590" b="13970"/>
                <wp:wrapNone/>
                <wp:docPr id="67" name="Grupo 67">
                  <a:hlinkClick xmlns:a="http://schemas.openxmlformats.org/drawingml/2006/main" r:id="rId28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210" cy="405441"/>
                          <a:chOff x="-76772" y="0"/>
                          <a:chExt cx="664210" cy="405441"/>
                        </a:xfrm>
                      </wpg:grpSpPr>
                      <wps:wsp>
                        <wps:cNvPr id="68" name="Diagrama de flujo: combinar 68"/>
                        <wps:cNvSpPr/>
                        <wps:spPr>
                          <a:xfrm rot="16200000">
                            <a:off x="43132" y="-43132"/>
                            <a:ext cx="405441" cy="491706"/>
                          </a:xfrm>
                          <a:prstGeom prst="flowChartMerge">
                            <a:avLst/>
                          </a:prstGeom>
                          <a:ln w="38100"/>
                        </wps:spPr>
                        <wps:style>
                          <a:lnRef idx="1">
                            <a:schemeClr val="accent3"/>
                          </a:lnRef>
                          <a:fillRef idx="3">
                            <a:schemeClr val="accent3"/>
                          </a:fillRef>
                          <a:effectRef idx="2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9" name="Cuadro de texto 69"/>
                        <wps:cNvSpPr txBox="1"/>
                        <wps:spPr>
                          <a:xfrm>
                            <a:off x="-76772" y="34843"/>
                            <a:ext cx="664210" cy="323850"/>
                          </a:xfrm>
                          <a:prstGeom prst="rect">
                            <a:avLst/>
                          </a:prstGeom>
                          <a:noFill/>
                          <a:ln w="38100" cap="flat">
                            <a:solidFill>
                              <a:schemeClr val="tx1"/>
                            </a:solidFill>
                            <a:miter lim="400000"/>
                          </a:ln>
                          <a:effectLst/>
                          <a:sp3d/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txbx>
                          <w:txbxContent>
                            <w:p w14:paraId="511F83EE" w14:textId="77777777" w:rsidR="006C2143" w:rsidRPr="00847761" w:rsidRDefault="006C2143" w:rsidP="00BA2676">
                              <w:pPr>
                                <w:rPr>
                                  <w:rFonts w:ascii="Fredoka One" w:hAnsi="Fredoka One"/>
                                  <w:lang w:val="es-CO"/>
                                </w:rPr>
                              </w:pPr>
                              <w:r w:rsidRPr="00847761">
                                <w:rPr>
                                  <w:rFonts w:ascii="Fredoka One" w:hAnsi="Fredoka One"/>
                                  <w:lang w:val="es-CO"/>
                                </w:rPr>
                                <w:t>MENU</w:t>
                              </w:r>
                            </w:p>
                          </w:txbxContent>
                        </wps:txbx>
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1A65A4" id="Grupo 67" o:spid="_x0000_s1053" href="#MENU" style="position:absolute;margin-left:476.15pt;margin-top:1.45pt;width:52.3pt;height:31.9pt;z-index:251718656;mso-position-horizontal-relative:margin;mso-width-relative:margin;mso-height-relative:margin" coordorigin="-767" coordsize="6642,40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" o:button="t">
                <v:shape id="Diagrama de flujo: combinar 68" o:spid="_x0000_s1054" type="#_x0000_t128" style="position:absolute;left:432;top:-432;width:4054;height:491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" fillcolor="#f6ab2c [3206]" strokecolor="#f5a41d [3046]" strokeweight="3pt">
                  <v:fill color2="#fad495 [1622]" rotate="t" angle="180" focus="100%" type="gradient">
                    <o:fill v:ext="view" type="gradientUnscaled"/>
                  </v:fill>
                  <v:textbox style="mso-fit-shape-to-text:t" inset="3pt,3pt,3pt,3pt"/>
                </v:shape>
                <v:shape id="Cuadro de texto 69" o:spid="_x0000_s1055" type="#_x0000_t202" style="position:absolute;left:-767;top:348;width:6641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" filled="f" strokecolor="black [3213]" strokeweight="3pt">
                  <v:stroke miterlimit="4"/>
                  <v:textbox style="mso-fit-shape-to-text:t" inset="4pt,4pt,4pt,4pt">
                    <w:txbxContent>
                      <w:p w14:paraId="511F83EE" w14:textId="77777777" w:rsidR="006C2143" w:rsidRPr="00847761" w:rsidRDefault="006C2143" w:rsidP="00BA2676">
                        <w:pPr>
                          <w:rPr>
                            <w:rFonts w:ascii="Fredoka One" w:hAnsi="Fredoka One"/>
                            <w:lang w:val="es-CO"/>
                          </w:rPr>
                        </w:pPr>
                        <w:r w:rsidRPr="00847761">
                          <w:rPr>
                            <w:rFonts w:ascii="Fredoka One" w:hAnsi="Fredoka One"/>
                            <w:lang w:val="es-CO"/>
                          </w:rPr>
                          <w:t>MENU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6FF9D8DE" w14:textId="589E2A0B" w:rsidR="004A79BA" w:rsidRDefault="004A79BA" w:rsidP="00B03CC9">
      <w:pPr>
        <w:pStyle w:val="Delimitadorgrfico"/>
        <w:spacing w:before="240" w:after="240"/>
      </w:pPr>
    </w:p>
    <w:p w14:paraId="5F46E508" w14:textId="7396FAC6" w:rsidR="004A79BA" w:rsidRDefault="004A79BA" w:rsidP="00B03CC9">
      <w:pPr>
        <w:pStyle w:val="Delimitadorgrfico"/>
        <w:spacing w:before="240" w:after="240"/>
      </w:pPr>
    </w:p>
    <w:p w14:paraId="5D8E86D0" w14:textId="77777777" w:rsidR="0090481F" w:rsidRDefault="005D72EF" w:rsidP="00C275B5">
      <w:pPr>
        <w:pStyle w:val="Delimitadorgrfico"/>
        <w:numPr>
          <w:ilvl w:val="0"/>
          <w:numId w:val="4"/>
        </w:numPr>
        <w:spacing w:before="240" w:after="240"/>
        <w:ind w:left="567" w:hanging="567"/>
        <w:jc w:val="both"/>
        <w:rPr>
          <w:rFonts w:ascii="Fredoka One" w:hAnsi="Fredoka One"/>
          <w:sz w:val="28"/>
          <w:szCs w:val="28"/>
        </w:rPr>
      </w:pPr>
      <w:r w:rsidRPr="004C398F">
        <w:rPr>
          <w:rFonts w:ascii="Fredoka One" w:hAnsi="Fredoka One"/>
          <w:sz w:val="28"/>
          <w:szCs w:val="28"/>
        </w:rPr>
        <w:t>C</w:t>
      </w:r>
      <w:r w:rsidR="00361C43" w:rsidRPr="004C398F">
        <w:rPr>
          <w:rFonts w:ascii="Fredoka One" w:hAnsi="Fredoka One"/>
          <w:sz w:val="28"/>
          <w:szCs w:val="28"/>
        </w:rPr>
        <w:t>orregir</w:t>
      </w:r>
      <w:r w:rsidR="00361C43" w:rsidRPr="004C398F">
        <w:rPr>
          <w:rFonts w:ascii="Fredoka One" w:hAnsi="Fredoka One" w:cs="Fredoka One"/>
          <w:sz w:val="28"/>
          <w:szCs w:val="28"/>
        </w:rPr>
        <w:t>é</w:t>
      </w:r>
      <w:r>
        <w:rPr>
          <w:rFonts w:ascii="Fredoka One" w:hAnsi="Fredoka One" w:cs="Fredoka One"/>
          <w:sz w:val="28"/>
          <w:szCs w:val="28"/>
        </w:rPr>
        <w:t xml:space="preserve"> </w:t>
      </w:r>
      <w:r w:rsidR="00361C43" w:rsidRPr="004C398F">
        <w:rPr>
          <w:rFonts w:ascii="Fredoka One" w:hAnsi="Fredoka One"/>
          <w:sz w:val="28"/>
          <w:szCs w:val="28"/>
        </w:rPr>
        <w:t xml:space="preserve">con </w:t>
      </w:r>
      <w:r w:rsidR="00361C43" w:rsidRPr="002E56FA">
        <w:rPr>
          <w:rFonts w:ascii="Fredoka One" w:hAnsi="Fredoka One"/>
          <w:b/>
          <w:color w:val="CE3840" w:themeColor="accent5"/>
          <w:sz w:val="36"/>
          <w:szCs w:val="36"/>
          <w:highlight w:val="yellow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fraternidad y caridad</w:t>
      </w:r>
      <w:r w:rsidR="00361C43" w:rsidRPr="004C398F">
        <w:rPr>
          <w:rFonts w:ascii="Fredoka One" w:hAnsi="Fredoka One"/>
          <w:sz w:val="28"/>
          <w:szCs w:val="28"/>
        </w:rPr>
        <w:t>; ¡y respetare el orden que establece el</w:t>
      </w:r>
      <w:r w:rsidR="00361C43" w:rsidRPr="004C398F">
        <w:rPr>
          <w:rFonts w:ascii="Cambria" w:hAnsi="Cambria" w:cs="Cambria"/>
          <w:sz w:val="28"/>
          <w:szCs w:val="28"/>
        </w:rPr>
        <w:t> </w:t>
      </w:r>
      <w:r w:rsidR="00361C43" w:rsidRPr="00AF0A54">
        <w:rPr>
          <w:rFonts w:ascii="Fredoka One" w:hAnsi="Fredoka One"/>
          <w:color w:val="FF6600"/>
          <w:sz w:val="28"/>
          <w:szCs w:val="28"/>
        </w:rPr>
        <w:t>administrador</w:t>
      </w:r>
      <w:r w:rsidR="00361C43" w:rsidRPr="004C398F">
        <w:rPr>
          <w:rFonts w:ascii="Fredoka One" w:hAnsi="Fredoka One"/>
          <w:sz w:val="28"/>
          <w:szCs w:val="28"/>
        </w:rPr>
        <w:t>!</w:t>
      </w:r>
    </w:p>
    <w:p w14:paraId="0CAAE1CE" w14:textId="0E9D0AB6" w:rsidR="0090481F" w:rsidRPr="0090481F" w:rsidRDefault="0090481F" w:rsidP="00C275B5">
      <w:pPr>
        <w:pStyle w:val="Delimitadorgrfico"/>
        <w:numPr>
          <w:ilvl w:val="0"/>
          <w:numId w:val="4"/>
        </w:numPr>
        <w:spacing w:before="240" w:after="240"/>
        <w:ind w:left="567" w:hanging="567"/>
        <w:jc w:val="both"/>
        <w:rPr>
          <w:rFonts w:ascii="Fredoka One" w:hAnsi="Fredoka One"/>
          <w:sz w:val="28"/>
          <w:szCs w:val="28"/>
        </w:rPr>
      </w:pPr>
      <w:r>
        <w:rPr>
          <w:rFonts w:ascii="Fredoka One" w:hAnsi="Fredoka One"/>
          <w:noProof/>
          <w:sz w:val="28"/>
          <w:szCs w:val="28"/>
        </w:rPr>
        <w:drawing>
          <wp:anchor distT="0" distB="0" distL="114300" distR="114300" simplePos="0" relativeHeight="251720704" behindDoc="0" locked="0" layoutInCell="1" allowOverlap="1" wp14:anchorId="326887F6" wp14:editId="648DF1B4">
            <wp:simplePos x="0" y="0"/>
            <wp:positionH relativeFrom="margin">
              <wp:posOffset>848444</wp:posOffset>
            </wp:positionH>
            <wp:positionV relativeFrom="paragraph">
              <wp:posOffset>572003</wp:posOffset>
            </wp:positionV>
            <wp:extent cx="4829810" cy="3881120"/>
            <wp:effectExtent l="133350" t="76200" r="85090" b="138430"/>
            <wp:wrapSquare wrapText="bothSides"/>
            <wp:docPr id="70" name="Imagen 70" descr="Imagen que contiene hecho de madera, firmar, señal, alimento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2020 - POSTER SOBRE LOS CANTOS PERMITIDOS EN LA COMUNIDAD!WHATSAPP.jpg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081"/>
                    <a:stretch/>
                  </pic:blipFill>
                  <pic:spPr bwMode="auto">
                    <a:xfrm>
                      <a:off x="0" y="0"/>
                      <a:ext cx="4829810" cy="388112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0481F">
        <w:rPr>
          <w:rFonts w:ascii="Fredoka One" w:hAnsi="Fredoka One"/>
          <w:sz w:val="28"/>
          <w:szCs w:val="28"/>
        </w:rPr>
        <w:t xml:space="preserve">Se publicarán </w:t>
      </w:r>
      <w:r w:rsidRPr="0090481F">
        <w:rPr>
          <w:rFonts w:ascii="Fredoka One" w:hAnsi="Fredoka One"/>
          <w:b/>
          <w:color w:val="7EE2FF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cantos o canciones </w:t>
      </w:r>
      <w:r w:rsidRPr="0090481F">
        <w:rPr>
          <w:rFonts w:ascii="Fredoka One" w:hAnsi="Fredoka One"/>
          <w:sz w:val="28"/>
          <w:szCs w:val="28"/>
        </w:rPr>
        <w:t>con las siguientes indicaciones</w:t>
      </w:r>
      <w:r w:rsidR="00B64CA9">
        <w:rPr>
          <w:rFonts w:ascii="Fredoka One" w:hAnsi="Fredoka One"/>
          <w:sz w:val="28"/>
          <w:szCs w:val="28"/>
        </w:rPr>
        <w:t xml:space="preserve"> y tienes que justificar su </w:t>
      </w:r>
      <w:r w:rsidR="005925DF">
        <w:rPr>
          <w:rFonts w:ascii="Fredoka One" w:hAnsi="Fredoka One"/>
          <w:sz w:val="28"/>
          <w:szCs w:val="28"/>
        </w:rPr>
        <w:t>publicación,</w:t>
      </w:r>
      <w:r w:rsidR="00B64CA9">
        <w:rPr>
          <w:rFonts w:ascii="Fredoka One" w:hAnsi="Fredoka One"/>
          <w:sz w:val="28"/>
          <w:szCs w:val="28"/>
        </w:rPr>
        <w:t xml:space="preserve"> teniendo en cuenta estos criterios</w:t>
      </w:r>
      <w:r w:rsidRPr="0090481F">
        <w:rPr>
          <w:rFonts w:ascii="Fredoka One" w:hAnsi="Fredoka One"/>
          <w:sz w:val="28"/>
          <w:szCs w:val="28"/>
        </w:rPr>
        <w:t>:</w:t>
      </w:r>
    </w:p>
    <w:p w14:paraId="12A5437A" w14:textId="77777777" w:rsidR="0090481F" w:rsidRDefault="0090481F" w:rsidP="0090481F">
      <w:pPr>
        <w:pStyle w:val="Delimitadorgrfico"/>
        <w:spacing w:before="240" w:after="240"/>
        <w:ind w:left="1440" w:right="2011"/>
        <w:jc w:val="both"/>
        <w:rPr>
          <w:rFonts w:ascii="Fredoka One" w:hAnsi="Fredoka One"/>
          <w:sz w:val="28"/>
          <w:szCs w:val="28"/>
        </w:rPr>
      </w:pPr>
      <w:r w:rsidRPr="00035C41">
        <w:rPr>
          <w:rFonts w:ascii="Fredoka One" w:hAnsi="Fredoka One"/>
          <w:b/>
          <w:noProof/>
          <w:color w:val="CE3840" w:themeColor="accent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drawing>
          <wp:anchor distT="0" distB="0" distL="114300" distR="114300" simplePos="0" relativeHeight="251721728" behindDoc="0" locked="0" layoutInCell="1" allowOverlap="1" wp14:anchorId="56EE52B5" wp14:editId="347E65B3">
            <wp:simplePos x="0" y="0"/>
            <wp:positionH relativeFrom="margin">
              <wp:align>center</wp:align>
            </wp:positionH>
            <wp:positionV relativeFrom="paragraph">
              <wp:posOffset>4664350</wp:posOffset>
            </wp:positionV>
            <wp:extent cx="5227608" cy="1463040"/>
            <wp:effectExtent l="38100" t="19050" r="30480" b="480060"/>
            <wp:wrapSquare wrapText="bothSides"/>
            <wp:docPr id="71" name="Vídeo 71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Vídeo 71">
                      <a:hlinkClick r:id="rId30"/>
                    </pic:cNvPr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560&quot; height=&quot;315&quot; src=&quot;https://www.youtube.com/embed/1i-HDHVrPPM&quot; frameborder=&quot;0&quot; allow=&quot;accelerometer; autoplay; encrypted-media; gyroscope; picture-in-picture&quot; allowfullscreen&gt;&lt;/iframe&gt;" h="315" w="56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608" cy="146304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solidFill>
                        <a:schemeClr val="accent2">
                          <a:lumMod val="60000"/>
                          <a:lumOff val="40000"/>
                        </a:schemeClr>
                      </a:solidFill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>
        <w:rPr>
          <w:rFonts w:ascii="Fredoka One" w:hAnsi="Fredoka One"/>
          <w:b/>
          <w:color w:val="CE3840" w:themeColor="accent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M</w:t>
      </w:r>
      <w:r w:rsidRPr="00035C41">
        <w:rPr>
          <w:rFonts w:ascii="Fredoka One" w:hAnsi="Fredoka One"/>
          <w:b/>
          <w:color w:val="CE3840" w:themeColor="accent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ira</w:t>
      </w:r>
      <w:r>
        <w:rPr>
          <w:rFonts w:ascii="Fredoka One" w:hAnsi="Fredoka One"/>
          <w:b/>
          <w:color w:val="CE3840" w:themeColor="accent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  <w:r w:rsidRPr="00035C41">
        <w:rPr>
          <w:rFonts w:ascii="Fredoka One" w:hAnsi="Fredoka One"/>
          <w:b/>
          <w:color w:val="CE3840" w:themeColor="accent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el siguiente </w:t>
      </w:r>
      <w:r w:rsidRPr="008D6CC9">
        <w:rPr>
          <w:rFonts w:ascii="Fredoka One" w:hAnsi="Fredoka One"/>
          <w:b/>
          <w:color w:val="000000" w:themeColor="text1"/>
          <w:sz w:val="28"/>
          <w:szCs w:val="28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VIDEO </w:t>
      </w:r>
      <w:r w:rsidRPr="00035C41">
        <w:rPr>
          <w:rFonts w:ascii="Fredoka One" w:hAnsi="Fredoka One"/>
          <w:b/>
          <w:color w:val="CE3840" w:themeColor="accent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ejemplo sobre el </w:t>
      </w:r>
      <w:r w:rsidRPr="00035C41">
        <w:rPr>
          <w:rFonts w:ascii="Fredoka One" w:hAnsi="Fredoka One"/>
          <w:b/>
          <w:color w:val="66FF33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12700" w14:cap="flat" w14:cmpd="sng" w14:algn="ctr">
            <w14:solidFill>
              <w14:schemeClr w14:val="tx1"/>
            </w14:solidFill>
            <w14:prstDash w14:val="solid"/>
            <w14:round/>
          </w14:textOutline>
        </w:rPr>
        <w:t xml:space="preserve">tercer tipo </w:t>
      </w:r>
      <w:r w:rsidRPr="00035C41">
        <w:rPr>
          <w:rFonts w:ascii="Fredoka One" w:hAnsi="Fredoka One"/>
          <w:b/>
          <w:color w:val="CE3840" w:themeColor="accent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de cantos, autores no católicos:</w:t>
      </w:r>
    </w:p>
    <w:p w14:paraId="691A562A" w14:textId="6A25E00D" w:rsidR="0090481F" w:rsidRDefault="0090481F" w:rsidP="0090481F">
      <w:pPr>
        <w:pStyle w:val="Delimitadorgrfico"/>
        <w:spacing w:before="240" w:after="240"/>
        <w:ind w:left="1440" w:right="2011"/>
        <w:jc w:val="both"/>
        <w:rPr>
          <w:rFonts w:ascii="Fredoka One" w:hAnsi="Fredoka One"/>
          <w:sz w:val="28"/>
          <w:szCs w:val="28"/>
        </w:rPr>
      </w:pPr>
      <w:r>
        <w:rPr>
          <w:rFonts w:ascii="Fredoka One" w:hAnsi="Fredoka One"/>
          <w:sz w:val="28"/>
          <w:szCs w:val="28"/>
        </w:rPr>
        <w:t xml:space="preserve">En este caso de </w:t>
      </w:r>
      <w:r w:rsidRPr="00095925">
        <w:rPr>
          <w:rFonts w:ascii="Fredoka One" w:hAnsi="Fredoka One"/>
          <w:color w:val="66FF33"/>
          <w:sz w:val="28"/>
          <w:szCs w:val="28"/>
          <w14:textOutline w14:w="9525" w14:cap="rnd" w14:cmpd="sng" w14:algn="ctr">
            <w14:solidFill>
              <w14:srgbClr w14:val="FF0000"/>
            </w14:solidFill>
            <w14:prstDash w14:val="solid"/>
            <w14:bevel/>
          </w14:textOutline>
        </w:rPr>
        <w:t xml:space="preserve">autores no católicos </w:t>
      </w:r>
      <w:r>
        <w:rPr>
          <w:rFonts w:ascii="Fredoka One" w:hAnsi="Fredoka One"/>
          <w:sz w:val="28"/>
          <w:szCs w:val="28"/>
        </w:rPr>
        <w:t xml:space="preserve">se permitirá la publicación de algunos cantos que se han hecho de común escucha en algunas actividades de la iglesia católica, es decir, solo </w:t>
      </w:r>
      <w:r w:rsidRPr="00D10049">
        <w:rPr>
          <w:rFonts w:ascii="Fredoka One" w:hAnsi="Fredoka One"/>
          <w:b/>
          <w:color w:val="CE3840" w:themeColor="accent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los más escuchados</w:t>
      </w:r>
      <w:r>
        <w:rPr>
          <w:rFonts w:ascii="Fredoka One" w:hAnsi="Fredoka One"/>
          <w:sz w:val="28"/>
          <w:szCs w:val="28"/>
        </w:rPr>
        <w:t>; ejemplo: RENUEVAME, TU FIDELIDAD, ETC…</w:t>
      </w:r>
    </w:p>
    <w:p w14:paraId="575A3412" w14:textId="06B795FE" w:rsidR="00AF6B54" w:rsidRDefault="00C904E7" w:rsidP="00BA14D5">
      <w:pPr>
        <w:pStyle w:val="Delimitadorgrfico"/>
        <w:numPr>
          <w:ilvl w:val="0"/>
          <w:numId w:val="7"/>
        </w:numPr>
        <w:spacing w:before="240" w:after="240"/>
        <w:ind w:left="1276" w:right="877"/>
        <w:jc w:val="both"/>
        <w:rPr>
          <w:rFonts w:ascii="Fredoka One" w:hAnsi="Fredoka One"/>
          <w:sz w:val="28"/>
          <w:szCs w:val="28"/>
        </w:rPr>
      </w:pPr>
      <w:r w:rsidRPr="004C398F">
        <w:rPr>
          <w:rFonts w:ascii="Fredoka One" w:hAnsi="Fredoka One"/>
          <w:sz w:val="28"/>
          <w:szCs w:val="28"/>
        </w:rPr>
        <w:lastRenderedPageBreak/>
        <w:t>S</w:t>
      </w:r>
      <w:r w:rsidR="00361C43" w:rsidRPr="004C398F">
        <w:rPr>
          <w:rFonts w:ascii="Fredoka One" w:hAnsi="Fredoka One"/>
          <w:sz w:val="28"/>
          <w:szCs w:val="28"/>
        </w:rPr>
        <w:t>olo</w:t>
      </w:r>
      <w:r w:rsidR="003A67D2">
        <w:rPr>
          <w:rFonts w:ascii="Fredoka One" w:hAnsi="Fredoka One"/>
          <w:sz w:val="28"/>
          <w:szCs w:val="28"/>
        </w:rPr>
        <w:t xml:space="preserve"> se</w:t>
      </w:r>
      <w:r>
        <w:rPr>
          <w:rFonts w:ascii="Fredoka One" w:hAnsi="Fredoka One"/>
          <w:sz w:val="28"/>
          <w:szCs w:val="28"/>
        </w:rPr>
        <w:t xml:space="preserve"> </w:t>
      </w:r>
      <w:r w:rsidR="00361C43" w:rsidRPr="004C398F">
        <w:rPr>
          <w:rFonts w:ascii="Fredoka One" w:hAnsi="Fredoka One"/>
          <w:sz w:val="28"/>
          <w:szCs w:val="28"/>
        </w:rPr>
        <w:t>publicar</w:t>
      </w:r>
      <w:r w:rsidR="003A67D2">
        <w:rPr>
          <w:rFonts w:ascii="Fredoka One" w:hAnsi="Fredoka One"/>
          <w:sz w:val="28"/>
          <w:szCs w:val="28"/>
        </w:rPr>
        <w:t>á</w:t>
      </w:r>
      <w:r w:rsidR="00361C43" w:rsidRPr="004C398F">
        <w:rPr>
          <w:rFonts w:ascii="Fredoka One" w:hAnsi="Fredoka One"/>
          <w:sz w:val="28"/>
          <w:szCs w:val="28"/>
        </w:rPr>
        <w:t xml:space="preserve"> contenido católico</w:t>
      </w:r>
      <w:r>
        <w:rPr>
          <w:rFonts w:ascii="Fredoka One" w:hAnsi="Fredoka One"/>
          <w:sz w:val="28"/>
          <w:szCs w:val="28"/>
        </w:rPr>
        <w:t xml:space="preserve"> y aquello que </w:t>
      </w:r>
      <w:r w:rsidR="006C5AF8">
        <w:rPr>
          <w:rFonts w:ascii="Fredoka One" w:hAnsi="Fredoka One"/>
          <w:sz w:val="28"/>
          <w:szCs w:val="28"/>
        </w:rPr>
        <w:t>está</w:t>
      </w:r>
      <w:r>
        <w:rPr>
          <w:rFonts w:ascii="Fredoka One" w:hAnsi="Fredoka One"/>
          <w:sz w:val="28"/>
          <w:szCs w:val="28"/>
        </w:rPr>
        <w:t xml:space="preserve"> indicado en las </w:t>
      </w:r>
      <w:r w:rsidR="0076061C">
        <w:rPr>
          <w:rFonts w:ascii="Fredoka One" w:hAnsi="Fredoka One"/>
          <w:b/>
          <w:outline/>
          <w:color w:val="0093BC" w:themeColor="accent2"/>
          <w:sz w:val="28"/>
          <w:szCs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Normas</w:t>
      </w:r>
      <w:r>
        <w:rPr>
          <w:rFonts w:ascii="Fredoka One" w:hAnsi="Fredoka One"/>
          <w:sz w:val="28"/>
          <w:szCs w:val="28"/>
        </w:rPr>
        <w:t xml:space="preserve"> de esta comunidad</w:t>
      </w:r>
      <w:r w:rsidR="00361C43" w:rsidRPr="004C398F">
        <w:rPr>
          <w:rFonts w:ascii="Fredoka One" w:hAnsi="Fredoka One"/>
          <w:sz w:val="28"/>
          <w:szCs w:val="28"/>
        </w:rPr>
        <w:t xml:space="preserve"> en</w:t>
      </w:r>
      <w:r>
        <w:rPr>
          <w:rFonts w:ascii="Fredoka One" w:hAnsi="Fredoka One"/>
          <w:sz w:val="28"/>
          <w:szCs w:val="28"/>
        </w:rPr>
        <w:t xml:space="preserve"> los</w:t>
      </w:r>
      <w:r w:rsidR="00361C43" w:rsidRPr="004C398F">
        <w:rPr>
          <w:rFonts w:ascii="Fredoka One" w:hAnsi="Fredoka One"/>
          <w:sz w:val="28"/>
          <w:szCs w:val="28"/>
        </w:rPr>
        <w:t xml:space="preserve"> grupos </w:t>
      </w:r>
      <w:r w:rsidR="008B349C" w:rsidRPr="008B349C">
        <w:rPr>
          <w:rFonts w:ascii="Fredoka One" w:hAnsi="Fredoka One"/>
          <w:b/>
          <w:color w:val="7EE2FF" w:themeColor="accent2" w:themeTint="66"/>
          <w:sz w:val="36"/>
          <w:szCs w:val="3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Telegram </w:t>
      </w:r>
      <w:r w:rsidR="008B349C" w:rsidRPr="008B349C">
        <w:rPr>
          <w:rFonts w:ascii="Fredoka One" w:hAnsi="Fredoka One"/>
          <w:b/>
          <w:color w:val="7EE2FF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</w:t>
      </w:r>
      <w:r w:rsidR="00361C43" w:rsidRPr="004C398F">
        <w:rPr>
          <w:rFonts w:ascii="Fredoka One" w:hAnsi="Fredoka One"/>
          <w:sz w:val="28"/>
          <w:szCs w:val="28"/>
        </w:rPr>
        <w:t>(</w:t>
      </w:r>
      <w:r w:rsidR="00361C43" w:rsidRPr="000F0149">
        <w:rPr>
          <w:rFonts w:ascii="Fredoka One" w:hAnsi="Fredoka One" w:cs="Cambria"/>
          <w:sz w:val="28"/>
          <w:szCs w:val="28"/>
        </w:rPr>
        <w:t>cualquier</w:t>
      </w:r>
      <w:r w:rsidR="00361C43" w:rsidRPr="004C398F">
        <w:rPr>
          <w:rFonts w:ascii="Fredoka One" w:hAnsi="Fredoka One"/>
          <w:sz w:val="28"/>
          <w:szCs w:val="28"/>
        </w:rPr>
        <w:t xml:space="preserve"> contenido que sea</w:t>
      </w:r>
      <w:r w:rsidR="00361C43" w:rsidRPr="004C398F">
        <w:rPr>
          <w:rFonts w:ascii="Cambria" w:hAnsi="Cambria" w:cs="Cambria"/>
          <w:sz w:val="28"/>
          <w:szCs w:val="28"/>
        </w:rPr>
        <w:t> </w:t>
      </w:r>
      <w:r w:rsidR="00361C43" w:rsidRPr="004C398F">
        <w:rPr>
          <w:rFonts w:ascii="Fredoka One" w:hAnsi="Fredoka One"/>
          <w:sz w:val="28"/>
          <w:szCs w:val="28"/>
        </w:rPr>
        <w:t>protestante</w:t>
      </w:r>
      <w:r w:rsidR="00361C43" w:rsidRPr="004C398F">
        <w:rPr>
          <w:rFonts w:ascii="Cambria" w:hAnsi="Cambria" w:cs="Cambria"/>
          <w:sz w:val="28"/>
          <w:szCs w:val="28"/>
        </w:rPr>
        <w:t> </w:t>
      </w:r>
      <w:r w:rsidR="00361C43" w:rsidRPr="004C398F">
        <w:rPr>
          <w:rFonts w:ascii="Fredoka One" w:hAnsi="Fredoka One"/>
          <w:sz w:val="28"/>
          <w:szCs w:val="28"/>
        </w:rPr>
        <w:t>o</w:t>
      </w:r>
      <w:r w:rsidR="00361C43" w:rsidRPr="004C398F">
        <w:rPr>
          <w:rFonts w:ascii="Cambria" w:hAnsi="Cambria" w:cs="Cambria"/>
          <w:sz w:val="28"/>
          <w:szCs w:val="28"/>
        </w:rPr>
        <w:t> </w:t>
      </w:r>
      <w:r w:rsidR="00361C43" w:rsidRPr="004C398F">
        <w:rPr>
          <w:rFonts w:ascii="Fredoka One" w:hAnsi="Fredoka One"/>
          <w:sz w:val="28"/>
          <w:szCs w:val="28"/>
        </w:rPr>
        <w:t>no cat</w:t>
      </w:r>
      <w:r w:rsidR="00361C43" w:rsidRPr="004C398F">
        <w:rPr>
          <w:rFonts w:ascii="Fredoka One" w:hAnsi="Fredoka One" w:cs="Fredoka One"/>
          <w:sz w:val="28"/>
          <w:szCs w:val="28"/>
        </w:rPr>
        <w:t>ó</w:t>
      </w:r>
      <w:r w:rsidR="00361C43" w:rsidRPr="004C398F">
        <w:rPr>
          <w:rFonts w:ascii="Fredoka One" w:hAnsi="Fredoka One"/>
          <w:sz w:val="28"/>
          <w:szCs w:val="28"/>
        </w:rPr>
        <w:t>lico</w:t>
      </w:r>
      <w:r w:rsidR="004D5122">
        <w:rPr>
          <w:rFonts w:ascii="Fredoka One" w:hAnsi="Fredoka One"/>
          <w:sz w:val="28"/>
          <w:szCs w:val="28"/>
        </w:rPr>
        <w:t xml:space="preserve"> fuera de contexto musical o establecido </w:t>
      </w:r>
      <w:r w:rsidR="00BA14D5">
        <w:rPr>
          <w:rFonts w:ascii="Fredoka One" w:hAnsi="Fredoka One"/>
          <w:sz w:val="28"/>
          <w:szCs w:val="28"/>
        </w:rPr>
        <w:t xml:space="preserve">en estas </w:t>
      </w:r>
      <w:r w:rsidR="00BA14D5" w:rsidRPr="00BA14D5">
        <w:rPr>
          <w:rFonts w:ascii="Fredoka One" w:hAnsi="Fredoka One"/>
          <w:b/>
          <w:outline/>
          <w:color w:val="0093BC" w:themeColor="accent2"/>
          <w:sz w:val="28"/>
          <w:szCs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Normas</w:t>
      </w:r>
      <w:r w:rsidR="00361C43" w:rsidRPr="004C398F">
        <w:rPr>
          <w:rFonts w:ascii="Fredoka One" w:hAnsi="Fredoka One"/>
          <w:sz w:val="28"/>
          <w:szCs w:val="28"/>
        </w:rPr>
        <w:t>,</w:t>
      </w:r>
      <w:r w:rsidR="00361C43" w:rsidRPr="004C398F">
        <w:rPr>
          <w:rFonts w:ascii="Cambria" w:hAnsi="Cambria" w:cs="Cambria"/>
          <w:sz w:val="28"/>
          <w:szCs w:val="28"/>
        </w:rPr>
        <w:t> </w:t>
      </w:r>
      <w:r w:rsidR="00361C43" w:rsidRPr="004C398F">
        <w:rPr>
          <w:rFonts w:ascii="Fredoka One" w:hAnsi="Fredoka One"/>
          <w:sz w:val="28"/>
          <w:szCs w:val="28"/>
        </w:rPr>
        <w:t xml:space="preserve">no se aprobara; </w:t>
      </w:r>
      <w:r w:rsidR="00BA14D5" w:rsidRPr="004C398F">
        <w:rPr>
          <w:rFonts w:ascii="Fredoka One" w:hAnsi="Fredoka One"/>
          <w:sz w:val="28"/>
          <w:szCs w:val="28"/>
        </w:rPr>
        <w:t>tendrá</w:t>
      </w:r>
      <w:r w:rsidR="00361C43" w:rsidRPr="004C398F">
        <w:rPr>
          <w:rFonts w:ascii="Fredoka One" w:hAnsi="Fredoka One"/>
          <w:sz w:val="28"/>
          <w:szCs w:val="28"/>
        </w:rPr>
        <w:t xml:space="preserve"> que ser eliminado o </w:t>
      </w:r>
      <w:r w:rsidR="00361C43" w:rsidRPr="006D516F">
        <w:rPr>
          <w:rFonts w:ascii="Fredoka One" w:hAnsi="Fredoka One"/>
          <w:color w:val="FFFFFF" w:themeColor="background1"/>
          <w:sz w:val="28"/>
          <w:szCs w:val="28"/>
          <w:highlight w:val="magenta"/>
        </w:rPr>
        <w:t>se eliminara al miembro infractor</w:t>
      </w:r>
      <w:r w:rsidR="00361C43" w:rsidRPr="004C398F">
        <w:rPr>
          <w:rFonts w:ascii="Fredoka One" w:hAnsi="Fredoka One"/>
          <w:sz w:val="28"/>
          <w:szCs w:val="28"/>
        </w:rPr>
        <w:t xml:space="preserve">). </w:t>
      </w:r>
    </w:p>
    <w:p w14:paraId="5647F73E" w14:textId="64F9703B" w:rsidR="00F66171" w:rsidRPr="004C398F" w:rsidRDefault="00F66171" w:rsidP="00F66171">
      <w:pPr>
        <w:pStyle w:val="Delimitadorgrfico"/>
        <w:numPr>
          <w:ilvl w:val="0"/>
          <w:numId w:val="4"/>
        </w:numPr>
        <w:spacing w:before="240" w:after="240"/>
        <w:jc w:val="both"/>
        <w:rPr>
          <w:rFonts w:ascii="Fredoka One" w:hAnsi="Fredoka One"/>
          <w:sz w:val="28"/>
          <w:szCs w:val="28"/>
        </w:rPr>
      </w:pPr>
      <w:r w:rsidRPr="004C398F">
        <w:rPr>
          <w:rFonts w:ascii="Fredoka One" w:hAnsi="Fredoka One"/>
          <w:sz w:val="28"/>
          <w:szCs w:val="28"/>
        </w:rPr>
        <w:t>Nunca</w:t>
      </w:r>
      <w:r>
        <w:rPr>
          <w:rFonts w:ascii="Fredoka One" w:hAnsi="Fredoka One"/>
          <w:sz w:val="28"/>
          <w:szCs w:val="28"/>
        </w:rPr>
        <w:t xml:space="preserve"> </w:t>
      </w:r>
      <w:r w:rsidRPr="004C398F">
        <w:rPr>
          <w:rFonts w:ascii="Fredoka One" w:hAnsi="Fredoka One"/>
          <w:sz w:val="28"/>
          <w:szCs w:val="28"/>
        </w:rPr>
        <w:t xml:space="preserve">utilizaré </w:t>
      </w:r>
      <w:r w:rsidRPr="006D516F">
        <w:rPr>
          <w:rFonts w:ascii="Fredoka One" w:hAnsi="Fredoka One"/>
          <w:color w:val="E3167C" w:themeColor="accent6" w:themeShade="BF"/>
          <w:sz w:val="28"/>
          <w:szCs w:val="28"/>
        </w:rPr>
        <w:t>malas palabra</w:t>
      </w:r>
      <w:r w:rsidRPr="004C398F">
        <w:rPr>
          <w:rFonts w:ascii="Fredoka One" w:hAnsi="Fredoka One"/>
          <w:sz w:val="28"/>
          <w:szCs w:val="28"/>
        </w:rPr>
        <w:t xml:space="preserve"> con mis hermanos y con cualquier persona que aporte su opinión (si hay opiniones agresivas, entonces, se </w:t>
      </w:r>
      <w:r w:rsidRPr="00852515">
        <w:rPr>
          <w:rFonts w:ascii="Fredoka One" w:hAnsi="Fredoka One"/>
          <w:b/>
          <w:color w:val="262626" w:themeColor="text1" w:themeTint="D9"/>
          <w:sz w:val="36"/>
          <w:szCs w:val="36"/>
          <w:highlight w:val="yellow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reportará</w:t>
      </w:r>
      <w:r w:rsidRPr="00852515">
        <w:rPr>
          <w:rFonts w:ascii="Fredoka One" w:hAnsi="Fredoka One"/>
          <w:b/>
          <w:color w:val="262626" w:themeColor="text1" w:themeTint="D9"/>
          <w:sz w:val="28"/>
          <w:szCs w:val="28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  <w:r w:rsidRPr="004C398F">
        <w:rPr>
          <w:rFonts w:ascii="Fredoka One" w:hAnsi="Fredoka One"/>
          <w:sz w:val="28"/>
          <w:szCs w:val="28"/>
        </w:rPr>
        <w:t>el comentario del integrante infractor al</w:t>
      </w:r>
      <w:r w:rsidRPr="004C398F">
        <w:rPr>
          <w:rFonts w:ascii="Cambria" w:hAnsi="Cambria" w:cs="Cambria"/>
          <w:sz w:val="28"/>
          <w:szCs w:val="28"/>
        </w:rPr>
        <w:t> </w:t>
      </w:r>
      <w:r w:rsidRPr="00AF0A54">
        <w:rPr>
          <w:rFonts w:ascii="Fredoka One" w:hAnsi="Fredoka One"/>
          <w:color w:val="FF6600"/>
          <w:sz w:val="28"/>
          <w:szCs w:val="28"/>
        </w:rPr>
        <w:t>administrador</w:t>
      </w:r>
      <w:r>
        <w:rPr>
          <w:rFonts w:ascii="Fredoka One" w:hAnsi="Fredoka One"/>
          <w:color w:val="FF6600"/>
          <w:sz w:val="28"/>
          <w:szCs w:val="28"/>
        </w:rPr>
        <w:t>.</w:t>
      </w:r>
    </w:p>
    <w:p w14:paraId="73B6D293" w14:textId="77777777" w:rsidR="00F66171" w:rsidRPr="003A67D2" w:rsidRDefault="00F66171" w:rsidP="00F66171">
      <w:pPr>
        <w:pStyle w:val="Delimitadorgrfico"/>
        <w:spacing w:before="240" w:after="240"/>
        <w:ind w:left="567"/>
        <w:jc w:val="both"/>
        <w:rPr>
          <w:rFonts w:ascii="Fredoka One" w:hAnsi="Fredoka One"/>
          <w:sz w:val="28"/>
          <w:szCs w:val="28"/>
        </w:rPr>
      </w:pPr>
    </w:p>
    <w:p w14:paraId="2B80D5E3" w14:textId="46CB76C0" w:rsidR="00792701" w:rsidRPr="00F85D7D" w:rsidRDefault="00AF6B54" w:rsidP="006C2143">
      <w:pPr>
        <w:pStyle w:val="Delimitadorgrfico"/>
        <w:numPr>
          <w:ilvl w:val="0"/>
          <w:numId w:val="4"/>
        </w:numPr>
        <w:spacing w:before="240" w:after="240"/>
        <w:ind w:left="567"/>
        <w:jc w:val="both"/>
        <w:rPr>
          <w:rFonts w:ascii="Fredoka One" w:hAnsi="Fredoka One"/>
          <w:sz w:val="28"/>
          <w:szCs w:val="28"/>
        </w:rPr>
      </w:pPr>
      <w:r w:rsidRPr="00F85D7D">
        <w:rPr>
          <w:rFonts w:ascii="Cambria" w:hAnsi="Cambria" w:cs="Cambria"/>
          <w:sz w:val="28"/>
          <w:szCs w:val="28"/>
        </w:rPr>
        <w:t> </w:t>
      </w:r>
      <w:r w:rsidRPr="00F85D7D">
        <w:rPr>
          <w:rFonts w:ascii="Fredoka One" w:hAnsi="Fredoka One"/>
          <w:sz w:val="28"/>
          <w:szCs w:val="28"/>
        </w:rPr>
        <w:t>LOS GRUPOS PRINCIPALES</w:t>
      </w:r>
      <w:r w:rsidRPr="00F85D7D">
        <w:rPr>
          <w:rFonts w:ascii="Cambria" w:hAnsi="Cambria" w:cs="Cambria"/>
          <w:sz w:val="28"/>
          <w:szCs w:val="28"/>
        </w:rPr>
        <w:t> </w:t>
      </w:r>
      <w:r w:rsidR="008B349C" w:rsidRPr="008B349C">
        <w:rPr>
          <w:rFonts w:ascii="Fredoka One" w:hAnsi="Fredoka One"/>
          <w:b/>
          <w:color w:val="7EE2FF" w:themeColor="accent2" w:themeTint="66"/>
          <w:sz w:val="36"/>
          <w:szCs w:val="3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Telegram</w:t>
      </w:r>
      <w:r w:rsidR="00FD4E48" w:rsidRPr="008B349C">
        <w:rPr>
          <w:rFonts w:ascii="Fredoka One" w:hAnsi="Fredoka One"/>
          <w:b/>
          <w:color w:val="7EE2FF" w:themeColor="accent2" w:themeTint="66"/>
          <w:sz w:val="36"/>
          <w:szCs w:val="3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</w:t>
      </w:r>
      <w:r w:rsidR="000F0149" w:rsidRPr="00F85D7D">
        <w:rPr>
          <w:rFonts w:ascii="Fredoka One" w:hAnsi="Fredoka One"/>
          <w:sz w:val="28"/>
          <w:szCs w:val="28"/>
        </w:rPr>
        <w:t xml:space="preserve">:  </w:t>
      </w:r>
    </w:p>
    <w:p w14:paraId="0CB8032A" w14:textId="77777777" w:rsidR="008C3D6E" w:rsidRDefault="008C3D6E" w:rsidP="005C31E6">
      <w:pPr>
        <w:pStyle w:val="Delimitadorgrfico"/>
        <w:spacing w:before="240" w:after="240"/>
        <w:ind w:left="1276"/>
        <w:jc w:val="both"/>
        <w:rPr>
          <w:rFonts w:ascii="Fredoka One" w:hAnsi="Fredoka One"/>
          <w:sz w:val="28"/>
          <w:szCs w:val="28"/>
        </w:rPr>
      </w:pPr>
    </w:p>
    <w:p w14:paraId="176E49EC" w14:textId="77777777" w:rsidR="0018598D" w:rsidRPr="00317F3F" w:rsidRDefault="00AF6B54" w:rsidP="005C31E6">
      <w:pPr>
        <w:pStyle w:val="Delimitadorgrfico"/>
        <w:numPr>
          <w:ilvl w:val="0"/>
          <w:numId w:val="2"/>
        </w:numPr>
        <w:spacing w:before="240" w:after="240"/>
        <w:ind w:left="1276"/>
        <w:jc w:val="both"/>
        <w:rPr>
          <w:rFonts w:ascii="Fredoka One" w:hAnsi="Fredoka One"/>
          <w:color w:val="FF6600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317F3F">
        <w:rPr>
          <w:rFonts w:ascii="Fredoka One" w:hAnsi="Fredoka One"/>
          <w:color w:val="FF6600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LA GUITARRA DEL CAT</w:t>
      </w:r>
      <w:r w:rsidRPr="00317F3F">
        <w:rPr>
          <w:rFonts w:ascii="Fredoka One" w:hAnsi="Fredoka One" w:cs="Fredoka One"/>
          <w:color w:val="FF6600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Ó</w:t>
      </w:r>
      <w:r w:rsidRPr="00317F3F">
        <w:rPr>
          <w:rFonts w:ascii="Fredoka One" w:hAnsi="Fredoka One"/>
          <w:color w:val="FF6600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LICO </w:t>
      </w:r>
    </w:p>
    <w:p w14:paraId="53A56F4B" w14:textId="7D169E26" w:rsidR="00AF6B54" w:rsidRPr="009202E1" w:rsidRDefault="00AF6B54" w:rsidP="005C31E6">
      <w:pPr>
        <w:pStyle w:val="Delimitadorgrfico"/>
        <w:numPr>
          <w:ilvl w:val="0"/>
          <w:numId w:val="2"/>
        </w:numPr>
        <w:spacing w:before="240" w:after="240"/>
        <w:ind w:left="1276"/>
        <w:jc w:val="both"/>
        <w:rPr>
          <w:rFonts w:ascii="Fredoka One" w:hAnsi="Fredoka One"/>
          <w:color w:val="006D8C" w:themeColor="accent2" w:themeShade="BF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9202E1">
        <w:rPr>
          <w:rFonts w:ascii="Fredoka One" w:hAnsi="Fredoka One"/>
          <w:color w:val="006D8C" w:themeColor="accent2" w:themeShade="BF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LA GUITARRA DEL CAT</w:t>
      </w:r>
      <w:r w:rsidRPr="009202E1">
        <w:rPr>
          <w:rFonts w:ascii="Fredoka One" w:hAnsi="Fredoka One" w:cs="Fredoka One"/>
          <w:color w:val="006D8C" w:themeColor="accent2" w:themeShade="BF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Ó</w:t>
      </w:r>
      <w:r w:rsidRPr="009202E1">
        <w:rPr>
          <w:rFonts w:ascii="Fredoka One" w:hAnsi="Fredoka One"/>
          <w:color w:val="006D8C" w:themeColor="accent2" w:themeShade="BF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LICO PRINCIPIANTES</w:t>
      </w:r>
      <w:r w:rsidR="006D516F" w:rsidRPr="009202E1">
        <w:rPr>
          <w:rFonts w:ascii="Fredoka One" w:hAnsi="Fredoka One"/>
          <w:color w:val="006D8C" w:themeColor="accent2" w:themeShade="BF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0CAB5FAC" w14:textId="77777777" w:rsidR="00AF6B54" w:rsidRPr="004C398F" w:rsidRDefault="00AF6B54" w:rsidP="005C31E6">
      <w:pPr>
        <w:pStyle w:val="Delimitadorgrfico"/>
        <w:spacing w:before="240" w:after="240"/>
        <w:ind w:left="1276"/>
        <w:jc w:val="both"/>
        <w:rPr>
          <w:rFonts w:ascii="Fredoka One" w:hAnsi="Fredoka One"/>
          <w:sz w:val="28"/>
          <w:szCs w:val="28"/>
        </w:rPr>
      </w:pPr>
    </w:p>
    <w:p w14:paraId="258211A4" w14:textId="32200CE2" w:rsidR="00AF6B54" w:rsidRPr="009202E1" w:rsidRDefault="00AF6B54" w:rsidP="005C31E6">
      <w:pPr>
        <w:pStyle w:val="Delimitadorgrfico"/>
        <w:numPr>
          <w:ilvl w:val="0"/>
          <w:numId w:val="3"/>
        </w:numPr>
        <w:spacing w:before="240" w:after="240"/>
        <w:ind w:left="1276"/>
        <w:jc w:val="both"/>
        <w:rPr>
          <w:rFonts w:ascii="Fredoka One" w:hAnsi="Fredoka One"/>
          <w:color w:val="FF6600"/>
          <w:sz w:val="44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9202E1">
        <w:rPr>
          <w:rFonts w:ascii="Fredoka One" w:hAnsi="Fredoka One"/>
          <w:color w:val="FF6600"/>
          <w:sz w:val="44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LA GUITARRA DEL CATÓLICO</w:t>
      </w:r>
    </w:p>
    <w:p w14:paraId="2E19F1D9" w14:textId="7B6F4A65" w:rsidR="00AF6B54" w:rsidRPr="00215F81" w:rsidRDefault="009202E1" w:rsidP="005C31E6">
      <w:pPr>
        <w:pStyle w:val="Delimitadorgrfico"/>
        <w:spacing w:before="240" w:after="240"/>
        <w:ind w:left="1276" w:right="1161"/>
        <w:jc w:val="both"/>
        <w:rPr>
          <w:rFonts w:ascii="Fredoka One" w:hAnsi="Fredoka One"/>
          <w:color w:val="0070C0"/>
          <w:sz w:val="28"/>
          <w:szCs w:val="28"/>
        </w:rPr>
      </w:pPr>
      <w:r w:rsidRPr="004C398F">
        <w:rPr>
          <w:rFonts w:ascii="Fredoka One" w:hAnsi="Fredoka One"/>
          <w:sz w:val="28"/>
          <w:szCs w:val="28"/>
        </w:rPr>
        <w:t>Es</w:t>
      </w:r>
      <w:r>
        <w:rPr>
          <w:rFonts w:ascii="Fredoka One" w:hAnsi="Fredoka One"/>
          <w:sz w:val="28"/>
          <w:szCs w:val="28"/>
        </w:rPr>
        <w:t xml:space="preserve"> </w:t>
      </w:r>
      <w:r w:rsidRPr="004C398F">
        <w:rPr>
          <w:rFonts w:ascii="Fredoka One" w:hAnsi="Fredoka One"/>
          <w:sz w:val="28"/>
          <w:szCs w:val="28"/>
        </w:rPr>
        <w:t xml:space="preserve">un grupo principal </w:t>
      </w:r>
      <w:r w:rsidR="008B349C" w:rsidRPr="008B349C">
        <w:rPr>
          <w:rFonts w:ascii="Fredoka One" w:hAnsi="Fredoka One"/>
          <w:b/>
          <w:color w:val="7EE2FF" w:themeColor="accent2" w:themeTint="66"/>
          <w:sz w:val="36"/>
          <w:szCs w:val="3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Telegram</w:t>
      </w:r>
      <w:r w:rsidR="00FD4E48" w:rsidRPr="008B349C">
        <w:rPr>
          <w:rFonts w:ascii="Fredoka One" w:hAnsi="Fredoka One"/>
          <w:b/>
          <w:color w:val="7EE2FF" w:themeColor="accent2" w:themeTint="66"/>
          <w:sz w:val="36"/>
          <w:szCs w:val="3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</w:t>
      </w:r>
      <w:r w:rsidRPr="008B349C">
        <w:rPr>
          <w:rFonts w:ascii="Fredoka One" w:hAnsi="Fredoka One"/>
          <w:b/>
          <w:color w:val="7EE2FF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</w:t>
      </w:r>
      <w:r w:rsidRPr="004C398F">
        <w:rPr>
          <w:rFonts w:ascii="Fredoka One" w:hAnsi="Fredoka One"/>
          <w:sz w:val="28"/>
          <w:szCs w:val="28"/>
        </w:rPr>
        <w:t xml:space="preserve">para publicar o solicitar exclusivamente </w:t>
      </w:r>
      <w:r w:rsidRPr="00852515">
        <w:rPr>
          <w:rFonts w:ascii="Fredoka One" w:hAnsi="Fredoka One"/>
          <w:b/>
          <w:outline/>
          <w:color w:val="0093BC" w:themeColor="accent2"/>
          <w:sz w:val="36"/>
          <w:szCs w:val="36"/>
          <w:highlight w:val="red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audios y cantos armonizados</w:t>
      </w:r>
      <w:r w:rsidRPr="00852515">
        <w:rPr>
          <w:rFonts w:ascii="Fredoka One" w:hAnsi="Fredoka One"/>
          <w:b/>
          <w:outline/>
          <w:color w:val="0093BC" w:themeColor="accent2"/>
          <w:sz w:val="28"/>
          <w:szCs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</w:t>
      </w:r>
      <w:r w:rsidRPr="004C398F">
        <w:rPr>
          <w:rFonts w:ascii="Fredoka One" w:hAnsi="Fredoka One"/>
          <w:sz w:val="28"/>
          <w:szCs w:val="28"/>
        </w:rPr>
        <w:t>de</w:t>
      </w:r>
      <w:r w:rsidRPr="004C398F">
        <w:rPr>
          <w:rFonts w:ascii="Cambria" w:hAnsi="Cambria" w:cs="Cambria"/>
          <w:sz w:val="28"/>
          <w:szCs w:val="28"/>
        </w:rPr>
        <w:t> </w:t>
      </w:r>
      <w:r w:rsidRPr="004C398F">
        <w:rPr>
          <w:rFonts w:ascii="Fredoka One" w:hAnsi="Fredoka One"/>
          <w:sz w:val="28"/>
          <w:szCs w:val="28"/>
        </w:rPr>
        <w:t>m</w:t>
      </w:r>
      <w:r w:rsidRPr="004C398F">
        <w:rPr>
          <w:rFonts w:ascii="Fredoka One" w:hAnsi="Fredoka One" w:cs="Fredoka One"/>
          <w:sz w:val="28"/>
          <w:szCs w:val="28"/>
        </w:rPr>
        <w:t>ú</w:t>
      </w:r>
      <w:r w:rsidRPr="004C398F">
        <w:rPr>
          <w:rFonts w:ascii="Fredoka One" w:hAnsi="Fredoka One"/>
          <w:sz w:val="28"/>
          <w:szCs w:val="28"/>
        </w:rPr>
        <w:t>sica cat</w:t>
      </w:r>
      <w:r w:rsidRPr="004C398F">
        <w:rPr>
          <w:rFonts w:ascii="Fredoka One" w:hAnsi="Fredoka One" w:cs="Fredoka One"/>
          <w:sz w:val="28"/>
          <w:szCs w:val="28"/>
        </w:rPr>
        <w:t>ó</w:t>
      </w:r>
      <w:r w:rsidRPr="004C398F">
        <w:rPr>
          <w:rFonts w:ascii="Fredoka One" w:hAnsi="Fredoka One"/>
          <w:sz w:val="28"/>
          <w:szCs w:val="28"/>
        </w:rPr>
        <w:t xml:space="preserve">lica </w:t>
      </w:r>
      <w:r w:rsidRPr="00852515">
        <w:rPr>
          <w:rFonts w:ascii="Fredoka One" w:hAnsi="Fredoka One"/>
          <w:b/>
          <w:color w:val="70AD47"/>
          <w:spacing w:val="10"/>
          <w:sz w:val="28"/>
          <w:szCs w:val="28"/>
          <w:highlight w:val="magenta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(liturgica y no liturgica)</w:t>
      </w:r>
      <w:r w:rsidR="008A6AE8" w:rsidRPr="00852515">
        <w:rPr>
          <w:rFonts w:ascii="Fredoka One" w:hAnsi="Fredoka One"/>
          <w:b/>
          <w:color w:val="70AD47"/>
          <w:spacing w:val="10"/>
          <w:sz w:val="28"/>
          <w:szCs w:val="28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 xml:space="preserve">; </w:t>
      </w:r>
      <w:r w:rsidR="008A6AE8">
        <w:rPr>
          <w:rFonts w:ascii="Fredoka One" w:hAnsi="Fredoka One"/>
          <w:sz w:val="28"/>
          <w:szCs w:val="28"/>
        </w:rPr>
        <w:t xml:space="preserve">se puede publicar cantos </w:t>
      </w:r>
      <w:r w:rsidR="00AE2006">
        <w:rPr>
          <w:rFonts w:ascii="Fredoka One" w:hAnsi="Fredoka One"/>
          <w:sz w:val="28"/>
          <w:szCs w:val="28"/>
        </w:rPr>
        <w:t xml:space="preserve">de </w:t>
      </w:r>
      <w:r w:rsidR="00E57B9D" w:rsidRPr="00095925">
        <w:rPr>
          <w:rFonts w:ascii="Fredoka One" w:hAnsi="Fredoka One"/>
          <w:color w:val="66FF33"/>
          <w:sz w:val="28"/>
          <w:szCs w:val="28"/>
          <w14:textOutline w14:w="9525" w14:cap="rnd" w14:cmpd="sng" w14:algn="ctr">
            <w14:solidFill>
              <w14:srgbClr w14:val="FF0000"/>
            </w14:solidFill>
            <w14:prstDash w14:val="solid"/>
            <w14:bevel/>
          </w14:textOutline>
        </w:rPr>
        <w:t>autores no católicos</w:t>
      </w:r>
      <w:r w:rsidR="00AE2006">
        <w:rPr>
          <w:rFonts w:ascii="Fredoka One" w:hAnsi="Fredoka One"/>
          <w:sz w:val="28"/>
          <w:szCs w:val="28"/>
        </w:rPr>
        <w:t>,</w:t>
      </w:r>
      <w:r w:rsidR="008A6AE8">
        <w:rPr>
          <w:rFonts w:ascii="Fredoka One" w:hAnsi="Fredoka One"/>
          <w:sz w:val="28"/>
          <w:szCs w:val="28"/>
        </w:rPr>
        <w:t xml:space="preserve"> teniendo en cuenta los criterios de estas </w:t>
      </w:r>
      <w:r w:rsidR="00E57B9D">
        <w:rPr>
          <w:rFonts w:ascii="Fredoka One" w:hAnsi="Fredoka One"/>
          <w:b/>
          <w:outline/>
          <w:color w:val="0093BC" w:themeColor="accent2"/>
          <w:sz w:val="28"/>
          <w:szCs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N</w:t>
      </w:r>
      <w:r w:rsidR="008A6AE8" w:rsidRPr="00E57B9D">
        <w:rPr>
          <w:rFonts w:ascii="Fredoka One" w:hAnsi="Fredoka One"/>
          <w:b/>
          <w:outline/>
          <w:color w:val="0093BC" w:themeColor="accent2"/>
          <w:sz w:val="28"/>
          <w:szCs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ormas</w:t>
      </w:r>
      <w:r w:rsidR="00AE2006" w:rsidRPr="00E57B9D">
        <w:rPr>
          <w:rFonts w:ascii="Fredoka One" w:hAnsi="Fredoka One"/>
          <w:b/>
          <w:outline/>
          <w:color w:val="0093BC" w:themeColor="accent2"/>
          <w:sz w:val="28"/>
          <w:szCs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</w:t>
      </w:r>
      <w:r w:rsidR="00AE2006">
        <w:rPr>
          <w:rFonts w:ascii="Fredoka One" w:hAnsi="Fredoka One"/>
          <w:sz w:val="28"/>
          <w:szCs w:val="28"/>
        </w:rPr>
        <w:t xml:space="preserve">y justificando esa publicación con argumentos </w:t>
      </w:r>
      <w:r w:rsidR="008C36F9">
        <w:rPr>
          <w:rFonts w:ascii="Fredoka One" w:hAnsi="Fredoka One"/>
          <w:sz w:val="28"/>
          <w:szCs w:val="28"/>
        </w:rPr>
        <w:t>Ecuménicos</w:t>
      </w:r>
      <w:r w:rsidR="00AE2006">
        <w:rPr>
          <w:rFonts w:ascii="Fredoka One" w:hAnsi="Fredoka One"/>
          <w:sz w:val="28"/>
          <w:szCs w:val="28"/>
        </w:rPr>
        <w:t>.</w:t>
      </w:r>
      <w:r w:rsidRPr="004C398F">
        <w:rPr>
          <w:rFonts w:ascii="Fredoka One" w:hAnsi="Fredoka One"/>
          <w:sz w:val="28"/>
          <w:szCs w:val="28"/>
        </w:rPr>
        <w:t xml:space="preserve"> </w:t>
      </w:r>
      <w:r w:rsidR="0022248C">
        <w:rPr>
          <w:rFonts w:ascii="Fredoka One" w:hAnsi="Fredoka One"/>
          <w:sz w:val="28"/>
          <w:szCs w:val="28"/>
        </w:rPr>
        <w:t>Se pueden</w:t>
      </w:r>
      <w:r w:rsidRPr="004C398F">
        <w:rPr>
          <w:rFonts w:ascii="Fredoka One" w:hAnsi="Fredoka One"/>
          <w:sz w:val="28"/>
          <w:szCs w:val="28"/>
        </w:rPr>
        <w:t xml:space="preserve"> realizar</w:t>
      </w:r>
      <w:r w:rsidRPr="004C398F">
        <w:rPr>
          <w:rFonts w:ascii="Cambria" w:hAnsi="Cambria" w:cs="Cambria"/>
          <w:sz w:val="28"/>
          <w:szCs w:val="28"/>
        </w:rPr>
        <w:t> </w:t>
      </w:r>
      <w:r w:rsidRPr="004C398F">
        <w:rPr>
          <w:rFonts w:ascii="Fredoka One" w:hAnsi="Fredoka One"/>
          <w:sz w:val="28"/>
          <w:szCs w:val="28"/>
        </w:rPr>
        <w:t xml:space="preserve">peticiones de cantos y compartir o solicitar </w:t>
      </w:r>
      <w:r w:rsidRPr="00215F81">
        <w:rPr>
          <w:rFonts w:ascii="Fredoka One" w:hAnsi="Fredoka One"/>
          <w:color w:val="0070C0"/>
          <w:sz w:val="28"/>
          <w:szCs w:val="28"/>
        </w:rPr>
        <w:t xml:space="preserve">estructuras de cantos para la misa. </w:t>
      </w:r>
    </w:p>
    <w:p w14:paraId="5B62FF60" w14:textId="441FEC51" w:rsidR="00AF6B54" w:rsidRPr="00215F81" w:rsidRDefault="009202E1" w:rsidP="005C31E6">
      <w:pPr>
        <w:pStyle w:val="Delimitadorgrfico"/>
        <w:spacing w:before="240" w:after="240"/>
        <w:ind w:left="1276"/>
        <w:jc w:val="center"/>
        <w:rPr>
          <w:rFonts w:ascii="Fredoka One" w:hAnsi="Fredoka One"/>
          <w:sz w:val="40"/>
          <w:szCs w:val="40"/>
        </w:rPr>
      </w:pPr>
      <w:r w:rsidRPr="00215F81">
        <w:rPr>
          <w:rFonts w:ascii="Fredoka One" w:hAnsi="Fredoka One"/>
          <w:sz w:val="40"/>
          <w:szCs w:val="40"/>
        </w:rPr>
        <w:t>¡¡¡para nada mas!!!</w:t>
      </w:r>
    </w:p>
    <w:p w14:paraId="1939C6E7" w14:textId="592BFD2F" w:rsidR="00AF6B54" w:rsidRPr="004C398F" w:rsidRDefault="0022248C" w:rsidP="005C31E6">
      <w:pPr>
        <w:pStyle w:val="Delimitadorgrfico"/>
        <w:shd w:val="clear" w:color="auto" w:fill="FFFFFF" w:themeFill="background1"/>
        <w:spacing w:before="240" w:after="240"/>
        <w:ind w:left="1276" w:right="1302"/>
        <w:jc w:val="both"/>
        <w:rPr>
          <w:rFonts w:ascii="Fredoka One" w:hAnsi="Fredoka One"/>
          <w:sz w:val="28"/>
          <w:szCs w:val="28"/>
        </w:rPr>
      </w:pPr>
      <w:r w:rsidRPr="003215F9">
        <w:rPr>
          <w:rFonts w:ascii="Fredoka One" w:hAnsi="Fredoka One"/>
          <w:sz w:val="28"/>
          <w:szCs w:val="28"/>
          <w:shd w:val="clear" w:color="auto" w:fill="FFFFFF" w:themeFill="background1"/>
        </w:rPr>
        <w:t>P</w:t>
      </w:r>
      <w:r w:rsidR="009202E1" w:rsidRPr="003215F9">
        <w:rPr>
          <w:rFonts w:ascii="Fredoka One" w:hAnsi="Fredoka One"/>
          <w:sz w:val="28"/>
          <w:szCs w:val="28"/>
          <w:shd w:val="clear" w:color="auto" w:fill="FFFFFF" w:themeFill="background1"/>
        </w:rPr>
        <w:t>or</w:t>
      </w:r>
      <w:r>
        <w:rPr>
          <w:rFonts w:ascii="Fredoka One" w:hAnsi="Fredoka One"/>
          <w:sz w:val="28"/>
          <w:szCs w:val="28"/>
          <w:shd w:val="clear" w:color="auto" w:fill="FFFFFF" w:themeFill="background1"/>
        </w:rPr>
        <w:t xml:space="preserve"> </w:t>
      </w:r>
      <w:r w:rsidR="009202E1" w:rsidRPr="003215F9">
        <w:rPr>
          <w:rFonts w:ascii="Fredoka One" w:hAnsi="Fredoka One"/>
          <w:sz w:val="28"/>
          <w:szCs w:val="28"/>
          <w:shd w:val="clear" w:color="auto" w:fill="FFFFFF" w:themeFill="background1"/>
        </w:rPr>
        <w:t>este motivo también me comprometo a respetar estas disposiciones y a participar</w:t>
      </w:r>
      <w:r w:rsidR="009202E1" w:rsidRPr="003215F9">
        <w:rPr>
          <w:rFonts w:ascii="Cambria" w:hAnsi="Cambria" w:cs="Cambria"/>
          <w:sz w:val="28"/>
          <w:szCs w:val="28"/>
          <w:shd w:val="clear" w:color="auto" w:fill="FFFFFF" w:themeFill="background1"/>
        </w:rPr>
        <w:t> </w:t>
      </w:r>
      <w:r w:rsidR="009202E1" w:rsidRPr="003215F9">
        <w:rPr>
          <w:rFonts w:ascii="Fredoka One" w:hAnsi="Fredoka One"/>
          <w:sz w:val="28"/>
          <w:szCs w:val="28"/>
          <w:shd w:val="clear" w:color="auto" w:fill="FFFFFF" w:themeFill="background1"/>
        </w:rPr>
        <w:t>activamente</w:t>
      </w:r>
      <w:r w:rsidR="009202E1" w:rsidRPr="003215F9">
        <w:rPr>
          <w:rFonts w:ascii="Cambria" w:hAnsi="Cambria" w:cs="Cambria"/>
          <w:sz w:val="28"/>
          <w:szCs w:val="28"/>
          <w:shd w:val="clear" w:color="auto" w:fill="FFFFFF" w:themeFill="background1"/>
        </w:rPr>
        <w:t> </w:t>
      </w:r>
      <w:r w:rsidR="009202E1">
        <w:rPr>
          <w:rFonts w:ascii="Cambria" w:hAnsi="Cambria" w:cs="Cambria"/>
          <w:sz w:val="28"/>
          <w:szCs w:val="28"/>
          <w:shd w:val="clear" w:color="auto" w:fill="FFFFFF" w:themeFill="background1"/>
        </w:rPr>
        <w:t xml:space="preserve"> </w:t>
      </w:r>
      <w:r w:rsidR="009202E1">
        <w:rPr>
          <w:rFonts w:ascii="Fredoka One" w:hAnsi="Fredoka One"/>
          <w:sz w:val="28"/>
          <w:szCs w:val="28"/>
          <w:shd w:val="clear" w:color="auto" w:fill="FFFFFF" w:themeFill="background1"/>
        </w:rPr>
        <w:t>con</w:t>
      </w:r>
      <w:r w:rsidR="009202E1" w:rsidRPr="003215F9">
        <w:rPr>
          <w:rFonts w:ascii="Fredoka One" w:hAnsi="Fredoka One"/>
          <w:sz w:val="28"/>
          <w:szCs w:val="28"/>
          <w:shd w:val="clear" w:color="auto" w:fill="FFFFFF" w:themeFill="background1"/>
        </w:rPr>
        <w:t xml:space="preserve"> toda la comunidad.</w:t>
      </w:r>
    </w:p>
    <w:p w14:paraId="58904670" w14:textId="77777777" w:rsidR="00AF6B54" w:rsidRPr="004C398F" w:rsidRDefault="00AF6B54" w:rsidP="005C31E6">
      <w:pPr>
        <w:pStyle w:val="Delimitadorgrfico"/>
        <w:spacing w:before="240" w:after="240"/>
        <w:ind w:left="1276"/>
        <w:jc w:val="both"/>
        <w:rPr>
          <w:rFonts w:ascii="Fredoka One" w:hAnsi="Fredoka One"/>
          <w:sz w:val="28"/>
          <w:szCs w:val="28"/>
        </w:rPr>
      </w:pPr>
    </w:p>
    <w:p w14:paraId="31EB0B35" w14:textId="0D1D774A" w:rsidR="00AF6B54" w:rsidRPr="005C31E6" w:rsidRDefault="00AF6B54" w:rsidP="005C31E6">
      <w:pPr>
        <w:pStyle w:val="Delimitadorgrfico"/>
        <w:numPr>
          <w:ilvl w:val="0"/>
          <w:numId w:val="3"/>
        </w:numPr>
        <w:spacing w:before="240" w:after="240"/>
        <w:ind w:left="1276"/>
        <w:jc w:val="both"/>
        <w:rPr>
          <w:rFonts w:ascii="Fredoka One" w:hAnsi="Fredoka One"/>
          <w:color w:val="0070C0"/>
          <w:sz w:val="40"/>
          <w:szCs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5C31E6">
        <w:rPr>
          <w:rFonts w:ascii="Fredoka One" w:hAnsi="Fredoka One"/>
          <w:color w:val="0070C0"/>
          <w:sz w:val="40"/>
          <w:szCs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LA GUITARRA DEL CATÓLICO PRINCIPIANTES</w:t>
      </w:r>
    </w:p>
    <w:p w14:paraId="7DC8C7D6" w14:textId="72BBED3F" w:rsidR="00AF6B54" w:rsidRPr="004C398F" w:rsidRDefault="003D498C" w:rsidP="00FD4E48">
      <w:pPr>
        <w:pStyle w:val="Delimitadorgrfico"/>
        <w:spacing w:before="240" w:after="240"/>
        <w:ind w:left="1276" w:right="1161"/>
        <w:jc w:val="both"/>
        <w:rPr>
          <w:rFonts w:ascii="Fredoka One" w:hAnsi="Fredoka One"/>
          <w:sz w:val="28"/>
          <w:szCs w:val="28"/>
        </w:rPr>
      </w:pPr>
      <w:r w:rsidRPr="004C398F">
        <w:rPr>
          <w:rFonts w:ascii="Fredoka One" w:hAnsi="Fredoka One"/>
          <w:sz w:val="28"/>
          <w:szCs w:val="28"/>
        </w:rPr>
        <w:t>Es</w:t>
      </w:r>
      <w:r>
        <w:rPr>
          <w:rFonts w:ascii="Fredoka One" w:hAnsi="Fredoka One"/>
          <w:sz w:val="28"/>
          <w:szCs w:val="28"/>
        </w:rPr>
        <w:t xml:space="preserve"> </w:t>
      </w:r>
      <w:r w:rsidRPr="004C398F">
        <w:rPr>
          <w:rFonts w:ascii="Fredoka One" w:hAnsi="Fredoka One"/>
          <w:sz w:val="28"/>
          <w:szCs w:val="28"/>
        </w:rPr>
        <w:t xml:space="preserve">un grupo principal </w:t>
      </w:r>
      <w:r w:rsidR="008B349C" w:rsidRPr="008B349C">
        <w:rPr>
          <w:rFonts w:ascii="Fredoka One" w:hAnsi="Fredoka One"/>
          <w:b/>
          <w:color w:val="7EE2FF" w:themeColor="accent2" w:themeTint="66"/>
          <w:sz w:val="36"/>
          <w:szCs w:val="3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Telegram </w:t>
      </w:r>
      <w:r w:rsidR="008B349C" w:rsidRPr="008B349C">
        <w:rPr>
          <w:rFonts w:ascii="Fredoka One" w:hAnsi="Fredoka One"/>
          <w:b/>
          <w:color w:val="7EE2FF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</w:t>
      </w:r>
      <w:r w:rsidRPr="004C398F">
        <w:rPr>
          <w:rFonts w:ascii="Fredoka One" w:hAnsi="Fredoka One"/>
          <w:sz w:val="28"/>
          <w:szCs w:val="28"/>
        </w:rPr>
        <w:t>exclusivamente para aclarar dudas</w:t>
      </w:r>
      <w:r w:rsidR="00753469">
        <w:rPr>
          <w:rFonts w:ascii="Fredoka One" w:hAnsi="Fredoka One"/>
          <w:sz w:val="28"/>
          <w:szCs w:val="28"/>
        </w:rPr>
        <w:t>,</w:t>
      </w:r>
      <w:r w:rsidRPr="004C398F">
        <w:rPr>
          <w:rFonts w:ascii="Fredoka One" w:hAnsi="Fredoka One"/>
          <w:sz w:val="28"/>
          <w:szCs w:val="28"/>
        </w:rPr>
        <w:t xml:space="preserve"> compartir material sobre</w:t>
      </w:r>
      <w:r w:rsidRPr="004C398F">
        <w:rPr>
          <w:rFonts w:ascii="Cambria" w:hAnsi="Cambria" w:cs="Cambria"/>
          <w:sz w:val="28"/>
          <w:szCs w:val="28"/>
        </w:rPr>
        <w:t> </w:t>
      </w:r>
      <w:r w:rsidRPr="004C398F">
        <w:rPr>
          <w:rFonts w:ascii="Fredoka One" w:hAnsi="Fredoka One"/>
          <w:sz w:val="28"/>
          <w:szCs w:val="28"/>
        </w:rPr>
        <w:t>armon</w:t>
      </w:r>
      <w:r w:rsidRPr="004C398F">
        <w:rPr>
          <w:rFonts w:ascii="Fredoka One" w:hAnsi="Fredoka One" w:cs="Fredoka One"/>
          <w:sz w:val="28"/>
          <w:szCs w:val="28"/>
        </w:rPr>
        <w:t>í</w:t>
      </w:r>
      <w:r w:rsidRPr="004C398F">
        <w:rPr>
          <w:rFonts w:ascii="Fredoka One" w:hAnsi="Fredoka One"/>
          <w:sz w:val="28"/>
          <w:szCs w:val="28"/>
        </w:rPr>
        <w:t>a de guitarra</w:t>
      </w:r>
      <w:r w:rsidRPr="004C398F">
        <w:rPr>
          <w:rFonts w:ascii="Cambria" w:hAnsi="Cambria" w:cs="Cambria"/>
          <w:sz w:val="28"/>
          <w:szCs w:val="28"/>
        </w:rPr>
        <w:t>;</w:t>
      </w:r>
      <w:r w:rsidRPr="004C398F">
        <w:rPr>
          <w:rFonts w:ascii="Fredoka One" w:hAnsi="Fredoka One"/>
          <w:sz w:val="28"/>
          <w:szCs w:val="28"/>
        </w:rPr>
        <w:t xml:space="preserve">  para publicar o solicitar exclusivamente </w:t>
      </w:r>
      <w:r w:rsidRPr="007B0B44">
        <w:rPr>
          <w:rFonts w:ascii="Fredoka One" w:hAnsi="Fredoka One"/>
          <w:color w:val="FFFF00"/>
          <w:sz w:val="36"/>
          <w:szCs w:val="36"/>
          <w:highlight w:val="red"/>
        </w:rPr>
        <w:t>audios y cantos armonizados</w:t>
      </w:r>
      <w:r w:rsidRPr="00131137">
        <w:rPr>
          <w:rFonts w:ascii="Fredoka One" w:hAnsi="Fredoka One"/>
          <w:color w:val="FFFFFF" w:themeColor="background1"/>
          <w:sz w:val="28"/>
          <w:szCs w:val="28"/>
        </w:rPr>
        <w:t xml:space="preserve"> </w:t>
      </w:r>
      <w:r w:rsidRPr="004C398F">
        <w:rPr>
          <w:rFonts w:ascii="Fredoka One" w:hAnsi="Fredoka One"/>
          <w:sz w:val="28"/>
          <w:szCs w:val="28"/>
        </w:rPr>
        <w:t>de</w:t>
      </w:r>
      <w:r w:rsidRPr="004C398F">
        <w:rPr>
          <w:rFonts w:ascii="Cambria" w:hAnsi="Cambria" w:cs="Cambria"/>
          <w:sz w:val="28"/>
          <w:szCs w:val="28"/>
        </w:rPr>
        <w:t> </w:t>
      </w:r>
      <w:r w:rsidRPr="004C398F">
        <w:rPr>
          <w:rFonts w:ascii="Fredoka One" w:hAnsi="Fredoka One"/>
          <w:sz w:val="28"/>
          <w:szCs w:val="28"/>
        </w:rPr>
        <w:t>m</w:t>
      </w:r>
      <w:r w:rsidRPr="004C398F">
        <w:rPr>
          <w:rFonts w:ascii="Fredoka One" w:hAnsi="Fredoka One" w:cs="Fredoka One"/>
          <w:sz w:val="28"/>
          <w:szCs w:val="28"/>
        </w:rPr>
        <w:t>ú</w:t>
      </w:r>
      <w:r w:rsidRPr="004C398F">
        <w:rPr>
          <w:rFonts w:ascii="Fredoka One" w:hAnsi="Fredoka One"/>
          <w:sz w:val="28"/>
          <w:szCs w:val="28"/>
        </w:rPr>
        <w:t>sica cat</w:t>
      </w:r>
      <w:r w:rsidRPr="004C398F">
        <w:rPr>
          <w:rFonts w:ascii="Fredoka One" w:hAnsi="Fredoka One" w:cs="Fredoka One"/>
          <w:sz w:val="28"/>
          <w:szCs w:val="28"/>
        </w:rPr>
        <w:t>ó</w:t>
      </w:r>
      <w:r w:rsidRPr="004C398F">
        <w:rPr>
          <w:rFonts w:ascii="Fredoka One" w:hAnsi="Fredoka One"/>
          <w:sz w:val="28"/>
          <w:szCs w:val="28"/>
        </w:rPr>
        <w:t xml:space="preserve">lica </w:t>
      </w:r>
      <w:r w:rsidRPr="00131137">
        <w:rPr>
          <w:rFonts w:ascii="Fredoka One" w:hAnsi="Fredoka One"/>
          <w:sz w:val="28"/>
          <w:szCs w:val="28"/>
          <w:highlight w:val="magenta"/>
        </w:rPr>
        <w:t>(</w:t>
      </w:r>
      <w:r w:rsidRPr="00131137">
        <w:rPr>
          <w:rFonts w:ascii="Fredoka One" w:hAnsi="Fredoka One"/>
          <w:color w:val="FFFFFF" w:themeColor="background1"/>
          <w:sz w:val="28"/>
          <w:szCs w:val="28"/>
          <w:highlight w:val="magenta"/>
        </w:rPr>
        <w:t>liturgica y no liturgica</w:t>
      </w:r>
      <w:r w:rsidRPr="00131137">
        <w:rPr>
          <w:rFonts w:ascii="Fredoka One" w:hAnsi="Fredoka One"/>
          <w:sz w:val="28"/>
          <w:szCs w:val="28"/>
          <w:highlight w:val="magenta"/>
        </w:rPr>
        <w:t>)</w:t>
      </w:r>
      <w:r>
        <w:rPr>
          <w:rFonts w:ascii="Fredoka One" w:hAnsi="Fredoka One"/>
          <w:sz w:val="28"/>
          <w:szCs w:val="28"/>
        </w:rPr>
        <w:t xml:space="preserve">; se puede publicar cantos de </w:t>
      </w:r>
      <w:r w:rsidRPr="00095925">
        <w:rPr>
          <w:rFonts w:ascii="Fredoka One" w:hAnsi="Fredoka One"/>
          <w:color w:val="66FF33"/>
          <w:sz w:val="28"/>
          <w:szCs w:val="28"/>
          <w14:textOutline w14:w="9525" w14:cap="rnd" w14:cmpd="sng" w14:algn="ctr">
            <w14:solidFill>
              <w14:srgbClr w14:val="FF0000"/>
            </w14:solidFill>
            <w14:prstDash w14:val="solid"/>
            <w14:bevel/>
          </w14:textOutline>
        </w:rPr>
        <w:t>autores no católicos</w:t>
      </w:r>
      <w:r>
        <w:rPr>
          <w:rFonts w:ascii="Fredoka One" w:hAnsi="Fredoka One"/>
          <w:sz w:val="28"/>
          <w:szCs w:val="28"/>
        </w:rPr>
        <w:t xml:space="preserve">, teniendo en cuenta los criterios de estas </w:t>
      </w:r>
      <w:r>
        <w:rPr>
          <w:rFonts w:ascii="Fredoka One" w:hAnsi="Fredoka One"/>
          <w:b/>
          <w:outline/>
          <w:color w:val="0093BC" w:themeColor="accent2"/>
          <w:sz w:val="28"/>
          <w:szCs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N</w:t>
      </w:r>
      <w:r w:rsidRPr="00E57B9D">
        <w:rPr>
          <w:rFonts w:ascii="Fredoka One" w:hAnsi="Fredoka One"/>
          <w:b/>
          <w:outline/>
          <w:color w:val="0093BC" w:themeColor="accent2"/>
          <w:sz w:val="28"/>
          <w:szCs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ormas </w:t>
      </w:r>
      <w:r>
        <w:rPr>
          <w:rFonts w:ascii="Fredoka One" w:hAnsi="Fredoka One"/>
          <w:sz w:val="28"/>
          <w:szCs w:val="28"/>
        </w:rPr>
        <w:t>y justificando esa publicación con argumentos Ecuménicos.</w:t>
      </w:r>
      <w:r w:rsidRPr="004C398F">
        <w:rPr>
          <w:rFonts w:ascii="Fredoka One" w:hAnsi="Fredoka One"/>
          <w:sz w:val="28"/>
          <w:szCs w:val="28"/>
        </w:rPr>
        <w:t xml:space="preserve"> </w:t>
      </w:r>
      <w:r>
        <w:rPr>
          <w:rFonts w:ascii="Fredoka One" w:hAnsi="Fredoka One"/>
          <w:sz w:val="28"/>
          <w:szCs w:val="28"/>
        </w:rPr>
        <w:t>Se pueden</w:t>
      </w:r>
      <w:r w:rsidRPr="004C398F">
        <w:rPr>
          <w:rFonts w:ascii="Fredoka One" w:hAnsi="Fredoka One"/>
          <w:sz w:val="28"/>
          <w:szCs w:val="28"/>
        </w:rPr>
        <w:t xml:space="preserve"> realizar</w:t>
      </w:r>
      <w:r w:rsidRPr="004C398F">
        <w:rPr>
          <w:rFonts w:ascii="Cambria" w:hAnsi="Cambria" w:cs="Cambria"/>
          <w:sz w:val="28"/>
          <w:szCs w:val="28"/>
        </w:rPr>
        <w:t> </w:t>
      </w:r>
      <w:r w:rsidRPr="004C398F">
        <w:rPr>
          <w:rFonts w:ascii="Fredoka One" w:hAnsi="Fredoka One"/>
          <w:sz w:val="28"/>
          <w:szCs w:val="28"/>
        </w:rPr>
        <w:t xml:space="preserve">peticiones de cantos y compartir o solicitar </w:t>
      </w:r>
      <w:r w:rsidRPr="007B0B44">
        <w:rPr>
          <w:rFonts w:ascii="Fredoka One" w:hAnsi="Fredoka One"/>
          <w:b/>
          <w:color w:val="7EE2FF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estructuras de cantos para la misa. </w:t>
      </w:r>
    </w:p>
    <w:p w14:paraId="2E604507" w14:textId="2B225AC5" w:rsidR="003215F9" w:rsidRPr="004C398F" w:rsidRDefault="003D498C" w:rsidP="00FD4E48">
      <w:pPr>
        <w:pStyle w:val="Delimitadorgrfico"/>
        <w:spacing w:before="240" w:after="240"/>
        <w:ind w:left="1276"/>
        <w:jc w:val="center"/>
        <w:rPr>
          <w:rFonts w:ascii="Fredoka One" w:hAnsi="Fredoka One"/>
          <w:sz w:val="28"/>
          <w:szCs w:val="28"/>
        </w:rPr>
      </w:pPr>
      <w:r w:rsidRPr="004C398F">
        <w:rPr>
          <w:rFonts w:ascii="Fredoka One" w:hAnsi="Fredoka One"/>
          <w:sz w:val="28"/>
          <w:szCs w:val="28"/>
        </w:rPr>
        <w:t xml:space="preserve"> </w:t>
      </w:r>
      <w:r w:rsidRPr="00215F81">
        <w:rPr>
          <w:rFonts w:ascii="Fredoka One" w:hAnsi="Fredoka One"/>
          <w:sz w:val="40"/>
          <w:szCs w:val="40"/>
        </w:rPr>
        <w:t>¡¡¡para nada mas!!!</w:t>
      </w:r>
    </w:p>
    <w:p w14:paraId="3E44F1D6" w14:textId="2CC7BE12" w:rsidR="003215F9" w:rsidRPr="004C398F" w:rsidRDefault="00FD4E48" w:rsidP="005C31E6">
      <w:pPr>
        <w:pStyle w:val="Delimitadorgrfico"/>
        <w:shd w:val="clear" w:color="auto" w:fill="FFFFFF" w:themeFill="background1"/>
        <w:spacing w:before="240" w:after="240"/>
        <w:ind w:left="1276" w:right="1161"/>
        <w:jc w:val="both"/>
        <w:rPr>
          <w:rFonts w:ascii="Fredoka One" w:hAnsi="Fredoka One"/>
          <w:sz w:val="28"/>
          <w:szCs w:val="28"/>
        </w:rPr>
      </w:pPr>
      <w:r w:rsidRPr="003215F9">
        <w:rPr>
          <w:rFonts w:ascii="Fredoka One" w:hAnsi="Fredoka One"/>
          <w:sz w:val="28"/>
          <w:szCs w:val="28"/>
          <w:shd w:val="clear" w:color="auto" w:fill="FFFFFF" w:themeFill="background1"/>
        </w:rPr>
        <w:lastRenderedPageBreak/>
        <w:t>P</w:t>
      </w:r>
      <w:r w:rsidR="003D498C" w:rsidRPr="003215F9">
        <w:rPr>
          <w:rFonts w:ascii="Fredoka One" w:hAnsi="Fredoka One"/>
          <w:sz w:val="28"/>
          <w:szCs w:val="28"/>
          <w:shd w:val="clear" w:color="auto" w:fill="FFFFFF" w:themeFill="background1"/>
        </w:rPr>
        <w:t>or</w:t>
      </w:r>
      <w:r>
        <w:rPr>
          <w:rFonts w:ascii="Fredoka One" w:hAnsi="Fredoka One"/>
          <w:sz w:val="28"/>
          <w:szCs w:val="28"/>
          <w:shd w:val="clear" w:color="auto" w:fill="FFFFFF" w:themeFill="background1"/>
        </w:rPr>
        <w:t xml:space="preserve"> </w:t>
      </w:r>
      <w:r w:rsidR="003D498C" w:rsidRPr="003215F9">
        <w:rPr>
          <w:rFonts w:ascii="Fredoka One" w:hAnsi="Fredoka One"/>
          <w:sz w:val="28"/>
          <w:szCs w:val="28"/>
          <w:shd w:val="clear" w:color="auto" w:fill="FFFFFF" w:themeFill="background1"/>
        </w:rPr>
        <w:t>este motivo también me comprometo a respetar estas disposiciones y a participar</w:t>
      </w:r>
      <w:r w:rsidR="003D498C" w:rsidRPr="003215F9">
        <w:rPr>
          <w:rFonts w:ascii="Cambria" w:hAnsi="Cambria" w:cs="Cambria"/>
          <w:sz w:val="28"/>
          <w:szCs w:val="28"/>
          <w:shd w:val="clear" w:color="auto" w:fill="FFFFFF" w:themeFill="background1"/>
        </w:rPr>
        <w:t> </w:t>
      </w:r>
      <w:r w:rsidR="003D498C" w:rsidRPr="003215F9">
        <w:rPr>
          <w:rFonts w:ascii="Fredoka One" w:hAnsi="Fredoka One"/>
          <w:sz w:val="28"/>
          <w:szCs w:val="28"/>
          <w:shd w:val="clear" w:color="auto" w:fill="FFFFFF" w:themeFill="background1"/>
        </w:rPr>
        <w:t>activamente</w:t>
      </w:r>
      <w:r w:rsidR="003D498C" w:rsidRPr="003215F9">
        <w:rPr>
          <w:rFonts w:ascii="Cambria" w:hAnsi="Cambria" w:cs="Cambria"/>
          <w:sz w:val="28"/>
          <w:szCs w:val="28"/>
          <w:shd w:val="clear" w:color="auto" w:fill="FFFFFF" w:themeFill="background1"/>
        </w:rPr>
        <w:t> </w:t>
      </w:r>
      <w:r w:rsidR="003D498C" w:rsidRPr="003215F9">
        <w:rPr>
          <w:rFonts w:ascii="Fredoka One" w:hAnsi="Fredoka One" w:cs="Cambria"/>
          <w:sz w:val="28"/>
          <w:szCs w:val="28"/>
          <w:shd w:val="clear" w:color="auto" w:fill="FFFFFF" w:themeFill="background1"/>
        </w:rPr>
        <w:t>con</w:t>
      </w:r>
      <w:r w:rsidR="003D498C" w:rsidRPr="003215F9">
        <w:rPr>
          <w:rFonts w:ascii="Fredoka One" w:hAnsi="Fredoka One"/>
          <w:sz w:val="28"/>
          <w:szCs w:val="28"/>
          <w:shd w:val="clear" w:color="auto" w:fill="FFFFFF" w:themeFill="background1"/>
        </w:rPr>
        <w:t xml:space="preserve"> toda la comunidad.</w:t>
      </w:r>
    </w:p>
    <w:p w14:paraId="7F0BF608" w14:textId="6443C0D7" w:rsidR="00AF6B54" w:rsidRPr="004C398F" w:rsidRDefault="00AF6B54" w:rsidP="00B03CC9">
      <w:pPr>
        <w:pStyle w:val="Delimitadorgrfico"/>
        <w:spacing w:before="240" w:after="240"/>
        <w:jc w:val="both"/>
        <w:rPr>
          <w:rFonts w:ascii="Fredoka One" w:hAnsi="Fredoka One"/>
          <w:sz w:val="28"/>
          <w:szCs w:val="28"/>
        </w:rPr>
      </w:pPr>
    </w:p>
    <w:p w14:paraId="26D6D310" w14:textId="3D7C79A7" w:rsidR="00AF6B54" w:rsidRPr="00287E97" w:rsidRDefault="00FD4E48" w:rsidP="008C4AE1">
      <w:pPr>
        <w:pStyle w:val="Delimitadorgrfico"/>
        <w:numPr>
          <w:ilvl w:val="0"/>
          <w:numId w:val="4"/>
        </w:numPr>
        <w:spacing w:before="240" w:after="240"/>
        <w:ind w:left="709" w:hanging="709"/>
        <w:jc w:val="both"/>
        <w:rPr>
          <w:rFonts w:ascii="Fredoka One" w:hAnsi="Fredoka One"/>
          <w:sz w:val="28"/>
          <w:szCs w:val="28"/>
        </w:rPr>
      </w:pPr>
      <w:r w:rsidRPr="00287E97">
        <w:rPr>
          <w:rFonts w:ascii="Fredoka One" w:hAnsi="Fredoka One"/>
          <w:sz w:val="28"/>
          <w:szCs w:val="28"/>
        </w:rPr>
        <w:t xml:space="preserve">En los grupos principales </w:t>
      </w:r>
      <w:r w:rsidR="008B349C" w:rsidRPr="008B349C">
        <w:rPr>
          <w:rFonts w:ascii="Fredoka One" w:hAnsi="Fredoka One"/>
          <w:b/>
          <w:color w:val="7EE2FF" w:themeColor="accent2" w:themeTint="66"/>
          <w:sz w:val="36"/>
          <w:szCs w:val="3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Telegram </w:t>
      </w:r>
      <w:r w:rsidR="00287E97" w:rsidRPr="00287E97">
        <w:rPr>
          <w:rFonts w:ascii="Fredoka One" w:hAnsi="Fredoka One"/>
          <w:sz w:val="28"/>
          <w:szCs w:val="28"/>
        </w:rPr>
        <w:t>será</w:t>
      </w:r>
      <w:r w:rsidRPr="00287E97">
        <w:rPr>
          <w:rFonts w:ascii="Fredoka One" w:hAnsi="Fredoka One"/>
          <w:sz w:val="28"/>
          <w:szCs w:val="28"/>
        </w:rPr>
        <w:t xml:space="preserve"> el</w:t>
      </w:r>
      <w:r w:rsidRPr="00287E97">
        <w:rPr>
          <w:rFonts w:ascii="Cambria" w:hAnsi="Cambria" w:cs="Cambria"/>
          <w:sz w:val="28"/>
          <w:szCs w:val="28"/>
        </w:rPr>
        <w:t> </w:t>
      </w:r>
      <w:r w:rsidRPr="00287E97">
        <w:rPr>
          <w:rFonts w:ascii="Fredoka One" w:hAnsi="Fredoka One"/>
          <w:color w:val="FF6600"/>
          <w:sz w:val="28"/>
          <w:szCs w:val="28"/>
        </w:rPr>
        <w:t>administrador</w:t>
      </w:r>
      <w:r w:rsidRPr="00287E97">
        <w:rPr>
          <w:rFonts w:ascii="Cambria" w:hAnsi="Cambria" w:cs="Cambria"/>
          <w:sz w:val="28"/>
          <w:szCs w:val="28"/>
        </w:rPr>
        <w:t> </w:t>
      </w:r>
      <w:r w:rsidRPr="00287E97">
        <w:rPr>
          <w:rFonts w:ascii="Fredoka One" w:hAnsi="Fredoka One"/>
          <w:sz w:val="28"/>
          <w:szCs w:val="28"/>
        </w:rPr>
        <w:t>quien publique, en algunos casos, contenido distinto a su prop</w:t>
      </w:r>
      <w:r w:rsidRPr="00287E97">
        <w:rPr>
          <w:rFonts w:ascii="Fredoka One" w:hAnsi="Fredoka One" w:cs="Fredoka One"/>
          <w:sz w:val="28"/>
          <w:szCs w:val="28"/>
        </w:rPr>
        <w:t>ó</w:t>
      </w:r>
      <w:r w:rsidRPr="00287E97">
        <w:rPr>
          <w:rFonts w:ascii="Fredoka One" w:hAnsi="Fredoka One"/>
          <w:sz w:val="28"/>
          <w:szCs w:val="28"/>
        </w:rPr>
        <w:t xml:space="preserve">sito, para dar </w:t>
      </w:r>
      <w:r w:rsidR="00287E97" w:rsidRPr="00287E97">
        <w:rPr>
          <w:rFonts w:ascii="Fredoka One" w:hAnsi="Fredoka One"/>
          <w:sz w:val="28"/>
          <w:szCs w:val="28"/>
        </w:rPr>
        <w:t>dinámica</w:t>
      </w:r>
      <w:r w:rsidRPr="00287E97">
        <w:rPr>
          <w:rFonts w:ascii="Fredoka One" w:hAnsi="Fredoka One"/>
          <w:sz w:val="28"/>
          <w:szCs w:val="28"/>
        </w:rPr>
        <w:t xml:space="preserve">, inicio y termino a la jornada y enriquecer el ejercicio de los canales; </w:t>
      </w:r>
      <w:r w:rsidR="00287E97" w:rsidRPr="00287E97">
        <w:rPr>
          <w:rFonts w:ascii="Fredoka One" w:hAnsi="Fredoka One"/>
          <w:sz w:val="28"/>
          <w:szCs w:val="28"/>
        </w:rPr>
        <w:t>también</w:t>
      </w:r>
      <w:r w:rsidRPr="00287E97">
        <w:rPr>
          <w:rFonts w:ascii="Fredoka One" w:hAnsi="Fredoka One"/>
          <w:sz w:val="28"/>
          <w:szCs w:val="28"/>
        </w:rPr>
        <w:t xml:space="preserve"> para dar informaci</w:t>
      </w:r>
      <w:r w:rsidRPr="00287E97">
        <w:rPr>
          <w:rFonts w:ascii="Fredoka One" w:hAnsi="Fredoka One" w:cs="Fredoka One"/>
          <w:sz w:val="28"/>
          <w:szCs w:val="28"/>
        </w:rPr>
        <w:t>ó</w:t>
      </w:r>
      <w:r w:rsidRPr="00287E97">
        <w:rPr>
          <w:rFonts w:ascii="Fredoka One" w:hAnsi="Fredoka One"/>
          <w:sz w:val="28"/>
          <w:szCs w:val="28"/>
        </w:rPr>
        <w:t xml:space="preserve">n </w:t>
      </w:r>
      <w:r w:rsidRPr="00287E97">
        <w:rPr>
          <w:rFonts w:ascii="Fredoka One" w:hAnsi="Fredoka One"/>
          <w:color w:val="FFFFFF" w:themeColor="background1"/>
          <w:sz w:val="28"/>
          <w:szCs w:val="28"/>
          <w:highlight w:val="red"/>
        </w:rPr>
        <w:t>extraordinaria</w:t>
      </w:r>
      <w:r w:rsidRPr="00287E97">
        <w:rPr>
          <w:rFonts w:ascii="Fredoka One" w:hAnsi="Fredoka One"/>
          <w:sz w:val="28"/>
          <w:szCs w:val="28"/>
        </w:rPr>
        <w:t xml:space="preserve">). </w:t>
      </w:r>
    </w:p>
    <w:p w14:paraId="16434806" w14:textId="26ED3FB5" w:rsidR="00CA706B" w:rsidRPr="00CA706B" w:rsidRDefault="00287E97" w:rsidP="008C4AE1">
      <w:pPr>
        <w:pStyle w:val="Delimitadorgrfico"/>
        <w:numPr>
          <w:ilvl w:val="0"/>
          <w:numId w:val="4"/>
        </w:numPr>
        <w:spacing w:before="240" w:after="240"/>
        <w:ind w:left="709" w:hanging="709"/>
        <w:jc w:val="both"/>
        <w:rPr>
          <w:rFonts w:ascii="Fredoka One" w:hAnsi="Fredoka One"/>
          <w:b/>
          <w:outline/>
          <w:color w:val="009900"/>
          <w:sz w:val="36"/>
          <w:szCs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99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4C398F">
        <w:rPr>
          <w:rFonts w:ascii="Fredoka One" w:hAnsi="Fredoka One"/>
          <w:sz w:val="28"/>
          <w:szCs w:val="28"/>
        </w:rPr>
        <w:t>S</w:t>
      </w:r>
      <w:r w:rsidR="00FD4E48" w:rsidRPr="004C398F">
        <w:rPr>
          <w:rFonts w:ascii="Fredoka One" w:hAnsi="Fredoka One"/>
          <w:sz w:val="28"/>
          <w:szCs w:val="28"/>
        </w:rPr>
        <w:t xml:space="preserve">i he de publicar contenido </w:t>
      </w:r>
      <w:r w:rsidRPr="004C398F">
        <w:rPr>
          <w:rFonts w:ascii="Fredoka One" w:hAnsi="Fredoka One"/>
          <w:sz w:val="28"/>
          <w:szCs w:val="28"/>
        </w:rPr>
        <w:t>católico</w:t>
      </w:r>
      <w:r w:rsidR="00FD4E48" w:rsidRPr="004C398F">
        <w:rPr>
          <w:rFonts w:ascii="Fredoka One" w:hAnsi="Fredoka One"/>
          <w:sz w:val="28"/>
          <w:szCs w:val="28"/>
        </w:rPr>
        <w:t xml:space="preserve"> diferente a</w:t>
      </w:r>
      <w:r>
        <w:rPr>
          <w:rFonts w:ascii="Fredoka One" w:hAnsi="Fredoka One"/>
          <w:sz w:val="28"/>
          <w:szCs w:val="28"/>
        </w:rPr>
        <w:t>l contexto de</w:t>
      </w:r>
      <w:r w:rsidR="00FD4E48" w:rsidRPr="004C398F">
        <w:rPr>
          <w:rFonts w:ascii="Cambria" w:hAnsi="Cambria" w:cs="Cambria"/>
          <w:sz w:val="28"/>
          <w:szCs w:val="28"/>
        </w:rPr>
        <w:t> </w:t>
      </w:r>
      <w:r w:rsidR="00FD4E48" w:rsidRPr="004C398F">
        <w:rPr>
          <w:rFonts w:ascii="Fredoka One" w:hAnsi="Fredoka One"/>
          <w:sz w:val="28"/>
          <w:szCs w:val="28"/>
        </w:rPr>
        <w:t>m</w:t>
      </w:r>
      <w:r w:rsidR="00FD4E48" w:rsidRPr="004C398F">
        <w:rPr>
          <w:rFonts w:ascii="Fredoka One" w:hAnsi="Fredoka One" w:cs="Fredoka One"/>
          <w:sz w:val="28"/>
          <w:szCs w:val="28"/>
        </w:rPr>
        <w:t>ú</w:t>
      </w:r>
      <w:r w:rsidR="00FD4E48" w:rsidRPr="004C398F">
        <w:rPr>
          <w:rFonts w:ascii="Fredoka One" w:hAnsi="Fredoka One"/>
          <w:sz w:val="28"/>
          <w:szCs w:val="28"/>
        </w:rPr>
        <w:t>sica, lo har</w:t>
      </w:r>
      <w:r w:rsidR="00FD4E48" w:rsidRPr="004C398F">
        <w:rPr>
          <w:rFonts w:ascii="Fredoka One" w:hAnsi="Fredoka One" w:cs="Fredoka One"/>
          <w:sz w:val="28"/>
          <w:szCs w:val="28"/>
        </w:rPr>
        <w:t>é</w:t>
      </w:r>
      <w:r w:rsidR="00FD4E48" w:rsidRPr="004C398F">
        <w:rPr>
          <w:rFonts w:ascii="Fredoka One" w:hAnsi="Fredoka One"/>
          <w:sz w:val="28"/>
          <w:szCs w:val="28"/>
        </w:rPr>
        <w:t xml:space="preserve"> por medio del grupo</w:t>
      </w:r>
      <w:r w:rsidR="00FD4E48" w:rsidRPr="004C398F">
        <w:rPr>
          <w:rFonts w:ascii="Cambria" w:hAnsi="Cambria" w:cs="Cambria"/>
          <w:sz w:val="28"/>
          <w:szCs w:val="28"/>
        </w:rPr>
        <w:t> </w:t>
      </w:r>
      <w:r w:rsidR="008B349C" w:rsidRPr="008B349C">
        <w:rPr>
          <w:rFonts w:ascii="Fredoka One" w:hAnsi="Fredoka One"/>
          <w:b/>
          <w:color w:val="7EE2FF" w:themeColor="accent2" w:themeTint="66"/>
          <w:sz w:val="36"/>
          <w:szCs w:val="3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Telegram </w:t>
      </w:r>
      <w:r w:rsidR="008B349C" w:rsidRPr="008B349C">
        <w:rPr>
          <w:rFonts w:ascii="Fredoka One" w:hAnsi="Fredoka One"/>
          <w:b/>
          <w:color w:val="7EE2FF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</w:t>
      </w:r>
      <w:r w:rsidR="00CA706B" w:rsidRPr="004C398F">
        <w:rPr>
          <w:rFonts w:ascii="Fredoka One" w:hAnsi="Fredoka One"/>
          <w:sz w:val="28"/>
          <w:szCs w:val="28"/>
        </w:rPr>
        <w:t>las</w:t>
      </w:r>
      <w:r w:rsidR="00FD4E48" w:rsidRPr="004C398F">
        <w:rPr>
          <w:rFonts w:ascii="Fredoka One" w:hAnsi="Fredoka One"/>
          <w:sz w:val="28"/>
          <w:szCs w:val="28"/>
        </w:rPr>
        <w:t xml:space="preserve">   </w:t>
      </w:r>
    </w:p>
    <w:p w14:paraId="659BBC4C" w14:textId="77777777" w:rsidR="00CA706B" w:rsidRDefault="00CA706B" w:rsidP="003B3DC1">
      <w:pPr>
        <w:pStyle w:val="Delimitadorgrfico"/>
        <w:ind w:left="505"/>
        <w:jc w:val="center"/>
        <w:rPr>
          <w:rFonts w:ascii="Fredoka One" w:hAnsi="Fredoka One"/>
          <w:b/>
          <w:outline/>
          <w:color w:val="009900"/>
          <w:sz w:val="36"/>
          <w:szCs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99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613071">
        <w:rPr>
          <w:rFonts w:ascii="Fredoka One" w:hAnsi="Fredoka One"/>
          <w:b/>
          <w:outline/>
          <w:color w:val="009900"/>
          <w:sz w:val="36"/>
          <w:szCs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99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Bienaventuranzas Cat</w:t>
      </w:r>
      <w:r w:rsidRPr="00613071">
        <w:rPr>
          <w:rFonts w:ascii="Fredoka One" w:hAnsi="Fredoka One" w:cs="Fredoka One"/>
          <w:b/>
          <w:outline/>
          <w:color w:val="009900"/>
          <w:sz w:val="36"/>
          <w:szCs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99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ó</w:t>
      </w:r>
      <w:r w:rsidRPr="00613071">
        <w:rPr>
          <w:rFonts w:ascii="Fredoka One" w:hAnsi="Fredoka One"/>
          <w:b/>
          <w:outline/>
          <w:color w:val="009900"/>
          <w:sz w:val="36"/>
          <w:szCs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99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licas.</w:t>
      </w:r>
      <w:r>
        <w:rPr>
          <w:rFonts w:ascii="Fredoka One" w:hAnsi="Fredoka One"/>
          <w:b/>
          <w:outline/>
          <w:color w:val="009900"/>
          <w:sz w:val="36"/>
          <w:szCs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99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</w:t>
      </w:r>
    </w:p>
    <w:p w14:paraId="35C7A582" w14:textId="31D57688" w:rsidR="00AF6B54" w:rsidRPr="003B3DC1" w:rsidRDefault="003B3DC1" w:rsidP="003B3DC1">
      <w:pPr>
        <w:pStyle w:val="Delimitadorgrfico"/>
        <w:ind w:left="505" w:hanging="502"/>
        <w:jc w:val="center"/>
        <w:rPr>
          <w:rFonts w:ascii="Fredoka One" w:hAnsi="Fredoka One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ascii="Fredoka One" w:hAnsi="Fredoka One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</w:t>
      </w:r>
      <w:r w:rsidR="00CA706B" w:rsidRPr="003B3DC1">
        <w:rPr>
          <w:rFonts w:ascii="Fredoka One" w:hAnsi="Fredoka One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(grupo </w:t>
      </w:r>
      <w:r w:rsidR="008B349C" w:rsidRPr="008B349C">
        <w:rPr>
          <w:rFonts w:ascii="Fredoka One" w:hAnsi="Fredoka One"/>
          <w:b/>
          <w:color w:val="7EE2FF" w:themeColor="accent2" w:themeTint="66"/>
          <w:sz w:val="36"/>
          <w:szCs w:val="3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Telegram </w:t>
      </w:r>
      <w:r w:rsidR="008B349C" w:rsidRPr="008B349C">
        <w:rPr>
          <w:rFonts w:ascii="Fredoka One" w:hAnsi="Fredoka One"/>
          <w:b/>
          <w:color w:val="7EE2FF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</w:t>
      </w:r>
      <w:r w:rsidR="00CA706B" w:rsidRPr="003B3DC1">
        <w:rPr>
          <w:rFonts w:ascii="Fredoka One" w:hAnsi="Fredoka One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secundario)</w:t>
      </w:r>
    </w:p>
    <w:p w14:paraId="7B48B3FE" w14:textId="6AAC26E5" w:rsidR="00AF6B54" w:rsidRPr="00722813" w:rsidRDefault="003B3DC1" w:rsidP="008C4AE1">
      <w:pPr>
        <w:pStyle w:val="Delimitadorgrfico"/>
        <w:numPr>
          <w:ilvl w:val="0"/>
          <w:numId w:val="4"/>
        </w:numPr>
        <w:spacing w:before="240" w:after="240"/>
        <w:ind w:left="709" w:hanging="709"/>
        <w:jc w:val="both"/>
        <w:rPr>
          <w:rFonts w:ascii="Fredoka One" w:hAnsi="Fredoka One"/>
          <w:sz w:val="28"/>
          <w:szCs w:val="28"/>
        </w:rPr>
      </w:pPr>
      <w:r w:rsidRPr="00722813">
        <w:rPr>
          <w:rFonts w:ascii="Fredoka One" w:hAnsi="Fredoka One"/>
          <w:sz w:val="28"/>
          <w:szCs w:val="28"/>
        </w:rPr>
        <w:t>R</w:t>
      </w:r>
      <w:r w:rsidR="00FD4E48" w:rsidRPr="00722813">
        <w:rPr>
          <w:rFonts w:ascii="Fredoka One" w:hAnsi="Fredoka One"/>
          <w:sz w:val="28"/>
          <w:szCs w:val="28"/>
        </w:rPr>
        <w:t>espetar</w:t>
      </w:r>
      <w:r w:rsidR="00FD4E48" w:rsidRPr="00722813">
        <w:rPr>
          <w:rFonts w:ascii="Fredoka One" w:hAnsi="Fredoka One" w:cs="Fredoka One"/>
          <w:sz w:val="28"/>
          <w:szCs w:val="28"/>
        </w:rPr>
        <w:t>é</w:t>
      </w:r>
      <w:r w:rsidRPr="00722813">
        <w:rPr>
          <w:rFonts w:ascii="Fredoka One" w:hAnsi="Fredoka One" w:cs="Fredoka One"/>
          <w:sz w:val="28"/>
          <w:szCs w:val="28"/>
        </w:rPr>
        <w:t xml:space="preserve"> </w:t>
      </w:r>
      <w:r w:rsidR="00FD4E48" w:rsidRPr="00722813">
        <w:rPr>
          <w:rFonts w:ascii="Fredoka One" w:hAnsi="Fredoka One"/>
          <w:sz w:val="28"/>
          <w:szCs w:val="28"/>
        </w:rPr>
        <w:t>siempre a los dem</w:t>
      </w:r>
      <w:r w:rsidR="00FD4E48" w:rsidRPr="00722813">
        <w:rPr>
          <w:rFonts w:ascii="Fredoka One" w:hAnsi="Fredoka One" w:cs="Fredoka One"/>
          <w:sz w:val="28"/>
          <w:szCs w:val="28"/>
        </w:rPr>
        <w:t>á</w:t>
      </w:r>
      <w:r w:rsidR="00FD4E48" w:rsidRPr="00722813">
        <w:rPr>
          <w:rFonts w:ascii="Fredoka One" w:hAnsi="Fredoka One"/>
          <w:sz w:val="28"/>
          <w:szCs w:val="28"/>
        </w:rPr>
        <w:t>s hermanos, la privacidad del grupo</w:t>
      </w:r>
      <w:r w:rsidR="00FD4E48" w:rsidRPr="00722813">
        <w:rPr>
          <w:rFonts w:ascii="Cambria" w:hAnsi="Cambria" w:cs="Cambria"/>
          <w:sz w:val="28"/>
          <w:szCs w:val="28"/>
        </w:rPr>
        <w:t> </w:t>
      </w:r>
      <w:r w:rsidR="00FD4E48" w:rsidRPr="00722813">
        <w:rPr>
          <w:rFonts w:ascii="Fredoka One" w:hAnsi="Fredoka One"/>
          <w:sz w:val="28"/>
          <w:szCs w:val="28"/>
        </w:rPr>
        <w:t>y si quiero hablar de liturgia, entonces lo haré dentro del grupo</w:t>
      </w:r>
      <w:r w:rsidR="00FD4E48" w:rsidRPr="00722813">
        <w:rPr>
          <w:rFonts w:ascii="Cambria" w:hAnsi="Cambria" w:cs="Cambria"/>
          <w:sz w:val="28"/>
          <w:szCs w:val="28"/>
        </w:rPr>
        <w:t> </w:t>
      </w:r>
      <w:r w:rsidR="008B349C" w:rsidRPr="008B349C">
        <w:rPr>
          <w:rFonts w:ascii="Fredoka One" w:hAnsi="Fredoka One"/>
          <w:b/>
          <w:color w:val="7EE2FF" w:themeColor="accent2" w:themeTint="66"/>
          <w:sz w:val="36"/>
          <w:szCs w:val="3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Telegram </w:t>
      </w:r>
      <w:r w:rsidR="008B349C" w:rsidRPr="008B349C">
        <w:rPr>
          <w:rFonts w:ascii="Fredoka One" w:hAnsi="Fredoka One"/>
          <w:b/>
          <w:color w:val="7EE2FF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</w:t>
      </w:r>
      <w:r w:rsidR="00FD4E48" w:rsidRPr="00722813">
        <w:rPr>
          <w:rFonts w:ascii="Fredoka One" w:hAnsi="Fredoka One"/>
          <w:sz w:val="28"/>
          <w:szCs w:val="28"/>
        </w:rPr>
        <w:t>de</w:t>
      </w:r>
      <w:r w:rsidR="00FD4E48" w:rsidRPr="00722813">
        <w:rPr>
          <w:rFonts w:ascii="Cambria" w:hAnsi="Cambria" w:cs="Cambria"/>
          <w:sz w:val="28"/>
          <w:szCs w:val="28"/>
        </w:rPr>
        <w:t> </w:t>
      </w:r>
      <w:r w:rsidR="00FD4E48" w:rsidRPr="00722813">
        <w:rPr>
          <w:rFonts w:ascii="Fredoka One" w:hAnsi="Fredoka One"/>
          <w:sz w:val="28"/>
          <w:szCs w:val="28"/>
        </w:rPr>
        <w:t xml:space="preserve">las </w:t>
      </w:r>
      <w:r w:rsidR="00722813" w:rsidRPr="00722813">
        <w:rPr>
          <w:rFonts w:ascii="Fredoka One" w:hAnsi="Fredoka One"/>
          <w:b/>
          <w:outline/>
          <w:color w:val="009900"/>
          <w:sz w:val="36"/>
          <w:szCs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99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Bienaventuranzas Cat</w:t>
      </w:r>
      <w:r w:rsidR="00722813" w:rsidRPr="00722813">
        <w:rPr>
          <w:rFonts w:ascii="Fredoka One" w:hAnsi="Fredoka One" w:cs="Fredoka One"/>
          <w:b/>
          <w:outline/>
          <w:color w:val="009900"/>
          <w:sz w:val="36"/>
          <w:szCs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99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ó</w:t>
      </w:r>
      <w:r w:rsidR="00722813" w:rsidRPr="00722813">
        <w:rPr>
          <w:rFonts w:ascii="Fredoka One" w:hAnsi="Fredoka One"/>
          <w:b/>
          <w:outline/>
          <w:color w:val="009900"/>
          <w:sz w:val="36"/>
          <w:szCs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99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licas</w:t>
      </w:r>
      <w:r w:rsidR="00FD4E48" w:rsidRPr="00722813">
        <w:rPr>
          <w:rFonts w:ascii="Fredoka One" w:hAnsi="Fredoka One"/>
          <w:sz w:val="28"/>
          <w:szCs w:val="28"/>
        </w:rPr>
        <w:t xml:space="preserve"> (recordemos que esta labor es principalmente para sacerdotes id</w:t>
      </w:r>
      <w:r w:rsidR="00FD4E48" w:rsidRPr="00722813">
        <w:rPr>
          <w:rFonts w:ascii="Fredoka One" w:hAnsi="Fredoka One" w:cs="Fredoka One"/>
          <w:sz w:val="28"/>
          <w:szCs w:val="28"/>
        </w:rPr>
        <w:t>ó</w:t>
      </w:r>
      <w:r w:rsidR="00FD4E48" w:rsidRPr="00722813">
        <w:rPr>
          <w:rFonts w:ascii="Fredoka One" w:hAnsi="Fredoka One"/>
          <w:sz w:val="28"/>
          <w:szCs w:val="28"/>
        </w:rPr>
        <w:t>neos, que tienen fuerza de ley, autoridad y esp</w:t>
      </w:r>
      <w:r w:rsidR="00FD4E48" w:rsidRPr="00722813">
        <w:rPr>
          <w:rFonts w:ascii="Fredoka One" w:hAnsi="Fredoka One" w:cs="Fredoka One"/>
          <w:sz w:val="28"/>
          <w:szCs w:val="28"/>
        </w:rPr>
        <w:t>í</w:t>
      </w:r>
      <w:r w:rsidR="00FD4E48" w:rsidRPr="00722813">
        <w:rPr>
          <w:rFonts w:ascii="Fredoka One" w:hAnsi="Fredoka One"/>
          <w:sz w:val="28"/>
          <w:szCs w:val="28"/>
        </w:rPr>
        <w:t>ritu, para realizar estas aclaraciones).</w:t>
      </w:r>
    </w:p>
    <w:p w14:paraId="2F2E0E1C" w14:textId="0C5D43F7" w:rsidR="00AF6B54" w:rsidRPr="004C398F" w:rsidRDefault="00FD4E48" w:rsidP="008C4AE1">
      <w:pPr>
        <w:pStyle w:val="Delimitadorgrfico"/>
        <w:numPr>
          <w:ilvl w:val="0"/>
          <w:numId w:val="4"/>
        </w:numPr>
        <w:spacing w:before="240" w:after="240"/>
        <w:ind w:left="709" w:hanging="709"/>
        <w:jc w:val="both"/>
        <w:rPr>
          <w:rFonts w:ascii="Fredoka One" w:hAnsi="Fredoka One"/>
          <w:sz w:val="28"/>
          <w:szCs w:val="28"/>
        </w:rPr>
      </w:pPr>
      <w:r w:rsidRPr="004C398F">
        <w:rPr>
          <w:rFonts w:ascii="Cambria" w:hAnsi="Cambria" w:cs="Cambria"/>
          <w:sz w:val="28"/>
          <w:szCs w:val="28"/>
        </w:rPr>
        <w:t> </w:t>
      </w:r>
      <w:r w:rsidR="00722813" w:rsidRPr="004C398F">
        <w:rPr>
          <w:rFonts w:ascii="Fredoka One" w:hAnsi="Fredoka One"/>
          <w:sz w:val="28"/>
          <w:szCs w:val="28"/>
        </w:rPr>
        <w:t>P</w:t>
      </w:r>
      <w:r w:rsidRPr="004C398F">
        <w:rPr>
          <w:rFonts w:ascii="Fredoka One" w:hAnsi="Fredoka One"/>
          <w:sz w:val="28"/>
          <w:szCs w:val="28"/>
        </w:rPr>
        <w:t>articiparé</w:t>
      </w:r>
      <w:r w:rsidR="00722813">
        <w:rPr>
          <w:rFonts w:ascii="Fredoka One" w:hAnsi="Fredoka One"/>
          <w:sz w:val="28"/>
          <w:szCs w:val="28"/>
        </w:rPr>
        <w:t xml:space="preserve"> </w:t>
      </w:r>
      <w:r w:rsidRPr="004C398F">
        <w:rPr>
          <w:rFonts w:ascii="Fredoka One" w:hAnsi="Fredoka One"/>
          <w:sz w:val="28"/>
          <w:szCs w:val="28"/>
        </w:rPr>
        <w:t>en el grupo</w:t>
      </w:r>
      <w:r w:rsidRPr="004C398F">
        <w:rPr>
          <w:rFonts w:ascii="Cambria" w:hAnsi="Cambria" w:cs="Cambria"/>
          <w:sz w:val="28"/>
          <w:szCs w:val="28"/>
        </w:rPr>
        <w:t> </w:t>
      </w:r>
      <w:r w:rsidR="008B349C" w:rsidRPr="008B349C">
        <w:rPr>
          <w:rFonts w:ascii="Fredoka One" w:hAnsi="Fredoka One"/>
          <w:b/>
          <w:color w:val="7EE2FF" w:themeColor="accent2" w:themeTint="66"/>
          <w:sz w:val="36"/>
          <w:szCs w:val="3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Telegram </w:t>
      </w:r>
      <w:r w:rsidRPr="004C398F">
        <w:rPr>
          <w:rFonts w:ascii="Fredoka One" w:hAnsi="Fredoka One"/>
          <w:sz w:val="28"/>
          <w:szCs w:val="28"/>
        </w:rPr>
        <w:t xml:space="preserve">de las </w:t>
      </w:r>
      <w:r w:rsidR="00722813" w:rsidRPr="00722813">
        <w:rPr>
          <w:rFonts w:ascii="Fredoka One" w:hAnsi="Fredoka One"/>
          <w:b/>
          <w:outline/>
          <w:color w:val="009900"/>
          <w:sz w:val="36"/>
          <w:szCs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99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Bienaventuranzas Cat</w:t>
      </w:r>
      <w:r w:rsidR="00722813" w:rsidRPr="00722813">
        <w:rPr>
          <w:rFonts w:ascii="Fredoka One" w:hAnsi="Fredoka One" w:cs="Fredoka One"/>
          <w:b/>
          <w:outline/>
          <w:color w:val="009900"/>
          <w:sz w:val="36"/>
          <w:szCs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99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ó</w:t>
      </w:r>
      <w:r w:rsidR="00722813" w:rsidRPr="00722813">
        <w:rPr>
          <w:rFonts w:ascii="Fredoka One" w:hAnsi="Fredoka One"/>
          <w:b/>
          <w:outline/>
          <w:color w:val="009900"/>
          <w:sz w:val="36"/>
          <w:szCs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99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licas</w:t>
      </w:r>
      <w:r w:rsidR="00722813" w:rsidRPr="004C398F">
        <w:rPr>
          <w:rFonts w:ascii="Fredoka One" w:hAnsi="Fredoka One"/>
          <w:sz w:val="28"/>
          <w:szCs w:val="28"/>
        </w:rPr>
        <w:t xml:space="preserve"> </w:t>
      </w:r>
      <w:r w:rsidRPr="004C398F">
        <w:rPr>
          <w:rFonts w:ascii="Fredoka One" w:hAnsi="Fredoka One"/>
          <w:sz w:val="28"/>
          <w:szCs w:val="28"/>
        </w:rPr>
        <w:t>libremente con mis mensajes espirituales, consejos lit</w:t>
      </w:r>
      <w:r w:rsidRPr="004C398F">
        <w:rPr>
          <w:rFonts w:ascii="Fredoka One" w:hAnsi="Fredoka One" w:cs="Fredoka One"/>
          <w:sz w:val="28"/>
          <w:szCs w:val="28"/>
        </w:rPr>
        <w:t>ú</w:t>
      </w:r>
      <w:r w:rsidRPr="004C398F">
        <w:rPr>
          <w:rFonts w:ascii="Fredoka One" w:hAnsi="Fredoka One"/>
          <w:sz w:val="28"/>
          <w:szCs w:val="28"/>
        </w:rPr>
        <w:t>rgicos, oraciones por alguna intenci</w:t>
      </w:r>
      <w:r w:rsidRPr="004C398F">
        <w:rPr>
          <w:rFonts w:ascii="Fredoka One" w:hAnsi="Fredoka One" w:cs="Fredoka One"/>
          <w:sz w:val="28"/>
          <w:szCs w:val="28"/>
        </w:rPr>
        <w:t>ó</w:t>
      </w:r>
      <w:r w:rsidRPr="004C398F">
        <w:rPr>
          <w:rFonts w:ascii="Fredoka One" w:hAnsi="Fredoka One"/>
          <w:sz w:val="28"/>
          <w:szCs w:val="28"/>
        </w:rPr>
        <w:t>n,</w:t>
      </w:r>
      <w:r w:rsidR="00722813">
        <w:rPr>
          <w:rFonts w:ascii="Fredoka One" w:hAnsi="Fredoka One"/>
          <w:sz w:val="28"/>
          <w:szCs w:val="28"/>
        </w:rPr>
        <w:t xml:space="preserve"> material PDF,</w:t>
      </w:r>
      <w:r w:rsidR="0074708E">
        <w:rPr>
          <w:rFonts w:ascii="Fredoka One" w:hAnsi="Fredoka One"/>
          <w:sz w:val="28"/>
          <w:szCs w:val="28"/>
        </w:rPr>
        <w:t xml:space="preserve"> </w:t>
      </w:r>
      <w:r w:rsidR="0074708E" w:rsidRPr="004C398F">
        <w:rPr>
          <w:rFonts w:ascii="Fredoka One" w:hAnsi="Fredoka One"/>
          <w:sz w:val="28"/>
          <w:szCs w:val="28"/>
        </w:rPr>
        <w:t>etc.</w:t>
      </w:r>
      <w:r w:rsidR="0074708E">
        <w:rPr>
          <w:rFonts w:ascii="Fredoka One" w:hAnsi="Fredoka One"/>
          <w:sz w:val="28"/>
          <w:szCs w:val="28"/>
        </w:rPr>
        <w:t xml:space="preserve">… </w:t>
      </w:r>
      <w:r w:rsidRPr="004C398F">
        <w:rPr>
          <w:rFonts w:ascii="Fredoka One" w:hAnsi="Fredoka One"/>
          <w:sz w:val="28"/>
          <w:szCs w:val="28"/>
        </w:rPr>
        <w:t>y respetar</w:t>
      </w:r>
      <w:r w:rsidR="0074708E">
        <w:rPr>
          <w:rFonts w:ascii="Fredoka One" w:hAnsi="Fredoka One"/>
          <w:sz w:val="28"/>
          <w:szCs w:val="28"/>
        </w:rPr>
        <w:t>é</w:t>
      </w:r>
      <w:r w:rsidRPr="004C398F">
        <w:rPr>
          <w:rFonts w:ascii="Fredoka One" w:hAnsi="Fredoka One"/>
          <w:sz w:val="28"/>
          <w:szCs w:val="28"/>
        </w:rPr>
        <w:t xml:space="preserve"> a mis hermanos: </w:t>
      </w:r>
      <w:r w:rsidR="0074708E">
        <w:rPr>
          <w:rFonts w:ascii="Fredoka One" w:hAnsi="Fredoka One"/>
          <w:b/>
          <w:outline/>
          <w:color w:val="CE3840" w:themeColor="accent5"/>
          <w:sz w:val="40"/>
          <w:szCs w:val="40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A</w:t>
      </w:r>
      <w:r w:rsidRPr="00613071">
        <w:rPr>
          <w:rFonts w:ascii="Fredoka One" w:hAnsi="Fredoka One"/>
          <w:b/>
          <w:outline/>
          <w:color w:val="CE3840" w:themeColor="accent5"/>
          <w:sz w:val="40"/>
          <w:szCs w:val="40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mar</w:t>
      </w:r>
      <w:r w:rsidR="0074708E">
        <w:rPr>
          <w:rFonts w:ascii="Fredoka One" w:hAnsi="Fredoka One"/>
          <w:b/>
          <w:outline/>
          <w:color w:val="CE3840" w:themeColor="accent5"/>
          <w:sz w:val="40"/>
          <w:szCs w:val="40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á</w:t>
      </w:r>
      <w:r w:rsidRPr="00613071">
        <w:rPr>
          <w:rFonts w:ascii="Fredoka One" w:hAnsi="Fredoka One"/>
          <w:b/>
          <w:outline/>
          <w:color w:val="CE3840" w:themeColor="accent5"/>
          <w:sz w:val="40"/>
          <w:szCs w:val="40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s a tu pr</w:t>
      </w:r>
      <w:r w:rsidRPr="00613071">
        <w:rPr>
          <w:rFonts w:ascii="Fredoka One" w:hAnsi="Fredoka One" w:cs="Fredoka One"/>
          <w:b/>
          <w:outline/>
          <w:color w:val="CE3840" w:themeColor="accent5"/>
          <w:sz w:val="40"/>
          <w:szCs w:val="40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ó</w:t>
      </w:r>
      <w:r w:rsidRPr="00613071">
        <w:rPr>
          <w:rFonts w:ascii="Fredoka One" w:hAnsi="Fredoka One"/>
          <w:b/>
          <w:outline/>
          <w:color w:val="CE3840" w:themeColor="accent5"/>
          <w:sz w:val="40"/>
          <w:szCs w:val="40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jimo como a </w:t>
      </w:r>
      <w:r w:rsidR="0074708E" w:rsidRPr="00613071">
        <w:rPr>
          <w:rFonts w:ascii="Fredoka One" w:hAnsi="Fredoka One"/>
          <w:b/>
          <w:outline/>
          <w:color w:val="CE3840" w:themeColor="accent5"/>
          <w:sz w:val="40"/>
          <w:szCs w:val="40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t</w:t>
      </w:r>
      <w:r w:rsidR="0074708E">
        <w:rPr>
          <w:rFonts w:ascii="Fredoka One" w:hAnsi="Fredoka One"/>
          <w:b/>
          <w:outline/>
          <w:color w:val="CE3840" w:themeColor="accent5"/>
          <w:sz w:val="40"/>
          <w:szCs w:val="40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i</w:t>
      </w:r>
      <w:r w:rsidRPr="00613071">
        <w:rPr>
          <w:rFonts w:ascii="Fredoka One" w:hAnsi="Fredoka One"/>
          <w:b/>
          <w:outline/>
          <w:color w:val="CE3840" w:themeColor="accent5"/>
          <w:sz w:val="40"/>
          <w:szCs w:val="40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mismo.</w:t>
      </w:r>
    </w:p>
    <w:p w14:paraId="76041912" w14:textId="0EB272B3" w:rsidR="00AF6B54" w:rsidRPr="008C4AE1" w:rsidRDefault="00FD4E48" w:rsidP="008C4AE1">
      <w:pPr>
        <w:pStyle w:val="Delimitadorgrfico"/>
        <w:numPr>
          <w:ilvl w:val="0"/>
          <w:numId w:val="4"/>
        </w:numPr>
        <w:spacing w:before="240" w:after="240"/>
        <w:ind w:left="709" w:hanging="709"/>
        <w:jc w:val="both"/>
        <w:rPr>
          <w:rFonts w:ascii="Fredoka One" w:hAnsi="Fredoka One"/>
          <w:sz w:val="36"/>
          <w:szCs w:val="36"/>
        </w:rPr>
      </w:pPr>
      <w:r w:rsidRPr="004C398F">
        <w:rPr>
          <w:rFonts w:ascii="Cambria" w:hAnsi="Cambria" w:cs="Cambria"/>
          <w:sz w:val="28"/>
          <w:szCs w:val="28"/>
        </w:rPr>
        <w:t> </w:t>
      </w:r>
      <w:r w:rsidR="0074708E" w:rsidRPr="004C398F">
        <w:rPr>
          <w:rFonts w:ascii="Fredoka One" w:hAnsi="Fredoka One"/>
          <w:sz w:val="28"/>
          <w:szCs w:val="28"/>
        </w:rPr>
        <w:t>O</w:t>
      </w:r>
      <w:r w:rsidRPr="004C398F">
        <w:rPr>
          <w:rFonts w:ascii="Fredoka One" w:hAnsi="Fredoka One"/>
          <w:sz w:val="28"/>
          <w:szCs w:val="28"/>
        </w:rPr>
        <w:t>raré</w:t>
      </w:r>
      <w:r w:rsidR="0074708E">
        <w:rPr>
          <w:rFonts w:ascii="Fredoka One" w:hAnsi="Fredoka One"/>
          <w:sz w:val="28"/>
          <w:szCs w:val="28"/>
        </w:rPr>
        <w:t xml:space="preserve"> </w:t>
      </w:r>
      <w:r w:rsidRPr="004C398F">
        <w:rPr>
          <w:rFonts w:ascii="Fredoka One" w:hAnsi="Fredoka One"/>
          <w:sz w:val="28"/>
          <w:szCs w:val="28"/>
        </w:rPr>
        <w:t>por los dem</w:t>
      </w:r>
      <w:r w:rsidRPr="004C398F">
        <w:rPr>
          <w:rFonts w:ascii="Fredoka One" w:hAnsi="Fredoka One" w:cs="Fredoka One"/>
          <w:sz w:val="28"/>
          <w:szCs w:val="28"/>
        </w:rPr>
        <w:t>á</w:t>
      </w:r>
      <w:r w:rsidRPr="004C398F">
        <w:rPr>
          <w:rFonts w:ascii="Fredoka One" w:hAnsi="Fredoka One"/>
          <w:sz w:val="28"/>
          <w:szCs w:val="28"/>
        </w:rPr>
        <w:t>s siempre con caridad, compartir</w:t>
      </w:r>
      <w:r w:rsidRPr="004C398F">
        <w:rPr>
          <w:rFonts w:ascii="Fredoka One" w:hAnsi="Fredoka One" w:cs="Fredoka One"/>
          <w:sz w:val="28"/>
          <w:szCs w:val="28"/>
        </w:rPr>
        <w:t>é</w:t>
      </w:r>
      <w:r w:rsidRPr="004C398F">
        <w:rPr>
          <w:rFonts w:ascii="Fredoka One" w:hAnsi="Fredoka One"/>
          <w:sz w:val="28"/>
          <w:szCs w:val="28"/>
        </w:rPr>
        <w:t xml:space="preserve"> mi creatividad y espiritualidad cat</w:t>
      </w:r>
      <w:r w:rsidRPr="004C398F">
        <w:rPr>
          <w:rFonts w:ascii="Fredoka One" w:hAnsi="Fredoka One" w:cs="Fredoka One"/>
          <w:sz w:val="28"/>
          <w:szCs w:val="28"/>
        </w:rPr>
        <w:t>ó</w:t>
      </w:r>
      <w:r w:rsidRPr="004C398F">
        <w:rPr>
          <w:rFonts w:ascii="Fredoka One" w:hAnsi="Fredoka One"/>
          <w:sz w:val="28"/>
          <w:szCs w:val="28"/>
        </w:rPr>
        <w:t xml:space="preserve">lica en el grupo </w:t>
      </w:r>
      <w:r w:rsidR="008B349C" w:rsidRPr="008B349C">
        <w:rPr>
          <w:rFonts w:ascii="Fredoka One" w:hAnsi="Fredoka One"/>
          <w:b/>
          <w:color w:val="7EE2FF" w:themeColor="accent2" w:themeTint="66"/>
          <w:sz w:val="36"/>
          <w:szCs w:val="3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Telegram </w:t>
      </w:r>
      <w:r w:rsidR="008C4AE1" w:rsidRPr="004C398F">
        <w:rPr>
          <w:rFonts w:ascii="Fredoka One" w:hAnsi="Fredoka One"/>
          <w:sz w:val="28"/>
          <w:szCs w:val="28"/>
        </w:rPr>
        <w:t>las</w:t>
      </w:r>
      <w:r w:rsidRPr="004C398F">
        <w:rPr>
          <w:rFonts w:ascii="Fredoka One" w:hAnsi="Fredoka One"/>
          <w:sz w:val="28"/>
          <w:szCs w:val="28"/>
        </w:rPr>
        <w:t xml:space="preserve"> </w:t>
      </w:r>
      <w:r w:rsidR="008C4AE1" w:rsidRPr="008C4AE1">
        <w:rPr>
          <w:rFonts w:ascii="Fredoka One" w:hAnsi="Fredoka One"/>
          <w:b/>
          <w:outline/>
          <w:color w:val="009900"/>
          <w:sz w:val="36"/>
          <w:szCs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99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Bienaventuranzas Cat</w:t>
      </w:r>
      <w:r w:rsidR="008C4AE1" w:rsidRPr="008C4AE1">
        <w:rPr>
          <w:rFonts w:ascii="Fredoka One" w:hAnsi="Fredoka One" w:cs="Fredoka One"/>
          <w:b/>
          <w:outline/>
          <w:color w:val="009900"/>
          <w:sz w:val="36"/>
          <w:szCs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99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ó</w:t>
      </w:r>
      <w:r w:rsidR="008C4AE1" w:rsidRPr="008C4AE1">
        <w:rPr>
          <w:rFonts w:ascii="Fredoka One" w:hAnsi="Fredoka One"/>
          <w:b/>
          <w:outline/>
          <w:color w:val="009900"/>
          <w:sz w:val="36"/>
          <w:szCs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rgbClr w14:val="009900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licas.</w:t>
      </w:r>
    </w:p>
    <w:p w14:paraId="16B706A9" w14:textId="51D9D7A1" w:rsidR="00AF6B54" w:rsidRPr="004C398F" w:rsidRDefault="00FD4E48" w:rsidP="008C4AE1">
      <w:pPr>
        <w:pStyle w:val="Delimitadorgrfico"/>
        <w:numPr>
          <w:ilvl w:val="0"/>
          <w:numId w:val="4"/>
        </w:numPr>
        <w:spacing w:before="240" w:after="240"/>
        <w:ind w:left="709" w:hanging="709"/>
        <w:jc w:val="both"/>
        <w:rPr>
          <w:rFonts w:ascii="Fredoka One" w:hAnsi="Fredoka One"/>
          <w:sz w:val="28"/>
          <w:szCs w:val="28"/>
        </w:rPr>
      </w:pPr>
      <w:r w:rsidRPr="004C398F">
        <w:rPr>
          <w:rFonts w:ascii="Cambria" w:hAnsi="Cambria" w:cs="Cambria"/>
          <w:sz w:val="28"/>
          <w:szCs w:val="28"/>
        </w:rPr>
        <w:t> </w:t>
      </w:r>
      <w:r w:rsidR="00823B30" w:rsidRPr="004C398F">
        <w:rPr>
          <w:rFonts w:ascii="Fredoka One" w:hAnsi="Fredoka One"/>
          <w:sz w:val="28"/>
          <w:szCs w:val="28"/>
        </w:rPr>
        <w:t>C</w:t>
      </w:r>
      <w:r w:rsidRPr="004C398F">
        <w:rPr>
          <w:rFonts w:ascii="Fredoka One" w:hAnsi="Fredoka One"/>
          <w:sz w:val="28"/>
          <w:szCs w:val="28"/>
        </w:rPr>
        <w:t>uando el</w:t>
      </w:r>
      <w:r w:rsidRPr="004C398F">
        <w:rPr>
          <w:rFonts w:ascii="Cambria" w:hAnsi="Cambria" w:cs="Cambria"/>
          <w:sz w:val="28"/>
          <w:szCs w:val="28"/>
        </w:rPr>
        <w:t> </w:t>
      </w:r>
      <w:r w:rsidRPr="00AF0A54">
        <w:rPr>
          <w:rFonts w:ascii="Fredoka One" w:hAnsi="Fredoka One"/>
          <w:color w:val="FF6600"/>
          <w:sz w:val="28"/>
          <w:szCs w:val="28"/>
        </w:rPr>
        <w:t>administrador</w:t>
      </w:r>
      <w:r w:rsidRPr="004C398F">
        <w:rPr>
          <w:rFonts w:ascii="Cambria" w:hAnsi="Cambria" w:cs="Cambria"/>
          <w:sz w:val="28"/>
          <w:szCs w:val="28"/>
        </w:rPr>
        <w:t> </w:t>
      </w:r>
      <w:r w:rsidRPr="004C398F">
        <w:rPr>
          <w:rFonts w:ascii="Fredoka One" w:hAnsi="Fredoka One"/>
          <w:sz w:val="28"/>
          <w:szCs w:val="28"/>
        </w:rPr>
        <w:t xml:space="preserve">no </w:t>
      </w:r>
      <w:r w:rsidR="00823B30" w:rsidRPr="004C398F">
        <w:rPr>
          <w:rFonts w:ascii="Fredoka One" w:hAnsi="Fredoka One"/>
          <w:sz w:val="28"/>
          <w:szCs w:val="28"/>
        </w:rPr>
        <w:t>esté</w:t>
      </w:r>
      <w:r w:rsidRPr="004C398F">
        <w:rPr>
          <w:rFonts w:ascii="Fredoka One" w:hAnsi="Fredoka One"/>
          <w:sz w:val="28"/>
          <w:szCs w:val="28"/>
        </w:rPr>
        <w:t xml:space="preserve"> presente en la </w:t>
      </w:r>
      <w:r w:rsidR="00823B30" w:rsidRPr="004C398F">
        <w:rPr>
          <w:rFonts w:ascii="Fredoka One" w:hAnsi="Fredoka One"/>
          <w:sz w:val="28"/>
          <w:szCs w:val="28"/>
        </w:rPr>
        <w:t>interacción</w:t>
      </w:r>
      <w:r w:rsidRPr="004C398F">
        <w:rPr>
          <w:rFonts w:ascii="Fredoka One" w:hAnsi="Fredoka One"/>
          <w:sz w:val="28"/>
          <w:szCs w:val="28"/>
        </w:rPr>
        <w:t xml:space="preserve"> de los grupos </w:t>
      </w:r>
      <w:r w:rsidR="008B349C" w:rsidRPr="008B349C">
        <w:rPr>
          <w:rFonts w:ascii="Fredoka One" w:hAnsi="Fredoka One"/>
          <w:b/>
          <w:color w:val="7EE2FF" w:themeColor="accent2" w:themeTint="66"/>
          <w:sz w:val="36"/>
          <w:szCs w:val="3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Telegram</w:t>
      </w:r>
      <w:r w:rsidR="00823B30">
        <w:rPr>
          <w:rFonts w:ascii="Fredoka One" w:hAnsi="Fredoka One"/>
          <w:color w:val="00FF00"/>
          <w:sz w:val="36"/>
          <w:szCs w:val="36"/>
          <w14:shadow w14:blurRad="63500" w14:dist="50800" w14:dir="8100000" w14:sx="0" w14:sy="0" w14:kx="0" w14:ky="0" w14:algn="none">
            <w14:srgbClr w14:val="000000">
              <w14:alpha w14:val="50000"/>
            </w14:srgbClr>
          </w14:shadow>
        </w:rPr>
        <w:t>,</w:t>
      </w:r>
      <w:r w:rsidRPr="004C398F">
        <w:rPr>
          <w:rFonts w:ascii="Fredoka One" w:hAnsi="Fredoka One"/>
          <w:sz w:val="28"/>
          <w:szCs w:val="28"/>
        </w:rPr>
        <w:t xml:space="preserve"> entonces</w:t>
      </w:r>
      <w:r w:rsidRPr="004C398F">
        <w:rPr>
          <w:rFonts w:ascii="Cambria" w:hAnsi="Cambria" w:cs="Cambria"/>
          <w:sz w:val="28"/>
          <w:szCs w:val="28"/>
        </w:rPr>
        <w:t> </w:t>
      </w:r>
      <w:r w:rsidRPr="004C398F">
        <w:rPr>
          <w:rFonts w:ascii="Fredoka One" w:hAnsi="Fredoka One"/>
          <w:sz w:val="28"/>
          <w:szCs w:val="28"/>
        </w:rPr>
        <w:t>colaborar</w:t>
      </w:r>
      <w:r w:rsidRPr="004C398F">
        <w:rPr>
          <w:rFonts w:ascii="Fredoka One" w:hAnsi="Fredoka One" w:cs="Fredoka One"/>
          <w:sz w:val="28"/>
          <w:szCs w:val="28"/>
        </w:rPr>
        <w:t>é</w:t>
      </w:r>
      <w:r w:rsidRPr="004C398F">
        <w:rPr>
          <w:rFonts w:ascii="Cambria" w:hAnsi="Cambria" w:cs="Cambria"/>
          <w:sz w:val="28"/>
          <w:szCs w:val="28"/>
        </w:rPr>
        <w:t> </w:t>
      </w:r>
      <w:r w:rsidRPr="004C398F">
        <w:rPr>
          <w:rFonts w:ascii="Fredoka One" w:hAnsi="Fredoka One"/>
          <w:sz w:val="28"/>
          <w:szCs w:val="28"/>
        </w:rPr>
        <w:t>compartiendo material propio de los grupos con los dem</w:t>
      </w:r>
      <w:r w:rsidRPr="004C398F">
        <w:rPr>
          <w:rFonts w:ascii="Fredoka One" w:hAnsi="Fredoka One" w:cs="Fredoka One"/>
          <w:sz w:val="28"/>
          <w:szCs w:val="28"/>
        </w:rPr>
        <w:t>á</w:t>
      </w:r>
      <w:r w:rsidRPr="004C398F">
        <w:rPr>
          <w:rFonts w:ascii="Fredoka One" w:hAnsi="Fredoka One"/>
          <w:sz w:val="28"/>
          <w:szCs w:val="28"/>
        </w:rPr>
        <w:t>s hermanos de esta fraternidad...</w:t>
      </w:r>
    </w:p>
    <w:p w14:paraId="0AB98F8F" w14:textId="21C8C7C3" w:rsidR="00AF6B54" w:rsidRPr="00682A19" w:rsidRDefault="00FD4E48" w:rsidP="008C4AE1">
      <w:pPr>
        <w:pStyle w:val="Delimitadorgrfico"/>
        <w:numPr>
          <w:ilvl w:val="0"/>
          <w:numId w:val="4"/>
        </w:numPr>
        <w:spacing w:before="240" w:after="240"/>
        <w:ind w:left="709" w:hanging="709"/>
        <w:jc w:val="both"/>
        <w:rPr>
          <w:rFonts w:ascii="Fredoka One" w:hAnsi="Fredoka One"/>
          <w:b/>
          <w:color w:val="E3167C" w:themeColor="accent6" w:themeShade="BF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682A19">
        <w:rPr>
          <w:rFonts w:ascii="Cambria" w:hAnsi="Cambria" w:cs="Cambria"/>
          <w:b/>
          <w:color w:val="E3167C" w:themeColor="accent6" w:themeShade="BF"/>
          <w:sz w:val="28"/>
          <w:szCs w:val="28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 </w:t>
      </w:r>
      <w:r w:rsidR="00823B30" w:rsidRPr="00682A19">
        <w:rPr>
          <w:rFonts w:ascii="Fredoka One" w:hAnsi="Fredoka One"/>
          <w:b/>
          <w:color w:val="E3167C" w:themeColor="accent6" w:themeShade="BF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S</w:t>
      </w:r>
      <w:r w:rsidRPr="00682A19">
        <w:rPr>
          <w:rFonts w:ascii="Fredoka One" w:hAnsi="Fredoka One"/>
          <w:b/>
          <w:color w:val="E3167C" w:themeColor="accent6" w:themeShade="BF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iempre</w:t>
      </w:r>
      <w:r w:rsidR="00823B30" w:rsidRPr="00682A19">
        <w:rPr>
          <w:rFonts w:ascii="Fredoka One" w:hAnsi="Fredoka One"/>
          <w:b/>
          <w:color w:val="E3167C" w:themeColor="accent6" w:themeShade="BF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  <w:r w:rsidRPr="00682A19">
        <w:rPr>
          <w:rFonts w:ascii="Fredoka One" w:hAnsi="Fredoka One"/>
          <w:b/>
          <w:color w:val="E3167C" w:themeColor="accent6" w:themeShade="BF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har</w:t>
      </w:r>
      <w:r w:rsidRPr="00682A19">
        <w:rPr>
          <w:rFonts w:ascii="Fredoka One" w:hAnsi="Fredoka One" w:cs="Fredoka One"/>
          <w:b/>
          <w:color w:val="E3167C" w:themeColor="accent6" w:themeShade="BF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é</w:t>
      </w:r>
      <w:r w:rsidRPr="00682A19">
        <w:rPr>
          <w:rFonts w:ascii="Fredoka One" w:hAnsi="Fredoka One"/>
          <w:b/>
          <w:color w:val="E3167C" w:themeColor="accent6" w:themeShade="BF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m</w:t>
      </w:r>
      <w:r w:rsidRPr="00682A19">
        <w:rPr>
          <w:rFonts w:ascii="Fredoka One" w:hAnsi="Fredoka One" w:cs="Fredoka One"/>
          <w:b/>
          <w:color w:val="E3167C" w:themeColor="accent6" w:themeShade="BF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í</w:t>
      </w:r>
      <w:r w:rsidRPr="00682A19">
        <w:rPr>
          <w:rFonts w:ascii="Fredoka One" w:hAnsi="Fredoka One"/>
          <w:b/>
          <w:color w:val="E3167C" w:themeColor="accent6" w:themeShade="BF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nimo un aporte a la semana, audio y canto (letra con acordes, claro </w:t>
      </w:r>
      <w:r w:rsidR="00823B30" w:rsidRPr="00682A19">
        <w:rPr>
          <w:rFonts w:ascii="Fredoka One" w:hAnsi="Fredoka One"/>
          <w:b/>
          <w:color w:val="E3167C" w:themeColor="accent6" w:themeShade="BF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está</w:t>
      </w:r>
      <w:r w:rsidRPr="00682A19">
        <w:rPr>
          <w:rFonts w:ascii="Fredoka One" w:hAnsi="Fredoka One"/>
          <w:b/>
          <w:color w:val="E3167C" w:themeColor="accent6" w:themeShade="BF"/>
          <w:sz w:val="36"/>
          <w:szCs w:val="3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, si tengo experiencia).</w:t>
      </w:r>
    </w:p>
    <w:p w14:paraId="24A474A4" w14:textId="1D2D64D7" w:rsidR="00AF6B54" w:rsidRPr="004C398F" w:rsidRDefault="00FD4E48" w:rsidP="008C4AE1">
      <w:pPr>
        <w:pStyle w:val="Delimitadorgrfico"/>
        <w:numPr>
          <w:ilvl w:val="0"/>
          <w:numId w:val="4"/>
        </w:numPr>
        <w:spacing w:before="240" w:after="240"/>
        <w:ind w:left="709" w:hanging="709"/>
        <w:jc w:val="both"/>
        <w:rPr>
          <w:rFonts w:ascii="Fredoka One" w:hAnsi="Fredoka One"/>
          <w:sz w:val="28"/>
          <w:szCs w:val="28"/>
        </w:rPr>
      </w:pPr>
      <w:r w:rsidRPr="004C398F">
        <w:rPr>
          <w:rFonts w:ascii="Cambria" w:hAnsi="Cambria" w:cs="Cambria"/>
          <w:sz w:val="28"/>
          <w:szCs w:val="28"/>
        </w:rPr>
        <w:t> </w:t>
      </w:r>
      <w:r w:rsidR="00823B30" w:rsidRPr="004C398F">
        <w:rPr>
          <w:rFonts w:ascii="Fredoka One" w:hAnsi="Fredoka One"/>
          <w:sz w:val="28"/>
          <w:szCs w:val="28"/>
        </w:rPr>
        <w:t>H</w:t>
      </w:r>
      <w:r w:rsidRPr="004C398F">
        <w:rPr>
          <w:rFonts w:ascii="Fredoka One" w:hAnsi="Fredoka One"/>
          <w:sz w:val="28"/>
          <w:szCs w:val="28"/>
        </w:rPr>
        <w:t>ar</w:t>
      </w:r>
      <w:r w:rsidRPr="004C398F">
        <w:rPr>
          <w:rFonts w:ascii="Fredoka One" w:hAnsi="Fredoka One" w:cs="Fredoka One"/>
          <w:sz w:val="28"/>
          <w:szCs w:val="28"/>
        </w:rPr>
        <w:t>é</w:t>
      </w:r>
      <w:r w:rsidR="00823B30">
        <w:rPr>
          <w:rFonts w:ascii="Fredoka One" w:hAnsi="Fredoka One" w:cs="Fredoka One"/>
          <w:sz w:val="28"/>
          <w:szCs w:val="28"/>
        </w:rPr>
        <w:t xml:space="preserve"> </w:t>
      </w:r>
      <w:r w:rsidRPr="004C398F">
        <w:rPr>
          <w:rFonts w:ascii="Fredoka One" w:hAnsi="Fredoka One"/>
          <w:sz w:val="28"/>
          <w:szCs w:val="28"/>
        </w:rPr>
        <w:t>parte del</w:t>
      </w:r>
      <w:r w:rsidR="0058536F">
        <w:rPr>
          <w:rFonts w:ascii="Fredoka One" w:hAnsi="Fredoka One"/>
          <w:sz w:val="28"/>
          <w:szCs w:val="28"/>
        </w:rPr>
        <w:t xml:space="preserve"> </w:t>
      </w:r>
      <w:r w:rsidRPr="004C398F">
        <w:rPr>
          <w:rFonts w:ascii="Cambria" w:hAnsi="Cambria" w:cs="Cambria"/>
          <w:sz w:val="28"/>
          <w:szCs w:val="28"/>
        </w:rPr>
        <w:t> </w:t>
      </w:r>
      <w:r w:rsidR="00823B30">
        <w:rPr>
          <w:rFonts w:ascii="Fredoka One" w:hAnsi="Fredoka One"/>
          <w:b/>
          <w:outline/>
          <w:color w:val="0093BC" w:themeColor="accent2"/>
          <w:sz w:val="32"/>
          <w:szCs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C</w:t>
      </w:r>
      <w:r>
        <w:rPr>
          <w:rFonts w:ascii="Fredoka One" w:hAnsi="Fredoka One"/>
          <w:b/>
          <w:outline/>
          <w:color w:val="0093BC" w:themeColor="accent2"/>
          <w:sz w:val="32"/>
          <w:szCs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lub</w:t>
      </w:r>
      <w:r w:rsidR="0058536F">
        <w:rPr>
          <w:rFonts w:ascii="Fredoka One" w:hAnsi="Fredoka One"/>
          <w:b/>
          <w:outline/>
          <w:color w:val="0093BC" w:themeColor="accent2"/>
          <w:sz w:val="32"/>
          <w:szCs w:val="3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</w:t>
      </w:r>
      <w:r w:rsidRPr="004C398F">
        <w:rPr>
          <w:rFonts w:ascii="Cambria" w:hAnsi="Cambria" w:cs="Cambria"/>
          <w:sz w:val="28"/>
          <w:szCs w:val="28"/>
        </w:rPr>
        <w:t> </w:t>
      </w:r>
      <w:r w:rsidRPr="004C398F">
        <w:rPr>
          <w:rFonts w:ascii="Fredoka One" w:hAnsi="Fredoka One"/>
          <w:sz w:val="28"/>
          <w:szCs w:val="28"/>
        </w:rPr>
        <w:t xml:space="preserve">la </w:t>
      </w:r>
      <w:r w:rsidR="0058536F" w:rsidRPr="004C398F">
        <w:rPr>
          <w:rFonts w:ascii="Fredoka One" w:hAnsi="Fredoka One"/>
          <w:sz w:val="28"/>
          <w:szCs w:val="28"/>
        </w:rPr>
        <w:t>Guitarra Del Cat</w:t>
      </w:r>
      <w:r w:rsidR="0058536F" w:rsidRPr="004C398F">
        <w:rPr>
          <w:rFonts w:ascii="Fredoka One" w:hAnsi="Fredoka One" w:cs="Fredoka One"/>
          <w:sz w:val="28"/>
          <w:szCs w:val="28"/>
        </w:rPr>
        <w:t>ó</w:t>
      </w:r>
      <w:r w:rsidR="0058536F" w:rsidRPr="004C398F">
        <w:rPr>
          <w:rFonts w:ascii="Fredoka One" w:hAnsi="Fredoka One"/>
          <w:sz w:val="28"/>
          <w:szCs w:val="28"/>
        </w:rPr>
        <w:t>lico</w:t>
      </w:r>
      <w:r w:rsidRPr="004C398F">
        <w:rPr>
          <w:rFonts w:ascii="Fredoka One" w:hAnsi="Fredoka One"/>
          <w:sz w:val="28"/>
          <w:szCs w:val="28"/>
        </w:rPr>
        <w:t>, y compartir</w:t>
      </w:r>
      <w:r w:rsidRPr="004C398F">
        <w:rPr>
          <w:rFonts w:ascii="Fredoka One" w:hAnsi="Fredoka One" w:cs="Fredoka One"/>
          <w:sz w:val="28"/>
          <w:szCs w:val="28"/>
        </w:rPr>
        <w:t>é</w:t>
      </w:r>
      <w:r w:rsidRPr="004C398F">
        <w:rPr>
          <w:rFonts w:ascii="Fredoka One" w:hAnsi="Fredoka One"/>
          <w:sz w:val="28"/>
          <w:szCs w:val="28"/>
        </w:rPr>
        <w:t xml:space="preserve"> con</w:t>
      </w:r>
      <w:r w:rsidRPr="004C398F">
        <w:rPr>
          <w:rFonts w:ascii="Cambria" w:hAnsi="Cambria" w:cs="Cambria"/>
          <w:sz w:val="28"/>
          <w:szCs w:val="28"/>
        </w:rPr>
        <w:t> </w:t>
      </w:r>
      <w:r w:rsidRPr="004C398F">
        <w:rPr>
          <w:rFonts w:ascii="Fredoka One" w:hAnsi="Fredoka One"/>
          <w:sz w:val="28"/>
          <w:szCs w:val="28"/>
        </w:rPr>
        <w:t>amor</w:t>
      </w:r>
      <w:r w:rsidR="0058536F">
        <w:rPr>
          <w:rFonts w:ascii="Fredoka One" w:hAnsi="Fredoka One"/>
          <w:sz w:val="28"/>
          <w:szCs w:val="28"/>
        </w:rPr>
        <w:t xml:space="preserve"> la</w:t>
      </w:r>
      <w:r w:rsidRPr="008C6FD6">
        <w:rPr>
          <w:rFonts w:ascii="Fredoka One" w:hAnsi="Fredoka One"/>
          <w:b/>
          <w:outline/>
          <w:color w:val="0093BC" w:themeColor="accent2"/>
          <w:sz w:val="36"/>
          <w:szCs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</w:t>
      </w:r>
      <w:r w:rsidR="00195596" w:rsidRPr="00195596">
        <w:rPr>
          <w:rFonts w:ascii="Fredoka One" w:hAnsi="Fredoka One"/>
          <w:color w:val="28A7EB" w:themeColor="accent1" w:themeTint="99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página y el grupo </w:t>
      </w:r>
      <w:r w:rsidRPr="004C398F">
        <w:rPr>
          <w:rFonts w:ascii="Fredoka One" w:hAnsi="Fredoka One"/>
          <w:sz w:val="28"/>
          <w:szCs w:val="28"/>
        </w:rPr>
        <w:t xml:space="preserve">de </w:t>
      </w:r>
      <w:r w:rsidR="00195596">
        <w:rPr>
          <w:rFonts w:ascii="Fredoka One" w:hAnsi="Fredoka One"/>
          <w:b/>
          <w:color w:val="7EE2FF" w:themeColor="accent2" w:themeTint="66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Facebook</w:t>
      </w:r>
      <w:r w:rsidRPr="004C398F">
        <w:rPr>
          <w:rFonts w:ascii="Fredoka One" w:hAnsi="Fredoka One"/>
          <w:sz w:val="28"/>
          <w:szCs w:val="28"/>
        </w:rPr>
        <w:t xml:space="preserve">, para que </w:t>
      </w:r>
      <w:r w:rsidR="00195596" w:rsidRPr="004C398F">
        <w:rPr>
          <w:rFonts w:ascii="Fredoka One" w:hAnsi="Fredoka One"/>
          <w:sz w:val="28"/>
          <w:szCs w:val="28"/>
        </w:rPr>
        <w:t>más</w:t>
      </w:r>
      <w:r w:rsidRPr="004C398F">
        <w:rPr>
          <w:rFonts w:ascii="Fredoka One" w:hAnsi="Fredoka One"/>
          <w:sz w:val="28"/>
          <w:szCs w:val="28"/>
        </w:rPr>
        <w:t xml:space="preserve"> personas se integren a esta alegre experiencia y vivencia cat</w:t>
      </w:r>
      <w:r w:rsidRPr="004C398F">
        <w:rPr>
          <w:rFonts w:ascii="Fredoka One" w:hAnsi="Fredoka One" w:cs="Fredoka One"/>
          <w:sz w:val="28"/>
          <w:szCs w:val="28"/>
        </w:rPr>
        <w:t>ó</w:t>
      </w:r>
      <w:r w:rsidRPr="004C398F">
        <w:rPr>
          <w:rFonts w:ascii="Fredoka One" w:hAnsi="Fredoka One"/>
          <w:sz w:val="28"/>
          <w:szCs w:val="28"/>
        </w:rPr>
        <w:t xml:space="preserve">lica con </w:t>
      </w:r>
      <w:r w:rsidR="00195596" w:rsidRPr="002C6098">
        <w:rPr>
          <w:rFonts w:ascii="Fredoka One" w:hAnsi="Fredoka One"/>
          <w:b/>
          <w:color w:val="70AD47"/>
          <w:spacing w:val="10"/>
          <w:sz w:val="28"/>
          <w:szCs w:val="28"/>
          <w:highlight w:val="cyan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Jesús</w:t>
      </w:r>
      <w:r w:rsidRPr="002C6098">
        <w:rPr>
          <w:rFonts w:ascii="Fredoka One" w:hAnsi="Fredoka One"/>
          <w:b/>
          <w:color w:val="70AD47"/>
          <w:spacing w:val="10"/>
          <w:sz w:val="28"/>
          <w:szCs w:val="28"/>
          <w:highlight w:val="cyan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 xml:space="preserve"> de </w:t>
      </w:r>
      <w:r w:rsidR="00195596" w:rsidRPr="002C6098">
        <w:rPr>
          <w:rFonts w:ascii="Fredoka One" w:hAnsi="Fredoka One"/>
          <w:b/>
          <w:color w:val="70AD47"/>
          <w:spacing w:val="10"/>
          <w:sz w:val="28"/>
          <w:szCs w:val="28"/>
          <w:highlight w:val="cyan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Nazaret</w:t>
      </w:r>
      <w:r w:rsidRPr="004C398F">
        <w:rPr>
          <w:rFonts w:ascii="Fredoka One" w:hAnsi="Fredoka One"/>
          <w:sz w:val="28"/>
          <w:szCs w:val="28"/>
        </w:rPr>
        <w:t>.</w:t>
      </w:r>
    </w:p>
    <w:p w14:paraId="0E7AF1EC" w14:textId="3EC27CD9" w:rsidR="00AF6B54" w:rsidRPr="00635552" w:rsidRDefault="0058536F" w:rsidP="008C4AE1">
      <w:pPr>
        <w:pStyle w:val="Delimitadorgrfico"/>
        <w:numPr>
          <w:ilvl w:val="0"/>
          <w:numId w:val="4"/>
        </w:numPr>
        <w:spacing w:before="240" w:after="240"/>
        <w:ind w:left="709" w:hanging="709"/>
        <w:jc w:val="both"/>
        <w:rPr>
          <w:rFonts w:ascii="Fredoka One" w:hAnsi="Fredoka One"/>
          <w:b/>
          <w:color w:val="70AD47"/>
          <w:spacing w:val="10"/>
          <w:sz w:val="28"/>
          <w:szCs w:val="28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 w:rsidRPr="008C4AE1">
        <w:rPr>
          <w:rFonts w:ascii="Fredoka One" w:hAnsi="Fredoka One"/>
          <w:sz w:val="28"/>
          <w:szCs w:val="28"/>
        </w:rPr>
        <w:t>Propondr</w:t>
      </w:r>
      <w:r w:rsidRPr="008C4AE1">
        <w:rPr>
          <w:rFonts w:ascii="Fredoka One" w:hAnsi="Fredoka One" w:cs="Fredoka One"/>
          <w:sz w:val="28"/>
          <w:szCs w:val="28"/>
        </w:rPr>
        <w:t>é</w:t>
      </w:r>
      <w:r w:rsidRPr="008C4AE1">
        <w:rPr>
          <w:rFonts w:ascii="Cambria" w:hAnsi="Cambria" w:cs="Cambria"/>
          <w:sz w:val="28"/>
          <w:szCs w:val="28"/>
        </w:rPr>
        <w:t> </w:t>
      </w:r>
      <w:r w:rsidRPr="008C4AE1">
        <w:rPr>
          <w:rFonts w:ascii="Fredoka One" w:hAnsi="Fredoka One"/>
          <w:sz w:val="28"/>
          <w:szCs w:val="28"/>
        </w:rPr>
        <w:t>cantos lit</w:t>
      </w:r>
      <w:r w:rsidRPr="008C4AE1">
        <w:rPr>
          <w:rFonts w:ascii="Fredoka One" w:hAnsi="Fredoka One" w:cs="Fredoka One"/>
          <w:sz w:val="28"/>
          <w:szCs w:val="28"/>
        </w:rPr>
        <w:t>ú</w:t>
      </w:r>
      <w:r w:rsidRPr="008C4AE1">
        <w:rPr>
          <w:rFonts w:ascii="Fredoka One" w:hAnsi="Fredoka One"/>
          <w:sz w:val="28"/>
          <w:szCs w:val="28"/>
        </w:rPr>
        <w:t>rgicos cat</w:t>
      </w:r>
      <w:r w:rsidRPr="008C4AE1">
        <w:rPr>
          <w:rFonts w:ascii="Fredoka One" w:hAnsi="Fredoka One" w:cs="Fredoka One"/>
          <w:sz w:val="28"/>
          <w:szCs w:val="28"/>
        </w:rPr>
        <w:t>ó</w:t>
      </w:r>
      <w:r w:rsidRPr="008C4AE1">
        <w:rPr>
          <w:rFonts w:ascii="Fredoka One" w:hAnsi="Fredoka One"/>
          <w:sz w:val="28"/>
          <w:szCs w:val="28"/>
        </w:rPr>
        <w:t xml:space="preserve">licos para la </w:t>
      </w:r>
      <w:r w:rsidR="00635552" w:rsidRPr="00635552">
        <w:rPr>
          <w:rFonts w:ascii="Fredoka One" w:hAnsi="Fredoka One"/>
          <w:b/>
          <w:color w:val="70AD47"/>
          <w:spacing w:val="10"/>
          <w:sz w:val="28"/>
          <w:szCs w:val="28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 xml:space="preserve">Santa Misa, </w:t>
      </w:r>
      <w:r w:rsidR="00635552" w:rsidRPr="00635552">
        <w:rPr>
          <w:rFonts w:ascii="Fredoka One" w:hAnsi="Fredoka One"/>
          <w:b/>
          <w:color w:val="70AD47"/>
          <w:spacing w:val="10"/>
          <w:sz w:val="28"/>
          <w:szCs w:val="28"/>
          <w:highlight w:val="cyan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Sagrada Eucarist</w:t>
      </w:r>
      <w:r w:rsidR="00635552" w:rsidRPr="00635552">
        <w:rPr>
          <w:rFonts w:ascii="Fredoka One" w:hAnsi="Fredoka One" w:cs="Fredoka One"/>
          <w:b/>
          <w:color w:val="70AD47"/>
          <w:spacing w:val="10"/>
          <w:sz w:val="28"/>
          <w:szCs w:val="28"/>
          <w:highlight w:val="cyan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í</w:t>
      </w:r>
      <w:r w:rsidR="00635552" w:rsidRPr="00635552">
        <w:rPr>
          <w:rFonts w:ascii="Fredoka One" w:hAnsi="Fredoka One"/>
          <w:b/>
          <w:color w:val="70AD47"/>
          <w:spacing w:val="10"/>
          <w:sz w:val="28"/>
          <w:szCs w:val="28"/>
          <w:highlight w:val="cyan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a.</w:t>
      </w:r>
    </w:p>
    <w:p w14:paraId="1D9FB2E5" w14:textId="7EF76524" w:rsidR="00AF6B54" w:rsidRPr="004C398F" w:rsidRDefault="00635552" w:rsidP="008C4AE1">
      <w:pPr>
        <w:pStyle w:val="Delimitadorgrfico"/>
        <w:numPr>
          <w:ilvl w:val="0"/>
          <w:numId w:val="4"/>
        </w:numPr>
        <w:spacing w:before="240" w:after="240"/>
        <w:ind w:left="709" w:hanging="709"/>
        <w:jc w:val="both"/>
        <w:rPr>
          <w:rFonts w:ascii="Fredoka One" w:hAnsi="Fredoka One"/>
          <w:sz w:val="28"/>
          <w:szCs w:val="28"/>
        </w:rPr>
      </w:pPr>
      <w:r w:rsidRPr="004C398F">
        <w:rPr>
          <w:rFonts w:ascii="Fredoka One" w:hAnsi="Fredoka One"/>
          <w:sz w:val="28"/>
          <w:szCs w:val="28"/>
        </w:rPr>
        <w:t>P</w:t>
      </w:r>
      <w:r w:rsidR="008C4AE1" w:rsidRPr="004C398F">
        <w:rPr>
          <w:rFonts w:ascii="Fredoka One" w:hAnsi="Fredoka One"/>
          <w:sz w:val="28"/>
          <w:szCs w:val="28"/>
        </w:rPr>
        <w:t>articipar</w:t>
      </w:r>
      <w:r w:rsidR="008C4AE1" w:rsidRPr="004C398F">
        <w:rPr>
          <w:rFonts w:ascii="Fredoka One" w:hAnsi="Fredoka One" w:cs="Fredoka One"/>
          <w:sz w:val="28"/>
          <w:szCs w:val="28"/>
        </w:rPr>
        <w:t>é</w:t>
      </w:r>
      <w:r>
        <w:rPr>
          <w:rFonts w:ascii="Fredoka One" w:hAnsi="Fredoka One" w:cs="Fredoka One"/>
          <w:sz w:val="28"/>
          <w:szCs w:val="28"/>
        </w:rPr>
        <w:t xml:space="preserve"> </w:t>
      </w:r>
      <w:r w:rsidR="008C4AE1" w:rsidRPr="004C398F">
        <w:rPr>
          <w:rFonts w:ascii="Fredoka One" w:hAnsi="Fredoka One"/>
          <w:sz w:val="28"/>
          <w:szCs w:val="28"/>
        </w:rPr>
        <w:t>con aportes de</w:t>
      </w:r>
      <w:r w:rsidR="008C4AE1" w:rsidRPr="004C398F">
        <w:rPr>
          <w:rFonts w:ascii="Cambria" w:hAnsi="Cambria" w:cs="Cambria"/>
          <w:sz w:val="28"/>
          <w:szCs w:val="28"/>
        </w:rPr>
        <w:t> </w:t>
      </w:r>
      <w:r w:rsidR="008C4AE1" w:rsidRPr="004C398F">
        <w:rPr>
          <w:rFonts w:ascii="Fredoka One" w:hAnsi="Fredoka One"/>
          <w:sz w:val="28"/>
          <w:szCs w:val="28"/>
        </w:rPr>
        <w:t>m</w:t>
      </w:r>
      <w:r w:rsidR="008C4AE1" w:rsidRPr="004C398F">
        <w:rPr>
          <w:rFonts w:ascii="Fredoka One" w:hAnsi="Fredoka One" w:cs="Fredoka One"/>
          <w:sz w:val="28"/>
          <w:szCs w:val="28"/>
        </w:rPr>
        <w:t>ú</w:t>
      </w:r>
      <w:r w:rsidR="008C4AE1" w:rsidRPr="004C398F">
        <w:rPr>
          <w:rFonts w:ascii="Fredoka One" w:hAnsi="Fredoka One"/>
          <w:sz w:val="28"/>
          <w:szCs w:val="28"/>
        </w:rPr>
        <w:t>sica cat</w:t>
      </w:r>
      <w:r w:rsidR="008C4AE1" w:rsidRPr="004C398F">
        <w:rPr>
          <w:rFonts w:ascii="Fredoka One" w:hAnsi="Fredoka One" w:cs="Fredoka One"/>
          <w:sz w:val="28"/>
          <w:szCs w:val="28"/>
        </w:rPr>
        <w:t>ó</w:t>
      </w:r>
      <w:r w:rsidR="008C4AE1" w:rsidRPr="004C398F">
        <w:rPr>
          <w:rFonts w:ascii="Fredoka One" w:hAnsi="Fredoka One"/>
          <w:sz w:val="28"/>
          <w:szCs w:val="28"/>
        </w:rPr>
        <w:t xml:space="preserve">lica en guitarra y material que fortalezca la vida </w:t>
      </w:r>
      <w:r>
        <w:rPr>
          <w:rFonts w:ascii="Fredoka One" w:hAnsi="Fredoka One"/>
          <w:sz w:val="28"/>
          <w:szCs w:val="28"/>
        </w:rPr>
        <w:t>católica</w:t>
      </w:r>
      <w:r w:rsidR="008C4AE1" w:rsidRPr="004C398F">
        <w:rPr>
          <w:rFonts w:ascii="Fredoka One" w:hAnsi="Fredoka One"/>
          <w:sz w:val="28"/>
          <w:szCs w:val="28"/>
        </w:rPr>
        <w:t>.</w:t>
      </w:r>
    </w:p>
    <w:p w14:paraId="6C29CD18" w14:textId="23F95572" w:rsidR="00AF6B54" w:rsidRPr="004C398F" w:rsidRDefault="00AE2EAD" w:rsidP="008C4AE1">
      <w:pPr>
        <w:pStyle w:val="Delimitadorgrfico"/>
        <w:numPr>
          <w:ilvl w:val="0"/>
          <w:numId w:val="4"/>
        </w:numPr>
        <w:spacing w:before="240" w:after="240"/>
        <w:ind w:left="709" w:hanging="709"/>
        <w:rPr>
          <w:rFonts w:ascii="Fredoka One" w:hAnsi="Fredoka One"/>
          <w:sz w:val="28"/>
          <w:szCs w:val="28"/>
        </w:rPr>
      </w:pPr>
      <w:r w:rsidRPr="004C398F">
        <w:rPr>
          <w:rFonts w:ascii="Fredoka One" w:hAnsi="Fredoka One"/>
          <w:sz w:val="28"/>
          <w:szCs w:val="28"/>
        </w:rPr>
        <w:t>¡Siempre estaré disponible</w:t>
      </w:r>
      <w:r w:rsidRPr="004C398F">
        <w:rPr>
          <w:rFonts w:ascii="Cambria" w:hAnsi="Cambria" w:cs="Cambria"/>
          <w:sz w:val="28"/>
          <w:szCs w:val="28"/>
        </w:rPr>
        <w:t> </w:t>
      </w:r>
      <w:r w:rsidRPr="004C398F">
        <w:rPr>
          <w:rFonts w:ascii="Fredoka One" w:hAnsi="Fredoka One"/>
          <w:sz w:val="28"/>
          <w:szCs w:val="28"/>
        </w:rPr>
        <w:t>para ayudar a los dem</w:t>
      </w:r>
      <w:r w:rsidRPr="004C398F">
        <w:rPr>
          <w:rFonts w:ascii="Fredoka One" w:hAnsi="Fredoka One" w:cs="Fredoka One"/>
          <w:sz w:val="28"/>
          <w:szCs w:val="28"/>
        </w:rPr>
        <w:t>á</w:t>
      </w:r>
      <w:r w:rsidRPr="004C398F">
        <w:rPr>
          <w:rFonts w:ascii="Fredoka One" w:hAnsi="Fredoka One"/>
          <w:sz w:val="28"/>
          <w:szCs w:val="28"/>
        </w:rPr>
        <w:t>s solucionando sus peticiones!</w:t>
      </w:r>
      <w:r w:rsidR="008C4AE1" w:rsidRPr="004C398F">
        <w:rPr>
          <w:rFonts w:ascii="Fredoka One" w:hAnsi="Fredoka One"/>
          <w:sz w:val="28"/>
          <w:szCs w:val="28"/>
        </w:rPr>
        <w:t>,</w:t>
      </w:r>
      <w:r w:rsidR="008C4AE1">
        <w:rPr>
          <w:rFonts w:ascii="Fredoka One" w:hAnsi="Fredoka One"/>
          <w:sz w:val="28"/>
          <w:szCs w:val="28"/>
        </w:rPr>
        <w:t xml:space="preserve"> </w:t>
      </w:r>
      <w:r w:rsidR="008C4AE1" w:rsidRPr="00FF71C9">
        <w:rPr>
          <w:rStyle w:val="MENUCar"/>
          <w:color w:val="auto"/>
          <w:sz w:val="36"/>
          <w:szCs w:val="36"/>
          <w14:textOutline w14:w="12700" w14:cap="flat" w14:cmpd="sng" w14:algn="ctr">
            <w14:solidFill>
              <w14:schemeClr w14:val="accent3">
                <w14:lumMod w14:val="5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  <w14:props3d w14:extrusionH="0" w14:contourW="0" w14:prstMaterial="none"/>
        </w:rPr>
        <w:t>esa es mi</w:t>
      </w:r>
      <w:r w:rsidR="008C4AE1" w:rsidRPr="00FF71C9">
        <w:rPr>
          <w:rStyle w:val="MENUCar"/>
          <w:rFonts w:ascii="Cambria" w:hAnsi="Cambria" w:cs="Cambria"/>
          <w:color w:val="auto"/>
          <w:sz w:val="36"/>
          <w:szCs w:val="36"/>
          <w14:textOutline w14:w="12700" w14:cap="flat" w14:cmpd="sng" w14:algn="ctr">
            <w14:solidFill>
              <w14:schemeClr w14:val="accent3">
                <w14:lumMod w14:val="5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  <w14:props3d w14:extrusionH="0" w14:contourW="0" w14:prstMaterial="none"/>
        </w:rPr>
        <w:t> </w:t>
      </w:r>
      <w:r w:rsidR="008C4AE1" w:rsidRPr="00FF71C9">
        <w:rPr>
          <w:rStyle w:val="MENUCar"/>
          <w:rFonts w:cs="Cambria"/>
          <w:color w:val="auto"/>
          <w:sz w:val="36"/>
          <w:szCs w:val="36"/>
          <w14:textOutline w14:w="12700" w14:cap="flat" w14:cmpd="sng" w14:algn="ctr">
            <w14:solidFill>
              <w14:schemeClr w14:val="accent3">
                <w14:lumMod w14:val="5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  <w14:props3d w14:extrusionH="0" w14:contourW="0" w14:prstMaterial="none"/>
        </w:rPr>
        <w:t>identidad</w:t>
      </w:r>
      <w:r w:rsidR="008C4AE1" w:rsidRPr="00FF71C9">
        <w:rPr>
          <w:rStyle w:val="MENUCar"/>
          <w:rFonts w:ascii="Cambria" w:hAnsi="Cambria" w:cs="Cambria"/>
          <w:color w:val="auto"/>
          <w:sz w:val="36"/>
          <w:szCs w:val="36"/>
          <w14:textOutline w14:w="12700" w14:cap="flat" w14:cmpd="sng" w14:algn="ctr">
            <w14:solidFill>
              <w14:schemeClr w14:val="accent3">
                <w14:lumMod w14:val="5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  <w14:props3d w14:extrusionH="0" w14:contourW="0" w14:prstMaterial="none"/>
        </w:rPr>
        <w:t> </w:t>
      </w:r>
      <w:r w:rsidR="008C4AE1" w:rsidRPr="00FF71C9">
        <w:rPr>
          <w:rStyle w:val="MENUCar"/>
          <w:color w:val="auto"/>
          <w:sz w:val="36"/>
          <w:szCs w:val="36"/>
          <w14:textOutline w14:w="12700" w14:cap="flat" w14:cmpd="sng" w14:algn="ctr">
            <w14:solidFill>
              <w14:schemeClr w14:val="accent3">
                <w14:lumMod w14:val="5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  <w14:props3d w14:extrusionH="0" w14:contourW="0" w14:prstMaterial="none"/>
        </w:rPr>
        <w:t>católica</w:t>
      </w:r>
      <w:r w:rsidR="008C4AE1">
        <w:rPr>
          <w:rStyle w:val="MENUCar"/>
          <w:sz w:val="36"/>
          <w:szCs w:val="36"/>
          <w14:textOutline w14:w="9525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.</w:t>
      </w:r>
    </w:p>
    <w:p w14:paraId="1F7464A1" w14:textId="734BAE22" w:rsidR="00AF6B54" w:rsidRPr="004C398F" w:rsidRDefault="00FF71C9" w:rsidP="008C4AE1">
      <w:pPr>
        <w:pStyle w:val="Delimitadorgrfico"/>
        <w:numPr>
          <w:ilvl w:val="0"/>
          <w:numId w:val="4"/>
        </w:numPr>
        <w:spacing w:before="240" w:after="240"/>
        <w:ind w:left="709" w:hanging="709"/>
        <w:jc w:val="both"/>
        <w:rPr>
          <w:rFonts w:ascii="Fredoka One" w:hAnsi="Fredoka One"/>
          <w:sz w:val="28"/>
          <w:szCs w:val="28"/>
        </w:rPr>
      </w:pPr>
      <w:r w:rsidRPr="000A3C5A">
        <w:rPr>
          <w:rFonts w:ascii="Fredoka One" w:hAnsi="Fredoka One"/>
          <w:b/>
          <w:outline/>
          <w:color w:val="0093BC" w:themeColor="accent2"/>
          <w:sz w:val="40"/>
          <w:szCs w:val="40"/>
          <w:highlight w:val="red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lastRenderedPageBreak/>
        <w:t>N</w:t>
      </w:r>
      <w:r w:rsidR="008C4AE1" w:rsidRPr="000A3C5A">
        <w:rPr>
          <w:rFonts w:ascii="Fredoka One" w:hAnsi="Fredoka One"/>
          <w:b/>
          <w:outline/>
          <w:color w:val="0093BC" w:themeColor="accent2"/>
          <w:sz w:val="40"/>
          <w:szCs w:val="40"/>
          <w:highlight w:val="red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o</w:t>
      </w:r>
      <w:r w:rsidRPr="000A3C5A">
        <w:rPr>
          <w:rFonts w:ascii="Fredoka One" w:hAnsi="Fredoka One"/>
          <w:b/>
          <w:outline/>
          <w:color w:val="0093BC" w:themeColor="accent2"/>
          <w:sz w:val="40"/>
          <w:szCs w:val="40"/>
          <w:highlight w:val="red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</w:t>
      </w:r>
      <w:r w:rsidR="008C4AE1" w:rsidRPr="000A3C5A">
        <w:rPr>
          <w:rFonts w:ascii="Fredoka One" w:hAnsi="Fredoka One"/>
          <w:b/>
          <w:outline/>
          <w:color w:val="0093BC" w:themeColor="accent2"/>
          <w:sz w:val="40"/>
          <w:szCs w:val="40"/>
          <w:highlight w:val="red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se puede publicar enlaces de otros grupos</w:t>
      </w:r>
      <w:r w:rsidR="008C4AE1" w:rsidRPr="000A3C5A">
        <w:rPr>
          <w:rFonts w:ascii="Cambria" w:hAnsi="Cambria" w:cs="Cambria"/>
          <w:b/>
          <w:outline/>
          <w:color w:val="0093BC" w:themeColor="accent2"/>
          <w:sz w:val="40"/>
          <w:szCs w:val="40"/>
          <w:highlight w:val="red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 </w:t>
      </w:r>
      <w:r w:rsidR="008B349C">
        <w:rPr>
          <w:rFonts w:ascii="Fredoka One" w:hAnsi="Fredoka One"/>
          <w:color w:val="00FF00"/>
          <w:sz w:val="36"/>
          <w:szCs w:val="36"/>
          <w14:shadow w14:blurRad="63500" w14:dist="50800" w14:dir="8100000" w14:sx="0" w14:sy="0" w14:kx="0" w14:ky="0" w14:algn="none">
            <w14:srgbClr w14:val="000000">
              <w14:alpha w14:val="50000"/>
            </w14:srgbClr>
          </w14:shadow>
        </w:rPr>
        <w:t>Telegram</w:t>
      </w:r>
      <w:r w:rsidR="008C4AE1" w:rsidRPr="004C398F">
        <w:rPr>
          <w:rFonts w:ascii="Fredoka One" w:hAnsi="Fredoka One"/>
          <w:sz w:val="28"/>
          <w:szCs w:val="28"/>
        </w:rPr>
        <w:t xml:space="preserve"> en</w:t>
      </w:r>
      <w:r>
        <w:rPr>
          <w:rFonts w:ascii="Fredoka One" w:hAnsi="Fredoka One"/>
          <w:sz w:val="28"/>
          <w:szCs w:val="28"/>
        </w:rPr>
        <w:t xml:space="preserve"> los</w:t>
      </w:r>
      <w:r w:rsidR="008C4AE1" w:rsidRPr="004C398F">
        <w:rPr>
          <w:rFonts w:ascii="Fredoka One" w:hAnsi="Fredoka One"/>
          <w:sz w:val="28"/>
          <w:szCs w:val="28"/>
        </w:rPr>
        <w:t xml:space="preserve"> grupos </w:t>
      </w:r>
      <w:r w:rsidR="008C4AE1" w:rsidRPr="00417943">
        <w:rPr>
          <w:rFonts w:ascii="Fredoka One" w:hAnsi="Fredoka One"/>
          <w:sz w:val="40"/>
          <w:szCs w:val="40"/>
        </w:rPr>
        <w:t>principales</w:t>
      </w:r>
      <w:r w:rsidR="008C4AE1" w:rsidRPr="004C398F">
        <w:rPr>
          <w:rFonts w:ascii="Fredoka One" w:hAnsi="Fredoka One"/>
          <w:sz w:val="28"/>
          <w:szCs w:val="28"/>
        </w:rPr>
        <w:t xml:space="preserve"> de </w:t>
      </w:r>
      <w:r w:rsidR="00AE2EAD">
        <w:rPr>
          <w:rFonts w:ascii="Fredoka One" w:hAnsi="Fredoka One"/>
          <w:sz w:val="28"/>
          <w:szCs w:val="28"/>
        </w:rPr>
        <w:t xml:space="preserve">esta </w:t>
      </w:r>
      <w:r w:rsidR="008C4AE1" w:rsidRPr="004C398F">
        <w:rPr>
          <w:rFonts w:ascii="Fredoka One" w:hAnsi="Fredoka One"/>
          <w:sz w:val="28"/>
          <w:szCs w:val="28"/>
        </w:rPr>
        <w:t xml:space="preserve">comunidad; </w:t>
      </w:r>
      <w:r w:rsidR="00AE2EAD" w:rsidRPr="004C398F">
        <w:rPr>
          <w:rFonts w:ascii="Fredoka One" w:hAnsi="Fredoka One"/>
          <w:sz w:val="28"/>
          <w:szCs w:val="28"/>
        </w:rPr>
        <w:t>¡es el</w:t>
      </w:r>
      <w:r w:rsidR="00AE2EAD" w:rsidRPr="004C398F">
        <w:rPr>
          <w:rFonts w:ascii="Cambria" w:hAnsi="Cambria" w:cs="Cambria"/>
          <w:sz w:val="28"/>
          <w:szCs w:val="28"/>
        </w:rPr>
        <w:t> </w:t>
      </w:r>
      <w:r w:rsidR="00AE2EAD" w:rsidRPr="004C398F">
        <w:rPr>
          <w:rFonts w:ascii="Fredoka One" w:hAnsi="Fredoka One"/>
          <w:sz w:val="28"/>
          <w:szCs w:val="28"/>
        </w:rPr>
        <w:t>administrador</w:t>
      </w:r>
      <w:r w:rsidR="00AE2EAD" w:rsidRPr="004C398F">
        <w:rPr>
          <w:rFonts w:ascii="Cambria" w:hAnsi="Cambria" w:cs="Cambria"/>
          <w:sz w:val="28"/>
          <w:szCs w:val="28"/>
        </w:rPr>
        <w:t> </w:t>
      </w:r>
      <w:r w:rsidR="00AE2EAD" w:rsidRPr="004C398F">
        <w:rPr>
          <w:rFonts w:ascii="Fredoka One" w:hAnsi="Fredoka One"/>
          <w:sz w:val="28"/>
          <w:szCs w:val="28"/>
        </w:rPr>
        <w:t>quien publica y autoriza enlaces de este tipo!</w:t>
      </w:r>
    </w:p>
    <w:p w14:paraId="4F45372D" w14:textId="77777777" w:rsidR="00AF6B54" w:rsidRPr="004C398F" w:rsidRDefault="00AF6B54" w:rsidP="00B03CC9">
      <w:pPr>
        <w:pStyle w:val="Delimitadorgrfico"/>
        <w:spacing w:before="240" w:after="240"/>
        <w:jc w:val="both"/>
        <w:rPr>
          <w:rFonts w:ascii="Fredoka One" w:hAnsi="Fredoka One"/>
          <w:sz w:val="28"/>
          <w:szCs w:val="28"/>
        </w:rPr>
      </w:pPr>
    </w:p>
    <w:p w14:paraId="2EDF45A9" w14:textId="54523B82" w:rsidR="002C0F19" w:rsidRPr="002C0F19" w:rsidRDefault="00AE2EAD" w:rsidP="002C0F19">
      <w:pPr>
        <w:pStyle w:val="Delimitadorgrfico"/>
        <w:numPr>
          <w:ilvl w:val="0"/>
          <w:numId w:val="4"/>
        </w:numPr>
        <w:spacing w:before="240" w:after="240"/>
        <w:ind w:left="709" w:hanging="709"/>
        <w:jc w:val="both"/>
        <w:rPr>
          <w:rFonts w:ascii="Fredoka One" w:hAnsi="Fredoka One"/>
          <w:sz w:val="28"/>
          <w:szCs w:val="28"/>
        </w:rPr>
      </w:pPr>
      <w:r w:rsidRPr="004C398F">
        <w:rPr>
          <w:rFonts w:ascii="Fredoka One" w:hAnsi="Fredoka One"/>
          <w:sz w:val="28"/>
          <w:szCs w:val="28"/>
        </w:rPr>
        <w:t>Si</w:t>
      </w:r>
      <w:r>
        <w:rPr>
          <w:rFonts w:ascii="Fredoka One" w:hAnsi="Fredoka One"/>
          <w:sz w:val="28"/>
          <w:szCs w:val="28"/>
        </w:rPr>
        <w:t xml:space="preserve"> </w:t>
      </w:r>
      <w:r w:rsidRPr="004C398F">
        <w:rPr>
          <w:rFonts w:ascii="Fredoka One" w:hAnsi="Fredoka One"/>
          <w:sz w:val="28"/>
          <w:szCs w:val="28"/>
        </w:rPr>
        <w:t>has sido eliminado de alg</w:t>
      </w:r>
      <w:r w:rsidRPr="004C398F">
        <w:rPr>
          <w:rFonts w:ascii="Fredoka One" w:hAnsi="Fredoka One" w:cs="Fredoka One"/>
          <w:sz w:val="28"/>
          <w:szCs w:val="28"/>
        </w:rPr>
        <w:t>ú</w:t>
      </w:r>
      <w:r w:rsidRPr="004C398F">
        <w:rPr>
          <w:rFonts w:ascii="Fredoka One" w:hAnsi="Fredoka One"/>
          <w:sz w:val="28"/>
          <w:szCs w:val="28"/>
        </w:rPr>
        <w:t>n grupo</w:t>
      </w:r>
      <w:r w:rsidRPr="004C398F">
        <w:rPr>
          <w:rFonts w:ascii="Cambria" w:hAnsi="Cambria" w:cs="Cambria"/>
          <w:sz w:val="28"/>
          <w:szCs w:val="28"/>
        </w:rPr>
        <w:t> </w:t>
      </w:r>
      <w:r w:rsidR="008B349C">
        <w:rPr>
          <w:rFonts w:ascii="Fredoka One" w:hAnsi="Fredoka One"/>
          <w:color w:val="00FF00"/>
          <w:sz w:val="36"/>
          <w:szCs w:val="36"/>
          <w14:shadow w14:blurRad="63500" w14:dist="50800" w14:dir="8100000" w14:sx="0" w14:sy="0" w14:kx="0" w14:ky="0" w14:algn="none">
            <w14:srgbClr w14:val="000000">
              <w14:alpha w14:val="50000"/>
            </w14:srgbClr>
          </w14:shadow>
        </w:rPr>
        <w:t>Telegram</w:t>
      </w:r>
      <w:r w:rsidR="002C0F19" w:rsidRPr="00287E97">
        <w:rPr>
          <w:rFonts w:ascii="Fredoka One" w:hAnsi="Fredoka One"/>
          <w:color w:val="00FF00"/>
          <w:sz w:val="36"/>
          <w:szCs w:val="36"/>
          <w14:shadow w14:blurRad="63500" w14:dist="50800" w14:dir="8100000" w14:sx="0" w14:sy="0" w14:kx="0" w14:ky="0" w14:algn="none">
            <w14:srgbClr w14:val="000000">
              <w14:alpha w14:val="50000"/>
            </w14:srgbClr>
          </w14:shadow>
        </w:rPr>
        <w:t xml:space="preserve"> </w:t>
      </w:r>
      <w:r w:rsidRPr="004C398F">
        <w:rPr>
          <w:rFonts w:ascii="Fredoka One" w:hAnsi="Fredoka One"/>
          <w:sz w:val="28"/>
          <w:szCs w:val="28"/>
        </w:rPr>
        <w:t xml:space="preserve">por </w:t>
      </w:r>
      <w:r w:rsidRPr="002C0F19">
        <w:rPr>
          <w:rFonts w:ascii="Fredoka One" w:hAnsi="Fredoka One"/>
          <w:color w:val="7030A0"/>
          <w:sz w:val="32"/>
          <w:szCs w:val="3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mal comportamiento</w:t>
      </w:r>
      <w:r w:rsidRPr="004C398F">
        <w:rPr>
          <w:rFonts w:ascii="Fredoka One" w:hAnsi="Fredoka One"/>
          <w:sz w:val="28"/>
          <w:szCs w:val="28"/>
        </w:rPr>
        <w:t xml:space="preserve">, </w:t>
      </w:r>
      <w:r w:rsidR="002C0F19" w:rsidRPr="004C398F">
        <w:rPr>
          <w:rFonts w:ascii="Fredoka One" w:hAnsi="Fredoka One"/>
          <w:sz w:val="28"/>
          <w:szCs w:val="28"/>
        </w:rPr>
        <w:t>serás</w:t>
      </w:r>
      <w:r w:rsidRPr="004C398F">
        <w:rPr>
          <w:rFonts w:ascii="Fredoka One" w:hAnsi="Fredoka One"/>
          <w:sz w:val="28"/>
          <w:szCs w:val="28"/>
        </w:rPr>
        <w:t xml:space="preserve"> sancionado con un </w:t>
      </w:r>
      <w:r w:rsidRPr="00417943">
        <w:rPr>
          <w:rFonts w:ascii="Fredoka One" w:hAnsi="Fredoka One"/>
          <w:sz w:val="40"/>
          <w:szCs w:val="40"/>
          <w:highlight w:val="red"/>
        </w:rPr>
        <w:t>a</w:t>
      </w:r>
      <w:r w:rsidRPr="00417943">
        <w:rPr>
          <w:rFonts w:ascii="Fredoka One" w:hAnsi="Fredoka One" w:cs="Fredoka One"/>
          <w:sz w:val="40"/>
          <w:szCs w:val="40"/>
          <w:highlight w:val="red"/>
        </w:rPr>
        <w:t>ñ</w:t>
      </w:r>
      <w:r w:rsidRPr="00417943">
        <w:rPr>
          <w:rFonts w:ascii="Fredoka One" w:hAnsi="Fredoka One"/>
          <w:sz w:val="40"/>
          <w:szCs w:val="40"/>
          <w:highlight w:val="red"/>
        </w:rPr>
        <w:t>o de bloqueo</w:t>
      </w:r>
      <w:r w:rsidRPr="004C398F">
        <w:rPr>
          <w:rFonts w:ascii="Fredoka One" w:hAnsi="Fredoka One"/>
          <w:sz w:val="28"/>
          <w:szCs w:val="28"/>
        </w:rPr>
        <w:t>.</w:t>
      </w:r>
      <w:r w:rsidRPr="004C398F">
        <w:rPr>
          <w:rFonts w:ascii="Cambria" w:hAnsi="Cambria" w:cs="Cambria"/>
          <w:sz w:val="28"/>
          <w:szCs w:val="28"/>
        </w:rPr>
        <w:t> </w:t>
      </w:r>
    </w:p>
    <w:p w14:paraId="2D628627" w14:textId="27DF5E92" w:rsidR="00B4031B" w:rsidRPr="004C398F" w:rsidRDefault="002C0F19" w:rsidP="002C0F19">
      <w:pPr>
        <w:pStyle w:val="Delimitadorgrfico"/>
        <w:spacing w:before="240" w:after="240"/>
        <w:ind w:left="1701" w:right="877"/>
        <w:jc w:val="both"/>
        <w:rPr>
          <w:rFonts w:ascii="Fredoka One" w:hAnsi="Fredoka One"/>
          <w:sz w:val="28"/>
          <w:szCs w:val="28"/>
        </w:rPr>
      </w:pPr>
      <w:r w:rsidRPr="004C398F">
        <w:rPr>
          <w:rFonts w:ascii="Fredoka One" w:hAnsi="Fredoka One"/>
          <w:sz w:val="28"/>
          <w:szCs w:val="28"/>
        </w:rPr>
        <w:t>Ahora</w:t>
      </w:r>
      <w:r>
        <w:rPr>
          <w:rFonts w:ascii="Fredoka One" w:hAnsi="Fredoka One"/>
          <w:sz w:val="28"/>
          <w:szCs w:val="28"/>
        </w:rPr>
        <w:t xml:space="preserve"> </w:t>
      </w:r>
      <w:r w:rsidRPr="004C398F">
        <w:rPr>
          <w:rFonts w:ascii="Fredoka One" w:hAnsi="Fredoka One"/>
          <w:sz w:val="28"/>
          <w:szCs w:val="28"/>
        </w:rPr>
        <w:t>si</w:t>
      </w:r>
      <w:r w:rsidR="00AE2EAD" w:rsidRPr="004C398F">
        <w:rPr>
          <w:rFonts w:ascii="Fredoka One" w:hAnsi="Fredoka One"/>
          <w:sz w:val="28"/>
          <w:szCs w:val="28"/>
        </w:rPr>
        <w:t xml:space="preserve"> vuelves a entrar al grupo con otro n</w:t>
      </w:r>
      <w:r w:rsidR="00AE2EAD" w:rsidRPr="004C398F">
        <w:rPr>
          <w:rFonts w:ascii="Fredoka One" w:hAnsi="Fredoka One" w:cs="Fredoka One"/>
          <w:sz w:val="28"/>
          <w:szCs w:val="28"/>
        </w:rPr>
        <w:t>ú</w:t>
      </w:r>
      <w:r w:rsidR="00AE2EAD" w:rsidRPr="004C398F">
        <w:rPr>
          <w:rFonts w:ascii="Fredoka One" w:hAnsi="Fredoka One"/>
          <w:sz w:val="28"/>
          <w:szCs w:val="28"/>
        </w:rPr>
        <w:t xml:space="preserve">mero telefónico, ocultando tu verdadera identidad, entonces sabremos que </w:t>
      </w:r>
      <w:r w:rsidR="00AE2EAD" w:rsidRPr="00B95EEF">
        <w:rPr>
          <w:rFonts w:ascii="Fredoka One" w:hAnsi="Fredoka One"/>
          <w:color w:val="FF0000"/>
          <w:sz w:val="36"/>
          <w:szCs w:val="36"/>
          <w:highlight w:val="black"/>
        </w:rPr>
        <w:t>no eres católico</w:t>
      </w:r>
      <w:r w:rsidR="00AE2EAD" w:rsidRPr="004C398F">
        <w:rPr>
          <w:rFonts w:ascii="Fredoka One" w:hAnsi="Fredoka One"/>
          <w:sz w:val="28"/>
          <w:szCs w:val="28"/>
        </w:rPr>
        <w:t xml:space="preserve">, eres un enemigo para tus hermanos y frente a </w:t>
      </w:r>
      <w:r w:rsidR="00B95EEF" w:rsidRPr="00C9782D">
        <w:rPr>
          <w:rFonts w:ascii="Fredoka One" w:hAnsi="Fredoka One"/>
          <w:b/>
          <w:outline/>
          <w:color w:val="0093BC" w:themeColor="accent2"/>
          <w:sz w:val="36"/>
          <w:szCs w:val="36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Dios</w:t>
      </w:r>
      <w:r w:rsidR="00AE2EAD" w:rsidRPr="004C398F">
        <w:rPr>
          <w:rFonts w:ascii="Fredoka One" w:hAnsi="Fredoka One"/>
          <w:sz w:val="28"/>
          <w:szCs w:val="28"/>
        </w:rPr>
        <w:t>, porque no vives en la verdad, pues decides vivir en la oscuridad de la mentira.</w:t>
      </w:r>
    </w:p>
    <w:p w14:paraId="7762A714" w14:textId="77777777" w:rsidR="00B95EEF" w:rsidRDefault="00B95EEF" w:rsidP="00B03CC9">
      <w:pPr>
        <w:pStyle w:val="Delimitadorgrfico"/>
        <w:spacing w:before="240" w:after="240"/>
        <w:jc w:val="right"/>
        <w:rPr>
          <w:rFonts w:ascii="Fredoka One" w:hAnsi="Fredoka One"/>
          <w:b/>
          <w:color w:val="E3167C" w:themeColor="accent6" w:themeShade="BF"/>
          <w:sz w:val="72"/>
          <w:szCs w:val="7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7AD90BB7" w14:textId="77777777" w:rsidR="00B95EEF" w:rsidRDefault="00B95EEF" w:rsidP="00B03CC9">
      <w:pPr>
        <w:pStyle w:val="Delimitadorgrfico"/>
        <w:spacing w:before="240" w:after="240"/>
        <w:jc w:val="right"/>
        <w:rPr>
          <w:rFonts w:ascii="Fredoka One" w:hAnsi="Fredoka One"/>
          <w:b/>
          <w:color w:val="E3167C" w:themeColor="accent6" w:themeShade="BF"/>
          <w:sz w:val="72"/>
          <w:szCs w:val="7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60557FA9" w14:textId="77777777" w:rsidR="00B95EEF" w:rsidRDefault="00B95EEF" w:rsidP="00B03CC9">
      <w:pPr>
        <w:pStyle w:val="Delimitadorgrfico"/>
        <w:spacing w:before="240" w:after="240"/>
        <w:jc w:val="right"/>
        <w:rPr>
          <w:rFonts w:ascii="Fredoka One" w:hAnsi="Fredoka One"/>
          <w:b/>
          <w:color w:val="E3167C" w:themeColor="accent6" w:themeShade="BF"/>
          <w:sz w:val="72"/>
          <w:szCs w:val="7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2809C280" w14:textId="77777777" w:rsidR="00B95EEF" w:rsidRDefault="00B95EEF" w:rsidP="00B03CC9">
      <w:pPr>
        <w:pStyle w:val="Delimitadorgrfico"/>
        <w:spacing w:before="240" w:after="240"/>
        <w:jc w:val="right"/>
        <w:rPr>
          <w:rFonts w:ascii="Fredoka One" w:hAnsi="Fredoka One"/>
          <w:b/>
          <w:color w:val="E3167C" w:themeColor="accent6" w:themeShade="BF"/>
          <w:sz w:val="72"/>
          <w:szCs w:val="7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1862DA32" w14:textId="77777777" w:rsidR="00B95EEF" w:rsidRDefault="00B95EEF" w:rsidP="00B03CC9">
      <w:pPr>
        <w:pStyle w:val="Delimitadorgrfico"/>
        <w:spacing w:before="240" w:after="240"/>
        <w:jc w:val="right"/>
        <w:rPr>
          <w:rFonts w:ascii="Fredoka One" w:hAnsi="Fredoka One"/>
          <w:b/>
          <w:color w:val="E3167C" w:themeColor="accent6" w:themeShade="BF"/>
          <w:sz w:val="72"/>
          <w:szCs w:val="7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37B7D798" w14:textId="77777777" w:rsidR="00B95EEF" w:rsidRDefault="00B95EEF" w:rsidP="00B03CC9">
      <w:pPr>
        <w:pStyle w:val="Delimitadorgrfico"/>
        <w:spacing w:before="240" w:after="240"/>
        <w:jc w:val="right"/>
        <w:rPr>
          <w:rFonts w:ascii="Fredoka One" w:hAnsi="Fredoka One"/>
          <w:b/>
          <w:color w:val="E3167C" w:themeColor="accent6" w:themeShade="BF"/>
          <w:sz w:val="72"/>
          <w:szCs w:val="7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23AB951B" w14:textId="77777777" w:rsidR="00B95EEF" w:rsidRDefault="00B95EEF" w:rsidP="00B03CC9">
      <w:pPr>
        <w:pStyle w:val="Delimitadorgrfico"/>
        <w:spacing w:before="240" w:after="240"/>
        <w:jc w:val="right"/>
        <w:rPr>
          <w:rFonts w:ascii="Fredoka One" w:hAnsi="Fredoka One"/>
          <w:b/>
          <w:color w:val="E3167C" w:themeColor="accent6" w:themeShade="BF"/>
          <w:sz w:val="72"/>
          <w:szCs w:val="7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48230C77" w14:textId="77777777" w:rsidR="00B95EEF" w:rsidRDefault="00B95EEF" w:rsidP="00B03CC9">
      <w:pPr>
        <w:pStyle w:val="Delimitadorgrfico"/>
        <w:spacing w:before="240" w:after="240"/>
        <w:jc w:val="right"/>
        <w:rPr>
          <w:rFonts w:ascii="Fredoka One" w:hAnsi="Fredoka One"/>
          <w:b/>
          <w:color w:val="E3167C" w:themeColor="accent6" w:themeShade="BF"/>
          <w:sz w:val="72"/>
          <w:szCs w:val="7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7A394716" w14:textId="77777777" w:rsidR="00B95EEF" w:rsidRDefault="00B95EEF" w:rsidP="00B03CC9">
      <w:pPr>
        <w:pStyle w:val="Delimitadorgrfico"/>
        <w:spacing w:before="240" w:after="240"/>
        <w:jc w:val="right"/>
        <w:rPr>
          <w:rFonts w:ascii="Fredoka One" w:hAnsi="Fredoka One"/>
          <w:b/>
          <w:color w:val="E3167C" w:themeColor="accent6" w:themeShade="BF"/>
          <w:sz w:val="72"/>
          <w:szCs w:val="7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15E21CF2" w14:textId="77777777" w:rsidR="00B95EEF" w:rsidRDefault="00B95EEF" w:rsidP="00B03CC9">
      <w:pPr>
        <w:pStyle w:val="Delimitadorgrfico"/>
        <w:spacing w:before="240" w:after="240"/>
        <w:jc w:val="right"/>
        <w:rPr>
          <w:rFonts w:ascii="Fredoka One" w:hAnsi="Fredoka One"/>
          <w:b/>
          <w:color w:val="E3167C" w:themeColor="accent6" w:themeShade="BF"/>
          <w:sz w:val="72"/>
          <w:szCs w:val="7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4508165E" w14:textId="77777777" w:rsidR="00B95EEF" w:rsidRDefault="00B95EEF" w:rsidP="00B03CC9">
      <w:pPr>
        <w:pStyle w:val="Delimitadorgrfico"/>
        <w:spacing w:before="240" w:after="240"/>
        <w:jc w:val="right"/>
        <w:rPr>
          <w:rFonts w:ascii="Fredoka One" w:hAnsi="Fredoka One"/>
          <w:b/>
          <w:color w:val="E3167C" w:themeColor="accent6" w:themeShade="BF"/>
          <w:sz w:val="72"/>
          <w:szCs w:val="7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0BE133FF" w14:textId="77777777" w:rsidR="00B95EEF" w:rsidRDefault="00B95EEF" w:rsidP="00B03CC9">
      <w:pPr>
        <w:pStyle w:val="Delimitadorgrfico"/>
        <w:spacing w:before="240" w:after="240"/>
        <w:jc w:val="right"/>
        <w:rPr>
          <w:rFonts w:ascii="Fredoka One" w:hAnsi="Fredoka One"/>
          <w:b/>
          <w:color w:val="E3167C" w:themeColor="accent6" w:themeShade="BF"/>
          <w:sz w:val="72"/>
          <w:szCs w:val="7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2E4B7CA4" w14:textId="77777777" w:rsidR="00B95EEF" w:rsidRDefault="00B95EEF" w:rsidP="00B03CC9">
      <w:pPr>
        <w:pStyle w:val="Delimitadorgrfico"/>
        <w:spacing w:before="240" w:after="240"/>
        <w:jc w:val="right"/>
        <w:rPr>
          <w:rFonts w:ascii="Fredoka One" w:hAnsi="Fredoka One"/>
          <w:b/>
          <w:color w:val="E3167C" w:themeColor="accent6" w:themeShade="BF"/>
          <w:sz w:val="72"/>
          <w:szCs w:val="7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61C500F3" w14:textId="77777777" w:rsidR="005A0211" w:rsidRDefault="005A0211" w:rsidP="00B03CC9">
      <w:pPr>
        <w:pStyle w:val="Delimitadorgrfico"/>
        <w:spacing w:before="240" w:after="240"/>
        <w:jc w:val="right"/>
        <w:rPr>
          <w:rFonts w:ascii="Fredoka One" w:hAnsi="Fredoka One"/>
          <w:color w:val="E3167C" w:themeColor="accent6" w:themeShade="BF"/>
          <w:sz w:val="72"/>
          <w:szCs w:val="72"/>
          <w14:shadow w14:blurRad="63500" w14:dist="50800" w14:dir="16200000" w14:sx="0" w14:sy="0" w14:kx="0" w14:ky="0" w14:algn="none">
            <w14:srgbClr w14:val="000000">
              <w14:alpha w14:val="50000"/>
            </w14:srgbClr>
          </w14:shadow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bookmarkStart w:id="4" w:name="AUDICIONES"/>
    </w:p>
    <w:p w14:paraId="3ADA2928" w14:textId="0696C9B6" w:rsidR="003668A8" w:rsidRPr="00EC2105" w:rsidRDefault="00FA399B" w:rsidP="00B03CC9">
      <w:pPr>
        <w:pStyle w:val="Delimitadorgrfico"/>
        <w:spacing w:before="240" w:after="240"/>
        <w:jc w:val="right"/>
        <w:rPr>
          <w:rFonts w:ascii="Fredoka One" w:hAnsi="Fredoka One"/>
          <w:color w:val="E3167C" w:themeColor="accent6" w:themeShade="BF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854546">
        <w:rPr>
          <w:rFonts w:ascii="Fredoka One" w:hAnsi="Fredoka One"/>
          <w:color w:val="E3167C" w:themeColor="accent6" w:themeShade="BF"/>
          <w:sz w:val="72"/>
          <w:szCs w:val="72"/>
          <w14:shadow w14:blurRad="63500" w14:dist="50800" w14:dir="16200000" w14:sx="0" w14:sy="0" w14:kx="0" w14:ky="0" w14:algn="none">
            <w14:srgbClr w14:val="000000">
              <w14:alpha w14:val="50000"/>
            </w14:srgbClr>
          </w14:shadow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AUDICIONES</w:t>
      </w:r>
      <w:r w:rsidR="00591915" w:rsidRPr="00EC2105">
        <w:rPr>
          <w:rFonts w:ascii="Fredoka One" w:hAnsi="Fredoka One"/>
          <w:color w:val="E3167C" w:themeColor="accent6" w:themeShade="BF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!!!</w:t>
      </w:r>
    </w:p>
    <w:bookmarkEnd w:id="4"/>
    <w:p w14:paraId="701EC3D2" w14:textId="4DD25F93" w:rsidR="00591915" w:rsidRPr="00591915" w:rsidRDefault="00343C91" w:rsidP="00B03CC9">
      <w:pPr>
        <w:pStyle w:val="Delimitadorgrfico"/>
        <w:spacing w:before="240" w:after="240"/>
        <w:jc w:val="right"/>
        <w:rPr>
          <w:rFonts w:ascii="Facebook Letter Faces" w:hAnsi="Facebook Letter Faces"/>
          <w:b/>
          <w:color w:val="E3167C" w:themeColor="accent6" w:themeShade="BF"/>
          <w:sz w:val="72"/>
          <w:szCs w:val="7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3776" behindDoc="0" locked="0" layoutInCell="1" allowOverlap="1" wp14:anchorId="1AA97421" wp14:editId="70105FA9">
                <wp:simplePos x="0" y="0"/>
                <wp:positionH relativeFrom="margin">
                  <wp:posOffset>6219645</wp:posOffset>
                </wp:positionH>
                <wp:positionV relativeFrom="paragraph">
                  <wp:posOffset>70809</wp:posOffset>
                </wp:positionV>
                <wp:extent cx="664210" cy="405441"/>
                <wp:effectExtent l="19050" t="19050" r="21590" b="13970"/>
                <wp:wrapNone/>
                <wp:docPr id="75" name="Grupo 75">
                  <a:hlinkClick xmlns:a="http://schemas.openxmlformats.org/drawingml/2006/main" r:id="rId28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210" cy="405441"/>
                          <a:chOff x="-76772" y="0"/>
                          <a:chExt cx="664210" cy="405441"/>
                        </a:xfrm>
                      </wpg:grpSpPr>
                      <wps:wsp>
                        <wps:cNvPr id="76" name="Diagrama de flujo: combinar 76"/>
                        <wps:cNvSpPr/>
                        <wps:spPr>
                          <a:xfrm rot="16200000">
                            <a:off x="43132" y="-43132"/>
                            <a:ext cx="405441" cy="491706"/>
                          </a:xfrm>
                          <a:prstGeom prst="flowChartMerge">
                            <a:avLst/>
                          </a:prstGeom>
                          <a:ln w="38100"/>
                        </wps:spPr>
                        <wps:style>
                          <a:lnRef idx="1">
                            <a:schemeClr val="accent3"/>
                          </a:lnRef>
                          <a:fillRef idx="3">
                            <a:schemeClr val="accent3"/>
                          </a:fillRef>
                          <a:effectRef idx="2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77" name="Cuadro de texto 77"/>
                        <wps:cNvSpPr txBox="1"/>
                        <wps:spPr>
                          <a:xfrm>
                            <a:off x="-76772" y="34843"/>
                            <a:ext cx="664210" cy="323850"/>
                          </a:xfrm>
                          <a:prstGeom prst="rect">
                            <a:avLst/>
                          </a:prstGeom>
                          <a:noFill/>
                          <a:ln w="38100" cap="flat">
                            <a:solidFill>
                              <a:schemeClr val="tx1"/>
                            </a:solidFill>
                            <a:miter lim="400000"/>
                          </a:ln>
                          <a:effectLst/>
                          <a:sp3d/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txbx>
                          <w:txbxContent>
                            <w:p w14:paraId="314F6494" w14:textId="77777777" w:rsidR="006C2143" w:rsidRPr="00847761" w:rsidRDefault="006C2143" w:rsidP="00343C91">
                              <w:pPr>
                                <w:rPr>
                                  <w:rFonts w:ascii="Fredoka One" w:hAnsi="Fredoka One"/>
                                  <w:lang w:val="es-CO"/>
                                </w:rPr>
                              </w:pPr>
                              <w:r w:rsidRPr="00847761">
                                <w:rPr>
                                  <w:rFonts w:ascii="Fredoka One" w:hAnsi="Fredoka One"/>
                                  <w:lang w:val="es-CO"/>
                                </w:rPr>
                                <w:t>MENU</w:t>
                              </w:r>
                            </w:p>
                          </w:txbxContent>
                        </wps:txbx>
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AA97421" id="Grupo 75" o:spid="_x0000_s1056" href="#MENU" style="position:absolute;left:0;text-align:left;margin-left:489.75pt;margin-top:5.6pt;width:52.3pt;height:31.9pt;z-index:251723776;mso-position-horizontal-relative:margin;mso-width-relative:margin;mso-height-relative:margin" coordorigin="-767" coordsize="6642,40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" o:button="t">
                <v:shape id="Diagrama de flujo: combinar 76" o:spid="_x0000_s1057" type="#_x0000_t128" style="position:absolute;left:432;top:-432;width:4054;height:491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" fillcolor="#f6ab2c [3206]" strokecolor="#f5a41d [3046]" strokeweight="3pt">
                  <v:fill color2="#fad495 [1622]" rotate="t" angle="180" focus="100%" type="gradient">
                    <o:fill v:ext="view" type="gradientUnscaled"/>
                  </v:fill>
                  <v:textbox style="mso-fit-shape-to-text:t" inset="3pt,3pt,3pt,3pt"/>
                </v:shape>
                <v:shape id="Cuadro de texto 77" o:spid="_x0000_s1058" type="#_x0000_t202" style="position:absolute;left:-767;top:348;width:6641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" filled="f" strokecolor="black [3213]" strokeweight="3pt">
                  <v:stroke miterlimit="4"/>
                  <v:textbox style="mso-fit-shape-to-text:t" inset="4pt,4pt,4pt,4pt">
                    <w:txbxContent>
                      <w:p w14:paraId="314F6494" w14:textId="77777777" w:rsidR="006C2143" w:rsidRPr="00847761" w:rsidRDefault="006C2143" w:rsidP="00343C91">
                        <w:pPr>
                          <w:rPr>
                            <w:rFonts w:ascii="Fredoka One" w:hAnsi="Fredoka One"/>
                            <w:lang w:val="es-CO"/>
                          </w:rPr>
                        </w:pPr>
                        <w:r w:rsidRPr="00847761">
                          <w:rPr>
                            <w:rFonts w:ascii="Fredoka One" w:hAnsi="Fredoka One"/>
                            <w:lang w:val="es-CO"/>
                          </w:rPr>
                          <w:t>MENU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53B466AE" w14:textId="4DF4C933" w:rsidR="00AF6B54" w:rsidRPr="004C398F" w:rsidRDefault="001D565D" w:rsidP="00DC3CE4">
      <w:pPr>
        <w:pStyle w:val="Delimitadorgrfico"/>
        <w:numPr>
          <w:ilvl w:val="0"/>
          <w:numId w:val="6"/>
        </w:numPr>
        <w:spacing w:before="240" w:after="240"/>
        <w:ind w:left="851" w:hanging="851"/>
        <w:jc w:val="both"/>
        <w:rPr>
          <w:rFonts w:ascii="Fredoka One" w:hAnsi="Fredoka One"/>
          <w:sz w:val="28"/>
          <w:szCs w:val="28"/>
        </w:rPr>
      </w:pPr>
      <w:r w:rsidRPr="004C398F">
        <w:rPr>
          <w:rFonts w:ascii="Fredoka One" w:hAnsi="Fredoka One"/>
          <w:sz w:val="28"/>
          <w:szCs w:val="28"/>
        </w:rPr>
        <w:t>Se</w:t>
      </w:r>
      <w:r>
        <w:rPr>
          <w:rFonts w:ascii="Fredoka One" w:hAnsi="Fredoka One"/>
          <w:sz w:val="28"/>
          <w:szCs w:val="28"/>
        </w:rPr>
        <w:t xml:space="preserve"> </w:t>
      </w:r>
      <w:r w:rsidRPr="004C398F">
        <w:rPr>
          <w:rFonts w:ascii="Fredoka One" w:hAnsi="Fredoka One"/>
          <w:sz w:val="28"/>
          <w:szCs w:val="28"/>
        </w:rPr>
        <w:t xml:space="preserve">espera que las personas católicas que participan en esta </w:t>
      </w:r>
      <w:r w:rsidR="00EC2105" w:rsidRPr="004C398F">
        <w:rPr>
          <w:rFonts w:ascii="Fredoka One" w:hAnsi="Fredoka One"/>
          <w:sz w:val="28"/>
          <w:szCs w:val="28"/>
        </w:rPr>
        <w:t>actividad</w:t>
      </w:r>
      <w:r w:rsidRPr="004C398F">
        <w:rPr>
          <w:rFonts w:ascii="Fredoka One" w:hAnsi="Fredoka One"/>
          <w:sz w:val="28"/>
          <w:szCs w:val="28"/>
        </w:rPr>
        <w:t xml:space="preserve"> sean honestas y reconozcan la importancia de la participación artística en la fe, por medio de una actitud saludable de respeto, responsabilidad y compromiso, antes y después de haber diligenciado el formato de </w:t>
      </w:r>
      <w:r w:rsidRPr="001D565D">
        <w:rPr>
          <w:rFonts w:ascii="Fredoka One" w:hAnsi="Fredoka One"/>
          <w:color w:val="E3167C" w:themeColor="accent6" w:themeShade="BF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Audició</w:t>
      </w:r>
      <w:r w:rsidR="00D94A3B">
        <w:rPr>
          <w:rFonts w:ascii="Fredoka One" w:hAnsi="Fredoka One"/>
          <w:color w:val="E3167C" w:themeColor="accent6" w:themeShade="BF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n.</w:t>
      </w:r>
    </w:p>
    <w:p w14:paraId="41DFCD0F" w14:textId="492ABFBE" w:rsidR="00AF6B54" w:rsidRDefault="00DC3CE4" w:rsidP="00DC3CE4">
      <w:pPr>
        <w:pStyle w:val="Delimitadorgrfico"/>
        <w:numPr>
          <w:ilvl w:val="0"/>
          <w:numId w:val="6"/>
        </w:numPr>
        <w:spacing w:before="240" w:after="240"/>
        <w:ind w:left="851" w:hanging="851"/>
        <w:jc w:val="both"/>
        <w:rPr>
          <w:rFonts w:ascii="Fredoka One" w:hAnsi="Fredoka One"/>
          <w:sz w:val="28"/>
          <w:szCs w:val="28"/>
        </w:rPr>
      </w:pPr>
      <w:r w:rsidRPr="004C398F">
        <w:rPr>
          <w:rFonts w:ascii="Fredoka One" w:hAnsi="Fredoka One"/>
          <w:sz w:val="28"/>
          <w:szCs w:val="28"/>
        </w:rPr>
        <w:t>L</w:t>
      </w:r>
      <w:r w:rsidR="001D565D" w:rsidRPr="004C398F">
        <w:rPr>
          <w:rFonts w:ascii="Fredoka One" w:hAnsi="Fredoka One"/>
          <w:sz w:val="28"/>
          <w:szCs w:val="28"/>
        </w:rPr>
        <w:t>os miembros se comprometen a</w:t>
      </w:r>
      <w:r>
        <w:rPr>
          <w:rFonts w:ascii="Fredoka One" w:hAnsi="Fredoka One"/>
          <w:sz w:val="28"/>
          <w:szCs w:val="28"/>
        </w:rPr>
        <w:t xml:space="preserve"> recibir la respuesta de evaluación con HUMILDAD y </w:t>
      </w:r>
      <w:r w:rsidRPr="009E0665">
        <w:rPr>
          <w:rFonts w:ascii="Fredoka One" w:hAnsi="Fredoka One"/>
          <w:sz w:val="28"/>
          <w:szCs w:val="28"/>
        </w:rPr>
        <w:t>entender</w:t>
      </w:r>
      <w:r w:rsidR="001D565D" w:rsidRPr="009E0665">
        <w:rPr>
          <w:rFonts w:ascii="Fredoka One" w:hAnsi="Fredoka One"/>
          <w:sz w:val="28"/>
          <w:szCs w:val="28"/>
        </w:rPr>
        <w:t xml:space="preserve"> </w:t>
      </w:r>
      <w:r w:rsidR="001D565D" w:rsidRPr="009E0665">
        <w:rPr>
          <w:rFonts w:ascii="Fredoka One" w:hAnsi="Fredoka One"/>
          <w:b/>
          <w:outline/>
          <w:color w:val="CE3840" w:themeColor="accent5"/>
          <w:sz w:val="28"/>
          <w:szCs w:val="28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si son aptas o no</w:t>
      </w:r>
      <w:r w:rsidR="001D565D" w:rsidRPr="009E0665">
        <w:rPr>
          <w:rFonts w:ascii="Fredoka One" w:hAnsi="Fredoka One"/>
          <w:sz w:val="28"/>
          <w:szCs w:val="28"/>
        </w:rPr>
        <w:t xml:space="preserve"> para</w:t>
      </w:r>
      <w:r w:rsidR="001D565D" w:rsidRPr="004C398F">
        <w:rPr>
          <w:rFonts w:ascii="Fredoka One" w:hAnsi="Fredoka One"/>
          <w:sz w:val="28"/>
          <w:szCs w:val="28"/>
        </w:rPr>
        <w:t xml:space="preserve"> presentar el evento de </w:t>
      </w:r>
      <w:r w:rsidR="009E0665" w:rsidRPr="009E0665">
        <w:rPr>
          <w:rFonts w:ascii="Fredoka One" w:hAnsi="Fredoka One"/>
          <w:color w:val="E3167C" w:themeColor="accent6" w:themeShade="BF"/>
          <w:sz w:val="44"/>
          <w:szCs w:val="44"/>
          <w:highlight w:val="yellow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Audición</w:t>
      </w:r>
      <w:r w:rsidR="001D565D" w:rsidRPr="004C398F">
        <w:rPr>
          <w:rFonts w:ascii="Fredoka One" w:hAnsi="Fredoka One"/>
          <w:sz w:val="28"/>
          <w:szCs w:val="28"/>
        </w:rPr>
        <w:t>.</w:t>
      </w:r>
    </w:p>
    <w:p w14:paraId="07B73F3F" w14:textId="1235269F" w:rsidR="00791D78" w:rsidRDefault="009E0665" w:rsidP="00DC3CE4">
      <w:pPr>
        <w:pStyle w:val="Delimitadorgrfico"/>
        <w:numPr>
          <w:ilvl w:val="0"/>
          <w:numId w:val="6"/>
        </w:numPr>
        <w:spacing w:before="240" w:after="240"/>
        <w:ind w:left="851" w:hanging="851"/>
        <w:jc w:val="both"/>
        <w:rPr>
          <w:rFonts w:ascii="Fredoka One" w:hAnsi="Fredoka One"/>
          <w:sz w:val="28"/>
          <w:szCs w:val="28"/>
        </w:rPr>
      </w:pPr>
      <w:r>
        <w:rPr>
          <w:rFonts w:ascii="Fredoka One" w:hAnsi="Fredoka One"/>
          <w:sz w:val="28"/>
          <w:szCs w:val="28"/>
        </w:rPr>
        <w:t>Cuando recibas</w:t>
      </w:r>
      <w:r w:rsidR="00577D92">
        <w:rPr>
          <w:rFonts w:ascii="Fredoka One" w:hAnsi="Fredoka One"/>
          <w:sz w:val="28"/>
          <w:szCs w:val="28"/>
        </w:rPr>
        <w:t xml:space="preserve"> tu respuesta del</w:t>
      </w:r>
      <w:r>
        <w:rPr>
          <w:rFonts w:ascii="Fredoka One" w:hAnsi="Fredoka One"/>
          <w:sz w:val="28"/>
          <w:szCs w:val="28"/>
        </w:rPr>
        <w:t xml:space="preserve"> </w:t>
      </w:r>
      <w:r w:rsidR="00577D92">
        <w:rPr>
          <w:rFonts w:ascii="Fredoka One" w:hAnsi="Fredoka One"/>
          <w:sz w:val="28"/>
          <w:szCs w:val="28"/>
        </w:rPr>
        <w:t xml:space="preserve">administrador sobre tu </w:t>
      </w:r>
      <w:r w:rsidR="00791D78" w:rsidRPr="001D565D">
        <w:rPr>
          <w:rFonts w:ascii="Fredoka One" w:hAnsi="Fredoka One"/>
          <w:color w:val="E3167C" w:themeColor="accent6" w:themeShade="BF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Audició</w:t>
      </w:r>
      <w:r w:rsidR="00791D78">
        <w:rPr>
          <w:rFonts w:ascii="Fredoka One" w:hAnsi="Fredoka One"/>
          <w:color w:val="E3167C" w:themeColor="accent6" w:themeShade="BF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n</w:t>
      </w:r>
      <w:r w:rsidR="00577D92">
        <w:rPr>
          <w:rFonts w:ascii="Fredoka One" w:hAnsi="Fredoka One"/>
          <w:sz w:val="28"/>
          <w:szCs w:val="28"/>
        </w:rPr>
        <w:t xml:space="preserve">, </w:t>
      </w:r>
      <w:r w:rsidR="00D94A3B">
        <w:rPr>
          <w:rFonts w:ascii="Fredoka One" w:hAnsi="Fredoka One"/>
          <w:sz w:val="28"/>
          <w:szCs w:val="28"/>
        </w:rPr>
        <w:t>recíbela</w:t>
      </w:r>
      <w:r w:rsidR="00791D78">
        <w:rPr>
          <w:rFonts w:ascii="Fredoka One" w:hAnsi="Fredoka One"/>
          <w:sz w:val="28"/>
          <w:szCs w:val="28"/>
        </w:rPr>
        <w:t xml:space="preserve"> de la siguiente manera:</w:t>
      </w:r>
    </w:p>
    <w:p w14:paraId="080AC36E" w14:textId="64D3E6EA" w:rsidR="009E0665" w:rsidRPr="00156143" w:rsidRDefault="00791D78" w:rsidP="00791D78">
      <w:pPr>
        <w:pStyle w:val="Delimitadorgrfico"/>
        <w:numPr>
          <w:ilvl w:val="0"/>
          <w:numId w:val="10"/>
        </w:numPr>
        <w:spacing w:before="240" w:after="240"/>
        <w:ind w:left="2127" w:right="735" w:hanging="634"/>
        <w:jc w:val="both"/>
        <w:rPr>
          <w:rFonts w:ascii="Fredoka One" w:hAnsi="Fredoka One"/>
          <w:sz w:val="28"/>
          <w:szCs w:val="28"/>
        </w:rPr>
      </w:pPr>
      <w:r w:rsidRPr="00DF4BD9">
        <w:rPr>
          <w:rFonts w:ascii="Fredoka One" w:hAnsi="Fredoka One"/>
          <w:b/>
          <w:color w:val="CE3840" w:themeColor="accent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Si no</w:t>
      </w:r>
      <w:r w:rsidR="00DF4BD9">
        <w:rPr>
          <w:rFonts w:ascii="Fredoka One" w:hAnsi="Fredoka One"/>
          <w:b/>
          <w:color w:val="CE3840" w:themeColor="accent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se</w:t>
      </w:r>
      <w:r w:rsidRPr="00DF4BD9">
        <w:rPr>
          <w:rFonts w:ascii="Fredoka One" w:hAnsi="Fredoka One"/>
          <w:b/>
          <w:color w:val="CE3840" w:themeColor="accent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  <w:r w:rsidR="00DF4BD9">
        <w:rPr>
          <w:rFonts w:ascii="Fredoka One" w:hAnsi="Fredoka One"/>
          <w:b/>
          <w:color w:val="CE3840" w:themeColor="accent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acepta tu</w:t>
      </w:r>
      <w:r>
        <w:rPr>
          <w:rFonts w:ascii="Fredoka One" w:hAnsi="Fredoka One"/>
          <w:sz w:val="28"/>
          <w:szCs w:val="28"/>
        </w:rPr>
        <w:t xml:space="preserve"> </w:t>
      </w:r>
      <w:r w:rsidRPr="001D565D">
        <w:rPr>
          <w:rFonts w:ascii="Fredoka One" w:hAnsi="Fredoka One"/>
          <w:color w:val="E3167C" w:themeColor="accent6" w:themeShade="BF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Audició</w:t>
      </w:r>
      <w:r>
        <w:rPr>
          <w:rFonts w:ascii="Fredoka One" w:hAnsi="Fredoka One"/>
          <w:color w:val="E3167C" w:themeColor="accent6" w:themeShade="BF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n</w:t>
      </w:r>
      <w:r>
        <w:rPr>
          <w:rFonts w:ascii="Fredoka One" w:hAnsi="Fredoka One"/>
          <w:sz w:val="28"/>
          <w:szCs w:val="28"/>
        </w:rPr>
        <w:t>,</w:t>
      </w:r>
      <w:r w:rsidR="00156143">
        <w:rPr>
          <w:rFonts w:ascii="Fredoka One" w:hAnsi="Fredoka One"/>
          <w:sz w:val="28"/>
          <w:szCs w:val="28"/>
        </w:rPr>
        <w:t xml:space="preserve"> acepta</w:t>
      </w:r>
      <w:r>
        <w:rPr>
          <w:rFonts w:ascii="Fredoka One" w:hAnsi="Fredoka One"/>
          <w:sz w:val="28"/>
          <w:szCs w:val="28"/>
        </w:rPr>
        <w:t xml:space="preserve"> </w:t>
      </w:r>
      <w:r w:rsidR="00577D92" w:rsidRPr="00791D78">
        <w:rPr>
          <w:rFonts w:ascii="Fredoka One" w:hAnsi="Fredoka One"/>
          <w:sz w:val="28"/>
          <w:szCs w:val="28"/>
        </w:rPr>
        <w:t xml:space="preserve">con agrado y con </w:t>
      </w:r>
      <w:r w:rsidR="00EC2105" w:rsidRPr="00791D78">
        <w:rPr>
          <w:rFonts w:ascii="Fredoka One" w:hAnsi="Fredoka One"/>
          <w:sz w:val="28"/>
          <w:szCs w:val="28"/>
        </w:rPr>
        <w:t>ánimo</w:t>
      </w:r>
      <w:r w:rsidR="00156143">
        <w:rPr>
          <w:rFonts w:ascii="Fredoka One" w:hAnsi="Fredoka One"/>
          <w:sz w:val="28"/>
          <w:szCs w:val="28"/>
        </w:rPr>
        <w:t xml:space="preserve"> la respuesta del administrador. </w:t>
      </w:r>
      <w:r w:rsidR="00156143" w:rsidRPr="00791D78">
        <w:rPr>
          <w:rFonts w:ascii="Fredoka One" w:hAnsi="Fredoka One"/>
          <w:sz w:val="28"/>
          <w:szCs w:val="28"/>
        </w:rPr>
        <w:t>S</w:t>
      </w:r>
      <w:r w:rsidR="00156143">
        <w:rPr>
          <w:rFonts w:ascii="Fredoka One" w:hAnsi="Fredoka One"/>
          <w:sz w:val="28"/>
          <w:szCs w:val="28"/>
        </w:rPr>
        <w:t xml:space="preserve">igue </w:t>
      </w:r>
      <w:r w:rsidR="00EC2105">
        <w:rPr>
          <w:rFonts w:ascii="Fredoka One" w:hAnsi="Fredoka One"/>
          <w:sz w:val="28"/>
          <w:szCs w:val="28"/>
        </w:rPr>
        <w:t xml:space="preserve">intentándolo, </w:t>
      </w:r>
      <w:r w:rsidR="00EC2105" w:rsidRPr="00791D78">
        <w:rPr>
          <w:rFonts w:ascii="Fredoka One" w:hAnsi="Fredoka One"/>
          <w:sz w:val="28"/>
          <w:szCs w:val="28"/>
        </w:rPr>
        <w:t>practicando</w:t>
      </w:r>
      <w:r w:rsidR="00577D92" w:rsidRPr="00791D78">
        <w:rPr>
          <w:rFonts w:ascii="Fredoka One" w:hAnsi="Fredoka One"/>
          <w:sz w:val="28"/>
          <w:szCs w:val="28"/>
        </w:rPr>
        <w:t xml:space="preserve">, para mejorar tus facultades musicales y </w:t>
      </w:r>
      <w:r w:rsidR="00D94A3B" w:rsidRPr="00791D78">
        <w:rPr>
          <w:rFonts w:ascii="Fredoka One" w:hAnsi="Fredoka One"/>
          <w:sz w:val="28"/>
          <w:szCs w:val="28"/>
        </w:rPr>
        <w:t>así</w:t>
      </w:r>
      <w:r w:rsidR="00156143">
        <w:rPr>
          <w:rFonts w:ascii="Fredoka One" w:hAnsi="Fredoka One"/>
          <w:sz w:val="28"/>
          <w:szCs w:val="28"/>
        </w:rPr>
        <w:t xml:space="preserve"> después de </w:t>
      </w:r>
      <w:r w:rsidR="00577D92" w:rsidRPr="00791D78">
        <w:rPr>
          <w:rFonts w:ascii="Fredoka One" w:hAnsi="Fredoka One"/>
          <w:sz w:val="28"/>
          <w:szCs w:val="28"/>
        </w:rPr>
        <w:t>un buen tiempo, volver a presentar</w:t>
      </w:r>
      <w:r w:rsidR="00D94A3B" w:rsidRPr="00791D78">
        <w:rPr>
          <w:rFonts w:ascii="Fredoka One" w:hAnsi="Fredoka One"/>
          <w:sz w:val="28"/>
          <w:szCs w:val="28"/>
        </w:rPr>
        <w:t xml:space="preserve"> otra </w:t>
      </w:r>
      <w:r w:rsidR="00D94A3B" w:rsidRPr="00791D78">
        <w:rPr>
          <w:rFonts w:ascii="Fredoka One" w:hAnsi="Fredoka One"/>
          <w:color w:val="E3167C" w:themeColor="accent6" w:themeShade="BF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Audición.</w:t>
      </w:r>
    </w:p>
    <w:p w14:paraId="7A50D957" w14:textId="60A9F27A" w:rsidR="00156143" w:rsidRPr="00791D78" w:rsidRDefault="006C2143" w:rsidP="00791D78">
      <w:pPr>
        <w:pStyle w:val="Delimitadorgrfico"/>
        <w:numPr>
          <w:ilvl w:val="0"/>
          <w:numId w:val="10"/>
        </w:numPr>
        <w:spacing w:before="240" w:after="240"/>
        <w:ind w:left="2127" w:right="735" w:hanging="634"/>
        <w:jc w:val="both"/>
        <w:rPr>
          <w:rFonts w:ascii="Fredoka One" w:hAnsi="Fredoka One"/>
          <w:sz w:val="28"/>
          <w:szCs w:val="28"/>
        </w:rPr>
      </w:pPr>
      <w:r w:rsidRPr="00605C50">
        <w:rPr>
          <w:rFonts w:ascii="Fredoka One" w:hAnsi="Fredoka One"/>
          <w:b/>
          <w:outline/>
          <w:color w:val="0093BC" w:themeColor="accent2"/>
          <w:sz w:val="28"/>
          <w:szCs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¡Si se acepta tu Audición!</w:t>
      </w:r>
      <w:r w:rsidR="00605C50">
        <w:rPr>
          <w:rFonts w:ascii="Fredoka One" w:hAnsi="Fredoka One"/>
          <w:color w:val="E3167C" w:themeColor="accent6" w:themeShade="BF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="00EC2105" w:rsidRPr="00605C50">
        <w:rPr>
          <w:rFonts w:ascii="Fredoka One" w:hAnsi="Fredoka One"/>
          <w:b/>
          <w:color w:val="EF5FA7" w:themeColor="accent6"/>
          <w:sz w:val="28"/>
          <w:szCs w:val="28"/>
          <w14:textOutline w14:w="12700" w14:cap="flat" w14:cmpd="sng" w14:algn="ctr">
            <w14:solidFill>
              <w14:schemeClr w14:val="accent3">
                <w14:lumMod w14:val="7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ALEGRAT</w:t>
      </w:r>
      <w:r w:rsidR="00EC2105">
        <w:rPr>
          <w:rFonts w:ascii="Fredoka One" w:hAnsi="Fredoka One"/>
          <w:b/>
          <w:color w:val="EF5FA7" w:themeColor="accent6"/>
          <w:sz w:val="28"/>
          <w:szCs w:val="28"/>
          <w14:textOutline w14:w="12700" w14:cap="flat" w14:cmpd="sng" w14:algn="ctr">
            <w14:solidFill>
              <w14:schemeClr w14:val="accent3">
                <w14:lumMod w14:val="75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E!,</w:t>
      </w:r>
      <w:r w:rsidR="00EC2105">
        <w:rPr>
          <w:rFonts w:ascii="Fredoka One" w:hAnsi="Fredoka One"/>
          <w:color w:val="E3167C" w:themeColor="accent6" w:themeShade="BF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EC2105" w:rsidRPr="00791D78">
        <w:rPr>
          <w:rFonts w:ascii="Fredoka One" w:hAnsi="Fredoka One"/>
          <w:sz w:val="28"/>
          <w:szCs w:val="28"/>
        </w:rPr>
        <w:t>er</w:t>
      </w:r>
      <w:r w:rsidR="00EC2105">
        <w:rPr>
          <w:rFonts w:ascii="Fredoka One" w:hAnsi="Fredoka One"/>
          <w:sz w:val="28"/>
          <w:szCs w:val="28"/>
        </w:rPr>
        <w:t>es un instrumento de Dios para difundir la fe y su reino en toda la tierra, ¡en todo el universo!</w:t>
      </w:r>
      <w:r>
        <w:rPr>
          <w:rFonts w:ascii="Fredoka One" w:hAnsi="Fredoka One"/>
          <w:sz w:val="28"/>
          <w:szCs w:val="28"/>
        </w:rPr>
        <w:t xml:space="preserve"> Ayuda a </w:t>
      </w:r>
      <w:r w:rsidR="00EC2105">
        <w:rPr>
          <w:rFonts w:ascii="Fredoka One" w:hAnsi="Fredoka One"/>
          <w:sz w:val="28"/>
          <w:szCs w:val="28"/>
        </w:rPr>
        <w:t>los hermanos</w:t>
      </w:r>
      <w:r>
        <w:rPr>
          <w:rFonts w:ascii="Fredoka One" w:hAnsi="Fredoka One"/>
          <w:sz w:val="28"/>
          <w:szCs w:val="28"/>
        </w:rPr>
        <w:t xml:space="preserve"> que quieren aprender y con humildad sigue participando en la comunidad en todos sus espacios de convergencia digital.</w:t>
      </w:r>
    </w:p>
    <w:p w14:paraId="41CA87B9" w14:textId="77777777" w:rsidR="00AF6B54" w:rsidRPr="004C398F" w:rsidRDefault="00AF6B54" w:rsidP="00B03CC9">
      <w:pPr>
        <w:pStyle w:val="Delimitadorgrfico"/>
        <w:spacing w:before="240" w:after="240"/>
        <w:jc w:val="both"/>
        <w:rPr>
          <w:rFonts w:ascii="Fredoka One" w:hAnsi="Fredoka One"/>
          <w:sz w:val="28"/>
          <w:szCs w:val="28"/>
        </w:rPr>
      </w:pPr>
    </w:p>
    <w:p w14:paraId="4433CF5D" w14:textId="55B4CAAD" w:rsidR="00591915" w:rsidRDefault="00591915" w:rsidP="00B03CC9">
      <w:pPr>
        <w:pStyle w:val="Delimitadorgrfico"/>
        <w:spacing w:before="240" w:after="240"/>
        <w:jc w:val="center"/>
        <w:rPr>
          <w:rFonts w:ascii="Komika Axis" w:hAnsi="Komika Axis"/>
          <w:b/>
          <w:color w:val="FF0000"/>
          <w:sz w:val="144"/>
          <w:szCs w:val="1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2624EDBC" w14:textId="77777777" w:rsidR="00343C91" w:rsidRDefault="00343C91" w:rsidP="00B03CC9">
      <w:pPr>
        <w:pStyle w:val="Delimitadorgrfico"/>
        <w:spacing w:before="240" w:after="240"/>
        <w:jc w:val="right"/>
        <w:rPr>
          <w:rFonts w:ascii="Fredoka One" w:hAnsi="Fredoka One"/>
          <w:b/>
          <w:color w:val="FF0000"/>
          <w:sz w:val="72"/>
          <w:szCs w:val="7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147345D4" w14:textId="77777777" w:rsidR="00343C91" w:rsidRDefault="00343C91" w:rsidP="00B03CC9">
      <w:pPr>
        <w:pStyle w:val="Delimitadorgrfico"/>
        <w:spacing w:before="240" w:after="240"/>
        <w:jc w:val="right"/>
        <w:rPr>
          <w:rFonts w:ascii="Fredoka One" w:hAnsi="Fredoka One"/>
          <w:b/>
          <w:color w:val="FF0000"/>
          <w:sz w:val="72"/>
          <w:szCs w:val="7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36DD0035" w14:textId="77777777" w:rsidR="00343C91" w:rsidRDefault="00343C91" w:rsidP="00B03CC9">
      <w:pPr>
        <w:pStyle w:val="Delimitadorgrfico"/>
        <w:spacing w:before="240" w:after="240"/>
        <w:jc w:val="right"/>
        <w:rPr>
          <w:rFonts w:ascii="Fredoka One" w:hAnsi="Fredoka One"/>
          <w:b/>
          <w:color w:val="FF0000"/>
          <w:sz w:val="72"/>
          <w:szCs w:val="7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41038EE5" w14:textId="087D9D3D" w:rsidR="00343C91" w:rsidRDefault="00343C91" w:rsidP="00B03CC9">
      <w:pPr>
        <w:pStyle w:val="Delimitadorgrfico"/>
        <w:spacing w:before="240" w:after="240"/>
        <w:jc w:val="right"/>
        <w:rPr>
          <w:rFonts w:ascii="Fredoka One" w:hAnsi="Fredoka One"/>
          <w:b/>
          <w:color w:val="FF0000"/>
          <w:sz w:val="72"/>
          <w:szCs w:val="72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7399CCD7" w14:textId="77777777" w:rsidR="002C6098" w:rsidRDefault="002C6098" w:rsidP="00B03CC9">
      <w:pPr>
        <w:pStyle w:val="Delimitadorgrfico"/>
        <w:spacing w:before="240" w:after="240"/>
        <w:jc w:val="right"/>
        <w:rPr>
          <w:rFonts w:ascii="Fredoka One" w:hAnsi="Fredoka One"/>
          <w:color w:val="C00000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bookmarkStart w:id="5" w:name="GALERIA"/>
    </w:p>
    <w:p w14:paraId="11C5A4CB" w14:textId="172B4F9C" w:rsidR="00AF6B54" w:rsidRPr="00975348" w:rsidRDefault="00AF6B54" w:rsidP="00B03CC9">
      <w:pPr>
        <w:pStyle w:val="Delimitadorgrfico"/>
        <w:spacing w:before="240" w:after="240"/>
        <w:jc w:val="right"/>
        <w:rPr>
          <w:rFonts w:ascii="Fredoka One" w:hAnsi="Fredoka One"/>
          <w:color w:val="C00000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975348">
        <w:rPr>
          <w:rFonts w:ascii="Fredoka One" w:hAnsi="Fredoka One"/>
          <w:color w:val="C00000"/>
          <w:sz w:val="72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GALERIA</w:t>
      </w:r>
    </w:p>
    <w:bookmarkEnd w:id="5"/>
    <w:p w14:paraId="24FD3FD6" w14:textId="1E7DE7A8" w:rsidR="001D565D" w:rsidRDefault="00226C5C" w:rsidP="001D565D">
      <w:pPr>
        <w:pStyle w:val="Delimitadorgrfico"/>
        <w:spacing w:before="240" w:after="240"/>
        <w:ind w:left="851"/>
        <w:jc w:val="both"/>
        <w:rPr>
          <w:rFonts w:ascii="Fredoka One" w:hAnsi="Fredoka One"/>
          <w:sz w:val="28"/>
          <w:szCs w:val="28"/>
        </w:rPr>
      </w:pPr>
      <w:r w:rsidRPr="00975348">
        <w:rPr>
          <w:noProof/>
          <w:color w:val="C0000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725824" behindDoc="0" locked="0" layoutInCell="1" allowOverlap="1" wp14:anchorId="7658053F" wp14:editId="3F32DC38">
                <wp:simplePos x="0" y="0"/>
                <wp:positionH relativeFrom="margin">
                  <wp:align>right</wp:align>
                </wp:positionH>
                <wp:positionV relativeFrom="paragraph">
                  <wp:posOffset>158750</wp:posOffset>
                </wp:positionV>
                <wp:extent cx="664210" cy="405441"/>
                <wp:effectExtent l="19050" t="19050" r="21590" b="13970"/>
                <wp:wrapNone/>
                <wp:docPr id="78" name="Grupo 78">
                  <a:hlinkClick xmlns:a="http://schemas.openxmlformats.org/drawingml/2006/main" r:id="rId28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210" cy="405441"/>
                          <a:chOff x="-76772" y="0"/>
                          <a:chExt cx="664210" cy="405441"/>
                        </a:xfrm>
                      </wpg:grpSpPr>
                      <wps:wsp>
                        <wps:cNvPr id="79" name="Diagrama de flujo: combinar 79"/>
                        <wps:cNvSpPr/>
                        <wps:spPr>
                          <a:xfrm rot="16200000">
                            <a:off x="43132" y="-43132"/>
                            <a:ext cx="405441" cy="491706"/>
                          </a:xfrm>
                          <a:prstGeom prst="flowChartMerge">
                            <a:avLst/>
                          </a:prstGeom>
                          <a:ln w="38100"/>
                        </wps:spPr>
                        <wps:style>
                          <a:lnRef idx="1">
                            <a:schemeClr val="accent3"/>
                          </a:lnRef>
                          <a:fillRef idx="3">
                            <a:schemeClr val="accent3"/>
                          </a:fillRef>
                          <a:effectRef idx="2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80" name="Cuadro de texto 80"/>
                        <wps:cNvSpPr txBox="1"/>
                        <wps:spPr>
                          <a:xfrm>
                            <a:off x="-76772" y="34843"/>
                            <a:ext cx="664210" cy="323850"/>
                          </a:xfrm>
                          <a:prstGeom prst="rect">
                            <a:avLst/>
                          </a:prstGeom>
                          <a:noFill/>
                          <a:ln w="38100" cap="flat">
                            <a:solidFill>
                              <a:schemeClr val="tx1"/>
                            </a:solidFill>
                            <a:miter lim="400000"/>
                          </a:ln>
                          <a:effectLst/>
                          <a:sp3d/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txbx>
                          <w:txbxContent>
                            <w:p w14:paraId="031BB05B" w14:textId="77777777" w:rsidR="006C2143" w:rsidRPr="00847761" w:rsidRDefault="006C2143" w:rsidP="00343C91">
                              <w:pPr>
                                <w:rPr>
                                  <w:rFonts w:ascii="Fredoka One" w:hAnsi="Fredoka One"/>
                                  <w:lang w:val="es-CO"/>
                                </w:rPr>
                              </w:pPr>
                              <w:r w:rsidRPr="00847761">
                                <w:rPr>
                                  <w:rFonts w:ascii="Fredoka One" w:hAnsi="Fredoka One"/>
                                  <w:lang w:val="es-CO"/>
                                </w:rPr>
                                <w:t>MENU</w:t>
                              </w:r>
                            </w:p>
                          </w:txbxContent>
                        </wps:txbx>
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658053F" id="Grupo 78" o:spid="_x0000_s1059" href="#MENU" style="position:absolute;left:0;text-align:left;margin-left:1.1pt;margin-top:12.5pt;width:52.3pt;height:31.9pt;z-index:251725824;mso-position-horizontal:right;mso-position-horizontal-relative:margin;mso-width-relative:margin;mso-height-relative:margin" coordorigin="-767" coordsize="6642,40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" o:button="t">
                <v:shape id="Diagrama de flujo: combinar 79" o:spid="_x0000_s1060" type="#_x0000_t128" style="position:absolute;left:432;top:-432;width:4054;height:491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" fillcolor="#f6ab2c [3206]" strokecolor="#f5a41d [3046]" strokeweight="3pt">
                  <v:fill color2="#fad495 [1622]" rotate="t" angle="180" focus="100%" type="gradient">
                    <o:fill v:ext="view" type="gradientUnscaled"/>
                  </v:fill>
                  <v:textbox style="mso-fit-shape-to-text:t" inset="3pt,3pt,3pt,3pt"/>
                </v:shape>
                <v:shape id="Cuadro de texto 80" o:spid="_x0000_s1061" type="#_x0000_t202" style="position:absolute;left:-767;top:348;width:6641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" filled="f" strokecolor="black [3213]" strokeweight="3pt">
                  <v:stroke miterlimit="4"/>
                  <v:textbox style="mso-fit-shape-to-text:t" inset="4pt,4pt,4pt,4pt">
                    <w:txbxContent>
                      <w:p w14:paraId="031BB05B" w14:textId="77777777" w:rsidR="006C2143" w:rsidRPr="00847761" w:rsidRDefault="006C2143" w:rsidP="00343C91">
                        <w:pPr>
                          <w:rPr>
                            <w:rFonts w:ascii="Fredoka One" w:hAnsi="Fredoka One"/>
                            <w:lang w:val="es-CO"/>
                          </w:rPr>
                        </w:pPr>
                        <w:r w:rsidRPr="00847761">
                          <w:rPr>
                            <w:rFonts w:ascii="Fredoka One" w:hAnsi="Fredoka One"/>
                            <w:lang w:val="es-CO"/>
                          </w:rPr>
                          <w:t>MENU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0A26C8CB" w14:textId="77777777" w:rsidR="00A05D79" w:rsidRDefault="00A05D79" w:rsidP="00A05D79">
      <w:pPr>
        <w:pStyle w:val="Delimitadorgrfico"/>
        <w:spacing w:before="240" w:after="240"/>
        <w:ind w:left="851"/>
        <w:jc w:val="both"/>
        <w:rPr>
          <w:rFonts w:ascii="Fredoka One" w:hAnsi="Fredoka One"/>
          <w:sz w:val="28"/>
          <w:szCs w:val="28"/>
        </w:rPr>
      </w:pPr>
    </w:p>
    <w:p w14:paraId="628DB1B2" w14:textId="5E6C57BE" w:rsidR="002931F9" w:rsidRDefault="002931F9" w:rsidP="005C77B5">
      <w:pPr>
        <w:pStyle w:val="Delimitadorgrfico"/>
        <w:numPr>
          <w:ilvl w:val="0"/>
          <w:numId w:val="5"/>
        </w:numPr>
        <w:spacing w:before="240" w:after="240"/>
        <w:ind w:left="709" w:hanging="709"/>
        <w:jc w:val="both"/>
        <w:rPr>
          <w:rFonts w:ascii="Fredoka One" w:hAnsi="Fredoka One"/>
          <w:sz w:val="28"/>
          <w:szCs w:val="28"/>
        </w:rPr>
      </w:pPr>
      <w:r w:rsidRPr="002931F9">
        <w:rPr>
          <w:rFonts w:ascii="Fredoka One" w:hAnsi="Fredoka One"/>
          <w:sz w:val="28"/>
          <w:szCs w:val="28"/>
        </w:rPr>
        <w:t>La</w:t>
      </w:r>
      <w:r>
        <w:rPr>
          <w:rFonts w:ascii="Fredoka One" w:hAnsi="Fredoka One"/>
          <w:sz w:val="28"/>
          <w:szCs w:val="28"/>
        </w:rPr>
        <w:t xml:space="preserve"> </w:t>
      </w:r>
      <w:r w:rsidRPr="002931F9">
        <w:rPr>
          <w:rFonts w:ascii="Fredoka One" w:hAnsi="Fredoka One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Galería </w:t>
      </w:r>
      <w:r w:rsidRPr="002931F9">
        <w:rPr>
          <w:rFonts w:ascii="Fredoka One" w:hAnsi="Fredoka One"/>
          <w:sz w:val="28"/>
          <w:szCs w:val="28"/>
        </w:rPr>
        <w:t xml:space="preserve">es un espacio para </w:t>
      </w:r>
      <w:r w:rsidRPr="00764800">
        <w:rPr>
          <w:rFonts w:ascii="Fredoka One" w:hAnsi="Fredoka One"/>
          <w:b/>
          <w:color w:val="F6AB2C" w:themeColor="accent3"/>
          <w:sz w:val="36"/>
          <w:szCs w:val="36"/>
          <w:highlight w:val="yellow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vender</w:t>
      </w:r>
      <w:r w:rsidRPr="00764800">
        <w:rPr>
          <w:rFonts w:ascii="Fredoka One" w:hAnsi="Fredoka One"/>
          <w:b/>
          <w:color w:val="F6AB2C" w:themeColor="accent3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r w:rsidRPr="002931F9">
        <w:rPr>
          <w:rFonts w:ascii="Fredoka One" w:hAnsi="Fredoka One"/>
          <w:sz w:val="28"/>
          <w:szCs w:val="28"/>
        </w:rPr>
        <w:t xml:space="preserve">y </w:t>
      </w:r>
      <w:r w:rsidRPr="00764800">
        <w:rPr>
          <w:rFonts w:ascii="Fredoka One" w:hAnsi="Fredoka One"/>
          <w:b/>
          <w:color w:val="F6AB2C" w:themeColor="accent3"/>
          <w:sz w:val="36"/>
          <w:szCs w:val="36"/>
          <w:highlight w:val="gre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comprar</w:t>
      </w:r>
      <w:r w:rsidRPr="00764800">
        <w:rPr>
          <w:rFonts w:ascii="Fredoka One" w:hAnsi="Fredoka One"/>
          <w:b/>
          <w:color w:val="F6AB2C" w:themeColor="accent3"/>
          <w:sz w:val="28"/>
          <w:szCs w:val="28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r w:rsidRPr="002931F9">
        <w:rPr>
          <w:rFonts w:ascii="Fredoka One" w:hAnsi="Fredoka One"/>
          <w:sz w:val="28"/>
          <w:szCs w:val="28"/>
        </w:rPr>
        <w:t>instrumentos musicales o servicios profesionales.</w:t>
      </w:r>
    </w:p>
    <w:p w14:paraId="2F92A63F" w14:textId="77777777" w:rsidR="00F516FA" w:rsidRDefault="002931F9" w:rsidP="005C77B5">
      <w:pPr>
        <w:pStyle w:val="Delimitadorgrfico"/>
        <w:numPr>
          <w:ilvl w:val="0"/>
          <w:numId w:val="5"/>
        </w:numPr>
        <w:spacing w:before="240" w:after="240"/>
        <w:ind w:left="709" w:hanging="709"/>
        <w:jc w:val="both"/>
        <w:rPr>
          <w:rFonts w:ascii="Fredoka One" w:hAnsi="Fredoka One"/>
          <w:sz w:val="28"/>
          <w:szCs w:val="28"/>
        </w:rPr>
      </w:pPr>
      <w:r w:rsidRPr="002931F9">
        <w:rPr>
          <w:rFonts w:ascii="Fredoka One" w:hAnsi="Fredoka One"/>
          <w:sz w:val="28"/>
          <w:szCs w:val="28"/>
        </w:rPr>
        <w:t>Por</w:t>
      </w:r>
      <w:r>
        <w:rPr>
          <w:rFonts w:ascii="Fredoka One" w:hAnsi="Fredoka One"/>
          <w:sz w:val="28"/>
          <w:szCs w:val="28"/>
        </w:rPr>
        <w:t xml:space="preserve"> </w:t>
      </w:r>
      <w:r w:rsidRPr="002931F9">
        <w:rPr>
          <w:rFonts w:ascii="Fredoka One" w:hAnsi="Fredoka One"/>
          <w:sz w:val="28"/>
          <w:szCs w:val="28"/>
        </w:rPr>
        <w:t xml:space="preserve">lo tanto, </w:t>
      </w:r>
      <w:r w:rsidR="00F516FA">
        <w:rPr>
          <w:rFonts w:ascii="Fredoka One" w:hAnsi="Fredoka One"/>
          <w:sz w:val="28"/>
          <w:szCs w:val="28"/>
        </w:rPr>
        <w:t>si realizas un</w:t>
      </w:r>
      <w:r w:rsidRPr="002931F9">
        <w:rPr>
          <w:rFonts w:ascii="Fredoka One" w:hAnsi="Fredoka One"/>
          <w:sz w:val="28"/>
          <w:szCs w:val="28"/>
        </w:rPr>
        <w:t xml:space="preserve"> </w:t>
      </w:r>
      <w:r w:rsidRPr="002931F9">
        <w:rPr>
          <w:rFonts w:ascii="Fredoka One" w:hAnsi="Fredoka One"/>
          <w:color w:val="FF0000"/>
          <w:sz w:val="40"/>
          <w:szCs w:val="40"/>
        </w:rPr>
        <w:t>formulario</w:t>
      </w:r>
      <w:r w:rsidRPr="002931F9">
        <w:rPr>
          <w:rFonts w:ascii="Fredoka One" w:hAnsi="Fredoka One"/>
          <w:sz w:val="28"/>
          <w:szCs w:val="28"/>
        </w:rPr>
        <w:t xml:space="preserve">, para establecer una </w:t>
      </w:r>
      <w:r w:rsidR="00F516FA" w:rsidRPr="002931F9">
        <w:rPr>
          <w:rFonts w:ascii="Fredoka One" w:hAnsi="Fredoka One"/>
          <w:sz w:val="40"/>
          <w:szCs w:val="40"/>
        </w:rPr>
        <w:t>publicación</w:t>
      </w:r>
      <w:r w:rsidRPr="002931F9">
        <w:rPr>
          <w:rFonts w:ascii="Fredoka One" w:hAnsi="Fredoka One"/>
          <w:sz w:val="28"/>
          <w:szCs w:val="28"/>
        </w:rPr>
        <w:t>, las acciones de venta y compra</w:t>
      </w:r>
      <w:r w:rsidR="00F516FA">
        <w:rPr>
          <w:rFonts w:ascii="Fredoka One" w:hAnsi="Fredoka One"/>
          <w:sz w:val="28"/>
          <w:szCs w:val="28"/>
        </w:rPr>
        <w:t xml:space="preserve"> se</w:t>
      </w:r>
      <w:r w:rsidRPr="002931F9">
        <w:rPr>
          <w:rFonts w:ascii="Fredoka One" w:hAnsi="Fredoka One"/>
          <w:sz w:val="28"/>
          <w:szCs w:val="28"/>
        </w:rPr>
        <w:t xml:space="preserve"> deben </w:t>
      </w:r>
      <w:r w:rsidR="00F516FA" w:rsidRPr="002931F9">
        <w:rPr>
          <w:rFonts w:ascii="Fredoka One" w:hAnsi="Fredoka One"/>
          <w:sz w:val="28"/>
          <w:szCs w:val="28"/>
        </w:rPr>
        <w:t>respetar</w:t>
      </w:r>
      <w:r w:rsidR="00F516FA">
        <w:rPr>
          <w:rFonts w:ascii="Fredoka One" w:hAnsi="Fredoka One"/>
          <w:sz w:val="28"/>
          <w:szCs w:val="28"/>
        </w:rPr>
        <w:t>;</w:t>
      </w:r>
      <w:r w:rsidRPr="002931F9">
        <w:rPr>
          <w:rFonts w:ascii="Fredoka One" w:hAnsi="Fredoka One"/>
          <w:sz w:val="28"/>
          <w:szCs w:val="28"/>
        </w:rPr>
        <w:t xml:space="preserve"> las leyes de </w:t>
      </w:r>
      <w:r w:rsidRPr="002931F9">
        <w:rPr>
          <w:rFonts w:ascii="Fredoka One" w:hAnsi="Fredoka One"/>
          <w:sz w:val="40"/>
          <w:szCs w:val="40"/>
        </w:rPr>
        <w:t>veracidad</w:t>
      </w:r>
      <w:r w:rsidRPr="002931F9">
        <w:rPr>
          <w:rFonts w:ascii="Fredoka One" w:hAnsi="Fredoka One"/>
          <w:sz w:val="28"/>
          <w:szCs w:val="28"/>
        </w:rPr>
        <w:t xml:space="preserve"> de la </w:t>
      </w:r>
      <w:r w:rsidR="00F516FA" w:rsidRPr="002931F9">
        <w:rPr>
          <w:rFonts w:ascii="Fredoka One" w:hAnsi="Fredoka One"/>
          <w:sz w:val="28"/>
          <w:szCs w:val="28"/>
        </w:rPr>
        <w:t>información</w:t>
      </w:r>
      <w:r w:rsidR="00F516FA">
        <w:rPr>
          <w:rFonts w:ascii="Fredoka One" w:hAnsi="Fredoka One"/>
          <w:sz w:val="28"/>
          <w:szCs w:val="28"/>
        </w:rPr>
        <w:t xml:space="preserve"> indican lo siguiente:</w:t>
      </w:r>
    </w:p>
    <w:p w14:paraId="41915ACE" w14:textId="77777777" w:rsidR="00F516FA" w:rsidRDefault="00F516FA" w:rsidP="00F516FA">
      <w:pPr>
        <w:pStyle w:val="Delimitadorgrfico"/>
        <w:spacing w:before="240" w:after="240"/>
        <w:ind w:left="709"/>
        <w:jc w:val="both"/>
        <w:rPr>
          <w:rFonts w:ascii="Fredoka One" w:hAnsi="Fredoka One"/>
          <w:sz w:val="28"/>
          <w:szCs w:val="28"/>
        </w:rPr>
      </w:pPr>
    </w:p>
    <w:p w14:paraId="1B61BA75" w14:textId="22C35E92" w:rsidR="00AF6B54" w:rsidRDefault="002931F9" w:rsidP="00F516FA">
      <w:pPr>
        <w:pStyle w:val="Delimitadorgrfico"/>
        <w:numPr>
          <w:ilvl w:val="0"/>
          <w:numId w:val="11"/>
        </w:numPr>
        <w:spacing w:before="240" w:after="240"/>
        <w:jc w:val="both"/>
        <w:rPr>
          <w:rFonts w:ascii="Fredoka One" w:hAnsi="Fredoka One"/>
          <w:sz w:val="28"/>
          <w:szCs w:val="28"/>
        </w:rPr>
      </w:pPr>
      <w:r w:rsidRPr="00F516FA">
        <w:rPr>
          <w:rFonts w:ascii="Fredoka One" w:hAnsi="Fredoka One"/>
          <w:sz w:val="28"/>
          <w:szCs w:val="28"/>
        </w:rPr>
        <w:t xml:space="preserve"> </w:t>
      </w:r>
      <w:r w:rsidR="00C955E4" w:rsidRPr="00F516FA">
        <w:rPr>
          <w:rFonts w:ascii="Fredoka One" w:hAnsi="Fredoka One"/>
          <w:color w:val="FFFFFF" w:themeColor="background1"/>
          <w:sz w:val="28"/>
          <w:szCs w:val="28"/>
          <w:highlight w:val="darkMagenta"/>
        </w:rPr>
        <w:t>S</w:t>
      </w:r>
      <w:r w:rsidRPr="00F516FA">
        <w:rPr>
          <w:rFonts w:ascii="Fredoka One" w:hAnsi="Fredoka One"/>
          <w:color w:val="FFFFFF" w:themeColor="background1"/>
          <w:sz w:val="28"/>
          <w:szCs w:val="28"/>
          <w:highlight w:val="darkMagenta"/>
        </w:rPr>
        <w:t>i</w:t>
      </w:r>
      <w:r w:rsidR="00C955E4">
        <w:rPr>
          <w:rFonts w:ascii="Fredoka One" w:hAnsi="Fredoka One"/>
          <w:color w:val="FFFFFF" w:themeColor="background1"/>
          <w:sz w:val="28"/>
          <w:szCs w:val="28"/>
          <w:highlight w:val="darkMagenta"/>
        </w:rPr>
        <w:t xml:space="preserve"> </w:t>
      </w:r>
      <w:r w:rsidRPr="00F516FA">
        <w:rPr>
          <w:rFonts w:ascii="Fredoka One" w:hAnsi="Fredoka One"/>
          <w:color w:val="FFFFFF" w:themeColor="background1"/>
          <w:sz w:val="28"/>
          <w:szCs w:val="28"/>
          <w:highlight w:val="darkMagenta"/>
        </w:rPr>
        <w:t xml:space="preserve">es falsa </w:t>
      </w:r>
      <w:r w:rsidR="00C955E4">
        <w:rPr>
          <w:rFonts w:ascii="Fredoka One" w:hAnsi="Fredoka One"/>
          <w:color w:val="FFFFFF" w:themeColor="background1"/>
          <w:sz w:val="28"/>
          <w:szCs w:val="28"/>
          <w:highlight w:val="darkMagenta"/>
        </w:rPr>
        <w:t>tu</w:t>
      </w:r>
      <w:r w:rsidRPr="00F516FA">
        <w:rPr>
          <w:rFonts w:ascii="Fredoka One" w:hAnsi="Fredoka One"/>
          <w:color w:val="FFFFFF" w:themeColor="background1"/>
          <w:sz w:val="28"/>
          <w:szCs w:val="28"/>
          <w:highlight w:val="darkMagenta"/>
        </w:rPr>
        <w:t xml:space="preserve"> </w:t>
      </w:r>
      <w:r w:rsidR="00C955E4" w:rsidRPr="00F516FA">
        <w:rPr>
          <w:rFonts w:ascii="Fredoka One" w:hAnsi="Fredoka One"/>
          <w:color w:val="FFFFFF" w:themeColor="background1"/>
          <w:sz w:val="28"/>
          <w:szCs w:val="28"/>
          <w:highlight w:val="darkMagenta"/>
        </w:rPr>
        <w:t>información</w:t>
      </w:r>
      <w:r w:rsidRPr="00F516FA">
        <w:rPr>
          <w:rFonts w:ascii="Fredoka One" w:hAnsi="Fredoka One"/>
          <w:color w:val="FFFFFF" w:themeColor="background1"/>
          <w:sz w:val="28"/>
          <w:szCs w:val="28"/>
        </w:rPr>
        <w:t xml:space="preserve"> </w:t>
      </w:r>
      <w:r w:rsidR="006957AC">
        <w:rPr>
          <w:rFonts w:ascii="Fredoka One" w:hAnsi="Fredoka One"/>
          <w:sz w:val="28"/>
          <w:szCs w:val="28"/>
        </w:rPr>
        <w:t>y/</w:t>
      </w:r>
      <w:r w:rsidR="002C6098">
        <w:rPr>
          <w:rFonts w:ascii="Fredoka One" w:hAnsi="Fredoka One"/>
          <w:sz w:val="28"/>
          <w:szCs w:val="28"/>
        </w:rPr>
        <w:t xml:space="preserve">o </w:t>
      </w:r>
      <w:r w:rsidR="002C6098" w:rsidRPr="00F516FA">
        <w:rPr>
          <w:rFonts w:ascii="Fredoka One" w:hAnsi="Fredoka One"/>
          <w:sz w:val="28"/>
          <w:szCs w:val="28"/>
        </w:rPr>
        <w:t>no</w:t>
      </w:r>
      <w:r w:rsidRPr="00F516FA">
        <w:rPr>
          <w:rFonts w:ascii="Fredoka One" w:hAnsi="Fredoka One"/>
          <w:sz w:val="28"/>
          <w:szCs w:val="28"/>
        </w:rPr>
        <w:t xml:space="preserve"> se cumple con lo establecido en las condiciones de los formularios de la </w:t>
      </w:r>
      <w:r w:rsidR="00C955E4" w:rsidRPr="00C955E4">
        <w:rPr>
          <w:rFonts w:ascii="Fredoka One" w:hAnsi="Fredoka One"/>
          <w:sz w:val="40"/>
          <w:szCs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Galería</w:t>
      </w:r>
      <w:r w:rsidRPr="00F516FA">
        <w:rPr>
          <w:rFonts w:ascii="Fredoka One" w:hAnsi="Fredoka One"/>
          <w:sz w:val="28"/>
          <w:szCs w:val="28"/>
        </w:rPr>
        <w:t xml:space="preserve">, se </w:t>
      </w:r>
      <w:r w:rsidR="00C955E4" w:rsidRPr="00F516FA">
        <w:rPr>
          <w:rFonts w:ascii="Fredoka One" w:hAnsi="Fredoka One"/>
          <w:sz w:val="28"/>
          <w:szCs w:val="28"/>
        </w:rPr>
        <w:t>procederá</w:t>
      </w:r>
      <w:r w:rsidRPr="00F516FA">
        <w:rPr>
          <w:rFonts w:ascii="Fredoka One" w:hAnsi="Fredoka One"/>
          <w:sz w:val="28"/>
          <w:szCs w:val="28"/>
        </w:rPr>
        <w:t xml:space="preserve"> a </w:t>
      </w:r>
      <w:r w:rsidRPr="00F516FA">
        <w:rPr>
          <w:rFonts w:ascii="Fredoka One" w:hAnsi="Fredoka One"/>
          <w:sz w:val="40"/>
          <w:szCs w:val="40"/>
          <w:highlight w:val="red"/>
        </w:rPr>
        <w:t>sancionar al miembro</w:t>
      </w:r>
      <w:r w:rsidRPr="00F516FA">
        <w:rPr>
          <w:rFonts w:ascii="Fredoka One" w:hAnsi="Fredoka One"/>
          <w:sz w:val="28"/>
          <w:szCs w:val="28"/>
        </w:rPr>
        <w:t xml:space="preserve"> con los reportes correspondientes y se </w:t>
      </w:r>
      <w:r w:rsidR="00C955E4" w:rsidRPr="00F516FA">
        <w:rPr>
          <w:rFonts w:ascii="Fredoka One" w:hAnsi="Fredoka One"/>
          <w:sz w:val="28"/>
          <w:szCs w:val="28"/>
        </w:rPr>
        <w:t>hará</w:t>
      </w:r>
      <w:r w:rsidRPr="00F516FA">
        <w:rPr>
          <w:rFonts w:ascii="Fredoka One" w:hAnsi="Fredoka One"/>
          <w:sz w:val="28"/>
          <w:szCs w:val="28"/>
        </w:rPr>
        <w:t xml:space="preserve"> una </w:t>
      </w:r>
      <w:r w:rsidR="00C955E4" w:rsidRPr="00F516FA">
        <w:rPr>
          <w:rFonts w:ascii="Fredoka One" w:hAnsi="Fredoka One"/>
          <w:sz w:val="28"/>
          <w:szCs w:val="28"/>
        </w:rPr>
        <w:t>exposición</w:t>
      </w:r>
      <w:r w:rsidRPr="00F516FA">
        <w:rPr>
          <w:rFonts w:ascii="Fredoka One" w:hAnsi="Fredoka One"/>
          <w:sz w:val="28"/>
          <w:szCs w:val="28"/>
        </w:rPr>
        <w:t xml:space="preserve"> a toda la comunidad del problema, para establecer una </w:t>
      </w:r>
      <w:r w:rsidR="00C955E4" w:rsidRPr="00F516FA">
        <w:rPr>
          <w:rFonts w:ascii="Fredoka One" w:hAnsi="Fredoka One"/>
          <w:sz w:val="28"/>
          <w:szCs w:val="28"/>
        </w:rPr>
        <w:t>condición</w:t>
      </w:r>
      <w:r w:rsidRPr="00F516FA">
        <w:rPr>
          <w:rFonts w:ascii="Fredoka One" w:hAnsi="Fredoka One"/>
          <w:sz w:val="28"/>
          <w:szCs w:val="28"/>
        </w:rPr>
        <w:t xml:space="preserve"> de </w:t>
      </w:r>
      <w:r w:rsidRPr="00F516FA">
        <w:rPr>
          <w:rFonts w:ascii="Fredoka One" w:hAnsi="Fredoka One"/>
          <w:b/>
          <w:color w:val="0A4B6D" w:themeColor="accent1"/>
          <w:sz w:val="40"/>
          <w:szCs w:val="4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justicia</w:t>
      </w:r>
      <w:r w:rsidRPr="00F516FA">
        <w:rPr>
          <w:rFonts w:ascii="Fredoka One" w:hAnsi="Fredoka One"/>
          <w:b/>
          <w:color w:val="0A4B6D" w:themeColor="accent1"/>
          <w:sz w:val="28"/>
          <w:szCs w:val="28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</w:t>
      </w:r>
      <w:r w:rsidRPr="00F516FA">
        <w:rPr>
          <w:rFonts w:ascii="Fredoka One" w:hAnsi="Fredoka One"/>
          <w:sz w:val="28"/>
          <w:szCs w:val="28"/>
        </w:rPr>
        <w:t xml:space="preserve">y de </w:t>
      </w:r>
      <w:r w:rsidR="00C955E4" w:rsidRPr="00F516FA">
        <w:rPr>
          <w:rFonts w:ascii="Fredoka One" w:hAnsi="Fredoka One"/>
          <w:sz w:val="28"/>
          <w:szCs w:val="28"/>
        </w:rPr>
        <w:t>corrección</w:t>
      </w:r>
      <w:r w:rsidRPr="00F516FA">
        <w:rPr>
          <w:rFonts w:ascii="Fredoka One" w:hAnsi="Fredoka One"/>
          <w:sz w:val="28"/>
          <w:szCs w:val="28"/>
        </w:rPr>
        <w:t xml:space="preserve"> fraterna.</w:t>
      </w:r>
    </w:p>
    <w:p w14:paraId="7870829C" w14:textId="1EC5771C" w:rsidR="00012C2C" w:rsidRDefault="006957AC" w:rsidP="00F516FA">
      <w:pPr>
        <w:pStyle w:val="Delimitadorgrfico"/>
        <w:numPr>
          <w:ilvl w:val="0"/>
          <w:numId w:val="11"/>
        </w:numPr>
        <w:spacing w:before="240" w:after="240"/>
        <w:jc w:val="both"/>
        <w:rPr>
          <w:rFonts w:ascii="Fredoka One" w:hAnsi="Fredoka One"/>
          <w:sz w:val="28"/>
          <w:szCs w:val="28"/>
        </w:rPr>
      </w:pPr>
      <w:r>
        <w:rPr>
          <w:rFonts w:ascii="Fredoka One" w:hAnsi="Fredoka One"/>
          <w:sz w:val="28"/>
          <w:szCs w:val="28"/>
        </w:rPr>
        <w:t xml:space="preserve">Si aceptas </w:t>
      </w:r>
      <w:r w:rsidRPr="00D31D35">
        <w:rPr>
          <w:rFonts w:ascii="Fredoka One" w:hAnsi="Fredoka One"/>
          <w:b/>
          <w:color w:val="D08509" w:themeColor="accent3" w:themeShade="BF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comprar</w:t>
      </w:r>
      <w:r>
        <w:rPr>
          <w:rFonts w:ascii="Fredoka One" w:hAnsi="Fredoka One"/>
          <w:sz w:val="28"/>
          <w:szCs w:val="28"/>
        </w:rPr>
        <w:t>, tienes que cumplir con tu parte, ¡de lo contrario serás sancionado de por vida de la comunidad!</w:t>
      </w:r>
    </w:p>
    <w:p w14:paraId="0CBBB63B" w14:textId="00E80414" w:rsidR="00012C2C" w:rsidRDefault="006957AC" w:rsidP="00012C2C">
      <w:pPr>
        <w:pStyle w:val="Delimitadorgrfico"/>
        <w:numPr>
          <w:ilvl w:val="0"/>
          <w:numId w:val="11"/>
        </w:numPr>
        <w:spacing w:before="240" w:after="240"/>
        <w:jc w:val="both"/>
        <w:rPr>
          <w:rFonts w:ascii="Fredoka One" w:hAnsi="Fredoka One"/>
          <w:sz w:val="28"/>
          <w:szCs w:val="28"/>
        </w:rPr>
      </w:pPr>
      <w:r>
        <w:rPr>
          <w:rFonts w:ascii="Fredoka One" w:hAnsi="Fredoka One"/>
          <w:sz w:val="28"/>
          <w:szCs w:val="28"/>
        </w:rPr>
        <w:t xml:space="preserve">Si aceptas </w:t>
      </w:r>
      <w:r w:rsidRPr="00D31D35">
        <w:rPr>
          <w:rFonts w:ascii="Fredoka One" w:hAnsi="Fredoka One"/>
          <w:b/>
          <w:color w:val="CE3840" w:themeColor="accent5"/>
          <w:sz w:val="28"/>
          <w:szCs w:val="2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vender</w:t>
      </w:r>
      <w:r>
        <w:rPr>
          <w:rFonts w:ascii="Fredoka One" w:hAnsi="Fredoka One"/>
          <w:sz w:val="28"/>
          <w:szCs w:val="28"/>
        </w:rPr>
        <w:t>, tienes que cumplir con tu parte, ¡de lo contrario serás sancionado de por vida de la comunidad!</w:t>
      </w:r>
    </w:p>
    <w:p w14:paraId="133D8B06" w14:textId="77777777" w:rsidR="005A1809" w:rsidRDefault="00676604" w:rsidP="00AE3B51">
      <w:pPr>
        <w:pStyle w:val="Delimitadorgrfico"/>
        <w:numPr>
          <w:ilvl w:val="0"/>
          <w:numId w:val="5"/>
        </w:numPr>
        <w:spacing w:before="240" w:after="240"/>
        <w:ind w:left="709" w:hanging="709"/>
        <w:jc w:val="both"/>
        <w:rPr>
          <w:rFonts w:ascii="Fredoka One" w:hAnsi="Fredoka One"/>
          <w:sz w:val="28"/>
          <w:szCs w:val="28"/>
        </w:rPr>
      </w:pPr>
      <w:r w:rsidRPr="005A1809">
        <w:rPr>
          <w:rFonts w:ascii="Fredoka One" w:hAnsi="Fredoka One"/>
          <w:sz w:val="28"/>
          <w:szCs w:val="28"/>
        </w:rPr>
        <w:t>L</w:t>
      </w:r>
      <w:r w:rsidR="002931F9" w:rsidRPr="005A1809">
        <w:rPr>
          <w:rFonts w:ascii="Fredoka One" w:hAnsi="Fredoka One"/>
          <w:sz w:val="28"/>
          <w:szCs w:val="28"/>
        </w:rPr>
        <w:t>a</w:t>
      </w:r>
      <w:r w:rsidRPr="005A1809">
        <w:rPr>
          <w:rFonts w:ascii="Fredoka One" w:hAnsi="Fredoka One"/>
          <w:sz w:val="28"/>
          <w:szCs w:val="28"/>
        </w:rPr>
        <w:t xml:space="preserve"> </w:t>
      </w:r>
      <w:r w:rsidRPr="005A1809">
        <w:rPr>
          <w:rFonts w:ascii="Fredoka One" w:hAnsi="Fredoka One"/>
          <w:sz w:val="40"/>
          <w:szCs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Galería</w:t>
      </w:r>
      <w:r w:rsidRPr="005A1809">
        <w:rPr>
          <w:rFonts w:ascii="Fredoka One" w:hAnsi="Fredoka One"/>
          <w:sz w:val="28"/>
          <w:szCs w:val="28"/>
        </w:rPr>
        <w:t xml:space="preserve"> también</w:t>
      </w:r>
      <w:r w:rsidR="002931F9" w:rsidRPr="005A1809">
        <w:rPr>
          <w:rFonts w:ascii="Fredoka One" w:hAnsi="Fredoka One"/>
          <w:sz w:val="28"/>
          <w:szCs w:val="28"/>
        </w:rPr>
        <w:t xml:space="preserve"> presta el servicio de </w:t>
      </w:r>
      <w:r w:rsidRPr="005A1809">
        <w:rPr>
          <w:rFonts w:ascii="Fredoka One" w:hAnsi="Fredoka One"/>
          <w:color w:val="006D8C" w:themeColor="accent2" w:themeShade="BF"/>
          <w:sz w:val="28"/>
          <w:szCs w:val="28"/>
          <w14:glow w14:rad="63500">
            <w14:schemeClr w14:val="accent2">
              <w14:alpha w14:val="60000"/>
              <w14:satMod w14:val="175000"/>
            </w14:schemeClr>
          </w14:glow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Pauta Publicitaria </w:t>
      </w:r>
      <w:r w:rsidR="002931F9" w:rsidRPr="005A1809">
        <w:rPr>
          <w:rFonts w:ascii="Fredoka One" w:hAnsi="Fredoka One"/>
          <w:sz w:val="28"/>
          <w:szCs w:val="28"/>
        </w:rPr>
        <w:t xml:space="preserve">para vender como </w:t>
      </w:r>
      <w:r w:rsidR="00027450" w:rsidRPr="005A1809">
        <w:rPr>
          <w:rFonts w:ascii="Fredoka One" w:hAnsi="Fredoka One"/>
          <w:b/>
          <w:color w:val="FFFFFF" w:themeColor="background1"/>
          <w:sz w:val="36"/>
          <w:szCs w:val="36"/>
          <w14:glow w14:rad="228600">
            <w14:schemeClr w14:val="accent4">
              <w14:alpha w14:val="60000"/>
              <w14:satMod w14:val="175000"/>
            </w14:schemeClr>
          </w14:glow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Tienda</w:t>
      </w:r>
      <w:r w:rsidR="00027450" w:rsidRPr="005A1809">
        <w:rPr>
          <w:rFonts w:ascii="Fredoka One" w:hAnsi="Fredoka One"/>
          <w:b/>
          <w:color w:val="FFFFFF" w:themeColor="background1"/>
          <w:sz w:val="28"/>
          <w:szCs w:val="28"/>
          <w14:glow w14:rad="228600">
            <w14:schemeClr w14:val="accent4">
              <w14:alpha w14:val="60000"/>
              <w14:satMod w14:val="175000"/>
            </w14:schemeClr>
          </w14:glow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</w:t>
      </w:r>
      <w:r w:rsidR="002931F9" w:rsidRPr="005A1809">
        <w:rPr>
          <w:rFonts w:ascii="Fredoka One" w:hAnsi="Fredoka One"/>
          <w:sz w:val="28"/>
          <w:szCs w:val="28"/>
        </w:rPr>
        <w:t xml:space="preserve">o como </w:t>
      </w:r>
      <w:r w:rsidR="00E65DF4" w:rsidRPr="005A1809">
        <w:rPr>
          <w:rFonts w:ascii="Fredoka One" w:hAnsi="Fredoka One"/>
          <w:b/>
          <w:color w:val="FFFFFF" w:themeColor="background1"/>
          <w:spacing w:val="10"/>
          <w:sz w:val="28"/>
          <w:szCs w:val="28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</w:rPr>
        <w:t>Persona Profesional</w:t>
      </w:r>
      <w:r w:rsidR="002931F9" w:rsidRPr="005A1809">
        <w:rPr>
          <w:rFonts w:ascii="Fredoka One" w:hAnsi="Fredoka One"/>
          <w:sz w:val="28"/>
          <w:szCs w:val="28"/>
        </w:rPr>
        <w:t>, que ofrece servicios musicales o venta de instrumentos</w:t>
      </w:r>
      <w:r w:rsidR="00E65DF4" w:rsidRPr="005A1809">
        <w:rPr>
          <w:rFonts w:ascii="Fredoka One" w:hAnsi="Fredoka One"/>
          <w:sz w:val="28"/>
          <w:szCs w:val="28"/>
        </w:rPr>
        <w:t>,</w:t>
      </w:r>
      <w:r w:rsidR="002931F9" w:rsidRPr="005A1809">
        <w:rPr>
          <w:rFonts w:ascii="Fredoka One" w:hAnsi="Fredoka One"/>
          <w:sz w:val="28"/>
          <w:szCs w:val="28"/>
        </w:rPr>
        <w:t xml:space="preserve"> como persona </w:t>
      </w:r>
      <w:r w:rsidR="00E65DF4" w:rsidRPr="005A1809">
        <w:rPr>
          <w:rFonts w:ascii="Fredoka One" w:hAnsi="Fredoka One"/>
          <w:sz w:val="28"/>
          <w:szCs w:val="28"/>
        </w:rPr>
        <w:t>jurídica</w:t>
      </w:r>
      <w:r w:rsidR="002931F9" w:rsidRPr="005A1809">
        <w:rPr>
          <w:rFonts w:ascii="Fredoka One" w:hAnsi="Fredoka One"/>
          <w:sz w:val="28"/>
          <w:szCs w:val="28"/>
        </w:rPr>
        <w:t xml:space="preserve">: esto implica que los oferentes deben presentar con calidad la </w:t>
      </w:r>
      <w:r w:rsidR="002A6ABF" w:rsidRPr="005A1809">
        <w:rPr>
          <w:rFonts w:ascii="Fredoka One" w:hAnsi="Fredoka One"/>
          <w:sz w:val="28"/>
          <w:szCs w:val="28"/>
        </w:rPr>
        <w:t xml:space="preserve">información sustentable y </w:t>
      </w:r>
      <w:r w:rsidR="002931F9" w:rsidRPr="005A1809">
        <w:rPr>
          <w:rFonts w:ascii="Fredoka One" w:hAnsi="Fredoka One"/>
          <w:sz w:val="28"/>
          <w:szCs w:val="28"/>
        </w:rPr>
        <w:t xml:space="preserve"> correspondiente de contacto, para ser</w:t>
      </w:r>
      <w:r w:rsidR="002A6ABF" w:rsidRPr="005A1809">
        <w:rPr>
          <w:rFonts w:ascii="Fredoka One" w:hAnsi="Fredoka One"/>
          <w:sz w:val="28"/>
          <w:szCs w:val="28"/>
        </w:rPr>
        <w:t xml:space="preserve"> verificados,</w:t>
      </w:r>
      <w:r w:rsidR="002931F9" w:rsidRPr="005A1809">
        <w:rPr>
          <w:rFonts w:ascii="Fredoka One" w:hAnsi="Fredoka One"/>
          <w:sz w:val="28"/>
          <w:szCs w:val="28"/>
        </w:rPr>
        <w:t xml:space="preserve"> solicitados</w:t>
      </w:r>
      <w:r w:rsidR="002A6ABF" w:rsidRPr="005A1809">
        <w:rPr>
          <w:rFonts w:ascii="Fredoka One" w:hAnsi="Fredoka One"/>
          <w:sz w:val="28"/>
          <w:szCs w:val="28"/>
        </w:rPr>
        <w:t>;</w:t>
      </w:r>
      <w:r w:rsidR="002931F9" w:rsidRPr="005A1809">
        <w:rPr>
          <w:rFonts w:ascii="Fredoka One" w:hAnsi="Fredoka One"/>
          <w:sz w:val="28"/>
          <w:szCs w:val="28"/>
        </w:rPr>
        <w:t xml:space="preserve"> y</w:t>
      </w:r>
      <w:r w:rsidR="002A6ABF" w:rsidRPr="005A1809">
        <w:rPr>
          <w:rFonts w:ascii="Fredoka One" w:hAnsi="Fredoka One"/>
          <w:sz w:val="28"/>
          <w:szCs w:val="28"/>
        </w:rPr>
        <w:t xml:space="preserve"> si son aprobados para publicitar su emprendimiento, entonces, </w:t>
      </w:r>
      <w:r w:rsidR="002931F9" w:rsidRPr="005A1809">
        <w:rPr>
          <w:rFonts w:ascii="Fredoka One" w:hAnsi="Fredoka One"/>
          <w:sz w:val="28"/>
          <w:szCs w:val="28"/>
        </w:rPr>
        <w:t xml:space="preserve"> deben contestar a todas las inquietudes de</w:t>
      </w:r>
      <w:r w:rsidR="005A1809" w:rsidRPr="005A1809">
        <w:rPr>
          <w:rFonts w:ascii="Fredoka One" w:hAnsi="Fredoka One"/>
          <w:sz w:val="28"/>
          <w:szCs w:val="28"/>
        </w:rPr>
        <w:t xml:space="preserve"> sus posibles clientes e</w:t>
      </w:r>
      <w:r w:rsidR="002931F9" w:rsidRPr="005A1809">
        <w:rPr>
          <w:rFonts w:ascii="Fredoka One" w:hAnsi="Fredoka One"/>
          <w:sz w:val="28"/>
          <w:szCs w:val="28"/>
        </w:rPr>
        <w:t xml:space="preserve"> interesados antes de cualquier </w:t>
      </w:r>
      <w:r w:rsidR="005A1809" w:rsidRPr="005A1809">
        <w:rPr>
          <w:rFonts w:ascii="Fredoka One" w:hAnsi="Fredoka One"/>
          <w:sz w:val="28"/>
          <w:szCs w:val="28"/>
        </w:rPr>
        <w:t>acción de venta</w:t>
      </w:r>
      <w:r w:rsidR="002931F9" w:rsidRPr="005A1809">
        <w:rPr>
          <w:rFonts w:ascii="Fredoka One" w:hAnsi="Fredoka One"/>
          <w:sz w:val="28"/>
          <w:szCs w:val="28"/>
        </w:rPr>
        <w:t xml:space="preserve">. </w:t>
      </w:r>
      <w:r w:rsidR="005A1809" w:rsidRPr="005A1809">
        <w:rPr>
          <w:rFonts w:ascii="Fredoka One" w:hAnsi="Fredoka One"/>
          <w:sz w:val="28"/>
          <w:szCs w:val="28"/>
        </w:rPr>
        <w:t>Además</w:t>
      </w:r>
      <w:r w:rsidR="002931F9" w:rsidRPr="005A1809">
        <w:rPr>
          <w:rFonts w:ascii="Fredoka One" w:hAnsi="Fredoka One"/>
          <w:sz w:val="28"/>
          <w:szCs w:val="28"/>
        </w:rPr>
        <w:t>, deben ofrecer calidad en sus productos, como</w:t>
      </w:r>
      <w:r w:rsidR="005A1809" w:rsidRPr="005A1809">
        <w:rPr>
          <w:rFonts w:ascii="Fredoka One" w:hAnsi="Fredoka One"/>
          <w:sz w:val="28"/>
          <w:szCs w:val="28"/>
        </w:rPr>
        <w:t xml:space="preserve"> una</w:t>
      </w:r>
      <w:r w:rsidR="002931F9" w:rsidRPr="005A1809">
        <w:rPr>
          <w:rFonts w:ascii="Fredoka One" w:hAnsi="Fredoka One"/>
          <w:sz w:val="28"/>
          <w:szCs w:val="28"/>
        </w:rPr>
        <w:t xml:space="preserve"> </w:t>
      </w:r>
      <w:r w:rsidR="002931F9" w:rsidRPr="005A1809">
        <w:rPr>
          <w:rFonts w:ascii="Fredoka One" w:hAnsi="Fredoka One"/>
          <w:b/>
          <w:color w:val="70AD47"/>
          <w:spacing w:val="10"/>
          <w:sz w:val="40"/>
          <w:szCs w:val="4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ley fundamental</w:t>
      </w:r>
      <w:r w:rsidR="002931F9" w:rsidRPr="005A1809">
        <w:rPr>
          <w:rFonts w:ascii="Fredoka One" w:hAnsi="Fredoka One"/>
          <w:sz w:val="28"/>
          <w:szCs w:val="28"/>
        </w:rPr>
        <w:t>.</w:t>
      </w:r>
    </w:p>
    <w:p w14:paraId="6A10C551" w14:textId="5306AA9E" w:rsidR="00CF47C7" w:rsidRPr="00D607C4" w:rsidRDefault="004F742A" w:rsidP="00AE3B51">
      <w:pPr>
        <w:pStyle w:val="Delimitadorgrfico"/>
        <w:numPr>
          <w:ilvl w:val="0"/>
          <w:numId w:val="5"/>
        </w:numPr>
        <w:spacing w:before="240" w:after="240"/>
        <w:ind w:left="709" w:hanging="709"/>
        <w:jc w:val="both"/>
        <w:rPr>
          <w:rFonts w:ascii="Fredoka One" w:hAnsi="Fredoka One"/>
          <w:sz w:val="28"/>
          <w:szCs w:val="28"/>
        </w:rPr>
      </w:pPr>
      <w:r w:rsidRPr="00D607C4">
        <w:rPr>
          <w:rFonts w:ascii="Fredoka One" w:hAnsi="Fredoka One"/>
          <w:sz w:val="28"/>
          <w:szCs w:val="28"/>
        </w:rPr>
        <w:t xml:space="preserve">Los compradores de </w:t>
      </w:r>
      <w:r w:rsidR="00D607C4" w:rsidRPr="00764800">
        <w:rPr>
          <w:rFonts w:ascii="Fredoka One" w:hAnsi="Fredoka One"/>
          <w:b/>
          <w:color w:val="7EE2FF" w:themeColor="accent2" w:themeTint="66"/>
          <w:sz w:val="36"/>
          <w:szCs w:val="36"/>
          <w14:glow w14:rad="228600">
            <w14:schemeClr w14:val="accent2">
              <w14:alpha w14:val="60000"/>
              <w14:satMod w14:val="175000"/>
            </w14:schemeClr>
          </w14:glow>
          <w14:reflection w14:blurRad="6350" w14:stA="55000" w14:stPos="0" w14:endA="300" w14:endPos="45500" w14:dist="0" w14:dir="5400000" w14:fadeDir="5400000" w14:sx="100000" w14:sy="-100000" w14:kx="0" w14:ky="0" w14:algn="bl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La Vitrina</w:t>
      </w:r>
      <w:r w:rsidR="00D607C4" w:rsidRPr="00764800">
        <w:rPr>
          <w:rFonts w:ascii="Fredoka One" w:hAnsi="Fredoka One"/>
          <w:color w:val="FFFFFF" w:themeColor="background1"/>
          <w:sz w:val="28"/>
          <w:szCs w:val="28"/>
          <w14:glow w14:rad="228600">
            <w14:schemeClr w14:val="accent2">
              <w14:alpha w14:val="60000"/>
              <w14:satMod w14:val="175000"/>
            </w14:schemeClr>
          </w14:glow>
          <w14:reflection w14:blurRad="6350" w14:stA="53000" w14:stPos="0" w14:endA="300" w14:endPos="35500" w14:dist="0" w14:dir="5400000" w14:fadeDir="5400000" w14:sx="100000" w14:sy="-90000" w14:kx="0" w14:ky="0" w14:algn="bl"/>
          <w14:textOutline w14:w="12700" w14:cap="flat" w14:cmpd="sng" w14:algn="ctr">
            <w14:solidFill>
              <w14:schemeClr w14:val="accent2">
                <w14:lumMod w14:val="60000"/>
                <w14:lumOff w14:val="40000"/>
              </w14:schemeClr>
            </w14:solidFill>
            <w14:prstDash w14:val="solid"/>
            <w14:round/>
          </w14:textOutline>
        </w:rPr>
        <w:t xml:space="preserve"> </w:t>
      </w:r>
      <w:r w:rsidRPr="00D607C4">
        <w:rPr>
          <w:rFonts w:ascii="Fredoka One" w:hAnsi="Fredoka One"/>
          <w:sz w:val="28"/>
          <w:szCs w:val="28"/>
        </w:rPr>
        <w:t xml:space="preserve">están comprometidos a respetar la información que reciben en el formulario de publicación de la </w:t>
      </w:r>
      <w:r w:rsidR="00D607C4" w:rsidRPr="005A1809">
        <w:rPr>
          <w:rFonts w:ascii="Fredoka One" w:hAnsi="Fredoka One"/>
          <w:sz w:val="40"/>
          <w:szCs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Galería</w:t>
      </w:r>
      <w:r w:rsidR="00D607C4" w:rsidRPr="005A1809">
        <w:rPr>
          <w:rFonts w:ascii="Fredoka One" w:hAnsi="Fredoka One"/>
          <w:sz w:val="28"/>
          <w:szCs w:val="28"/>
        </w:rPr>
        <w:t xml:space="preserve"> </w:t>
      </w:r>
      <w:r w:rsidRPr="00D607C4">
        <w:rPr>
          <w:rFonts w:ascii="Fredoka One" w:hAnsi="Fredoka One"/>
          <w:sz w:val="28"/>
          <w:szCs w:val="28"/>
        </w:rPr>
        <w:t xml:space="preserve">y </w:t>
      </w:r>
      <w:r w:rsidRPr="00D607C4">
        <w:rPr>
          <w:rFonts w:ascii="Fredoka One" w:hAnsi="Fredoka One"/>
          <w:sz w:val="28"/>
          <w:szCs w:val="28"/>
        </w:rPr>
        <w:lastRenderedPageBreak/>
        <w:t xml:space="preserve">deben responder con </w:t>
      </w:r>
      <w:r w:rsidRPr="00FB4580">
        <w:rPr>
          <w:rFonts w:ascii="Fredoka One" w:hAnsi="Fredoka One"/>
          <w:b/>
          <w:outline/>
          <w:color w:val="0093BC" w:themeColor="accent2"/>
          <w:sz w:val="28"/>
          <w:szCs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honestidad </w:t>
      </w:r>
      <w:r w:rsidRPr="00D607C4">
        <w:rPr>
          <w:rFonts w:ascii="Fredoka One" w:hAnsi="Fredoka One"/>
          <w:sz w:val="28"/>
          <w:szCs w:val="28"/>
        </w:rPr>
        <w:t xml:space="preserve">en la </w:t>
      </w:r>
      <w:r w:rsidR="00D607C4" w:rsidRPr="00D607C4">
        <w:rPr>
          <w:rFonts w:ascii="Fredoka One" w:hAnsi="Fredoka One"/>
          <w:sz w:val="28"/>
          <w:szCs w:val="28"/>
        </w:rPr>
        <w:t>información</w:t>
      </w:r>
      <w:r w:rsidRPr="00D607C4">
        <w:rPr>
          <w:rFonts w:ascii="Fredoka One" w:hAnsi="Fredoka One"/>
          <w:sz w:val="28"/>
          <w:szCs w:val="28"/>
        </w:rPr>
        <w:t xml:space="preserve"> que suministran, de lo contrario </w:t>
      </w:r>
      <w:r w:rsidR="00FB4580" w:rsidRPr="00D607C4">
        <w:rPr>
          <w:rFonts w:ascii="Fredoka One" w:hAnsi="Fredoka One"/>
          <w:sz w:val="28"/>
          <w:szCs w:val="28"/>
        </w:rPr>
        <w:t>serán</w:t>
      </w:r>
      <w:r w:rsidRPr="00D607C4">
        <w:rPr>
          <w:rFonts w:ascii="Fredoka One" w:hAnsi="Fredoka One"/>
          <w:sz w:val="28"/>
          <w:szCs w:val="28"/>
        </w:rPr>
        <w:t xml:space="preserve"> reportados a toda la comunidad y a todo lo que corresponda</w:t>
      </w:r>
      <w:r w:rsidR="00FB4580">
        <w:rPr>
          <w:rFonts w:ascii="Fredoka One" w:hAnsi="Fredoka One"/>
          <w:sz w:val="28"/>
          <w:szCs w:val="28"/>
        </w:rPr>
        <w:t>,</w:t>
      </w:r>
      <w:r w:rsidRPr="00D607C4">
        <w:rPr>
          <w:rFonts w:ascii="Fredoka One" w:hAnsi="Fredoka One"/>
          <w:sz w:val="28"/>
          <w:szCs w:val="28"/>
        </w:rPr>
        <w:t xml:space="preserve"> </w:t>
      </w:r>
      <w:r w:rsidR="00FB4580" w:rsidRPr="00D607C4">
        <w:rPr>
          <w:rFonts w:ascii="Fredoka One" w:hAnsi="Fredoka One"/>
          <w:sz w:val="28"/>
          <w:szCs w:val="28"/>
        </w:rPr>
        <w:t>según</w:t>
      </w:r>
      <w:r w:rsidRPr="00D607C4">
        <w:rPr>
          <w:rFonts w:ascii="Fredoka One" w:hAnsi="Fredoka One"/>
          <w:sz w:val="28"/>
          <w:szCs w:val="28"/>
        </w:rPr>
        <w:t xml:space="preserve"> el caso.</w:t>
      </w:r>
    </w:p>
    <w:p w14:paraId="206EA379" w14:textId="77777777" w:rsidR="00CF47C7" w:rsidRPr="004C398F" w:rsidRDefault="00CF47C7" w:rsidP="008C3D6E">
      <w:pPr>
        <w:pStyle w:val="Delimitadorgrfico"/>
        <w:spacing w:line="360" w:lineRule="auto"/>
        <w:jc w:val="both"/>
        <w:rPr>
          <w:rFonts w:ascii="Fredoka One" w:hAnsi="Fredoka One"/>
          <w:sz w:val="28"/>
          <w:szCs w:val="28"/>
        </w:rPr>
      </w:pPr>
    </w:p>
    <w:p w14:paraId="4F8213C6" w14:textId="41CC4E2F" w:rsidR="00CF47C7" w:rsidRDefault="00CF47C7" w:rsidP="008C3D6E">
      <w:pPr>
        <w:pStyle w:val="Delimitadorgrfico"/>
        <w:spacing w:line="360" w:lineRule="auto"/>
        <w:jc w:val="both"/>
        <w:rPr>
          <w:sz w:val="28"/>
          <w:szCs w:val="28"/>
        </w:rPr>
      </w:pPr>
    </w:p>
    <w:p w14:paraId="55E0324C" w14:textId="14F6638E" w:rsidR="00FB4580" w:rsidRDefault="00FB4580" w:rsidP="008C3D6E">
      <w:pPr>
        <w:pStyle w:val="Delimitadorgrfico"/>
        <w:spacing w:line="360" w:lineRule="auto"/>
        <w:jc w:val="both"/>
        <w:rPr>
          <w:sz w:val="28"/>
          <w:szCs w:val="28"/>
        </w:rPr>
      </w:pPr>
    </w:p>
    <w:p w14:paraId="4B55FF2C" w14:textId="3D2B2ADA" w:rsidR="00FB4580" w:rsidRDefault="00FB4580" w:rsidP="008C3D6E">
      <w:pPr>
        <w:pStyle w:val="Delimitadorgrfico"/>
        <w:spacing w:line="360" w:lineRule="auto"/>
        <w:jc w:val="both"/>
        <w:rPr>
          <w:sz w:val="28"/>
          <w:szCs w:val="28"/>
        </w:rPr>
      </w:pPr>
    </w:p>
    <w:p w14:paraId="3C17CE4E" w14:textId="78524965" w:rsidR="00FB4580" w:rsidRDefault="00FB4580" w:rsidP="008C3D6E">
      <w:pPr>
        <w:pStyle w:val="Delimitadorgrfico"/>
        <w:spacing w:line="360" w:lineRule="auto"/>
        <w:jc w:val="both"/>
        <w:rPr>
          <w:sz w:val="28"/>
          <w:szCs w:val="28"/>
        </w:rPr>
      </w:pPr>
    </w:p>
    <w:p w14:paraId="07D69757" w14:textId="064BC6FF" w:rsidR="00FB4580" w:rsidRPr="004C398F" w:rsidRDefault="00FB4580" w:rsidP="008C3D6E">
      <w:pPr>
        <w:pStyle w:val="Delimitadorgrfico"/>
        <w:spacing w:line="360" w:lineRule="auto"/>
        <w:jc w:val="both"/>
        <w:rPr>
          <w:sz w:val="28"/>
          <w:szCs w:val="28"/>
        </w:rPr>
      </w:pPr>
    </w:p>
    <w:bookmarkStart w:id="6" w:name="ACCESOS"/>
    <w:p w14:paraId="4C3D8352" w14:textId="7EBAD777" w:rsidR="00CF47C7" w:rsidRPr="004C398F" w:rsidRDefault="00F94A6A" w:rsidP="008C3D6E">
      <w:pPr>
        <w:pStyle w:val="Delimitadorgrfico"/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569149" behindDoc="0" locked="0" layoutInCell="1" allowOverlap="1" wp14:anchorId="216116A5" wp14:editId="1D3713B5">
                <wp:simplePos x="0" y="0"/>
                <wp:positionH relativeFrom="margin">
                  <wp:align>right</wp:align>
                </wp:positionH>
                <wp:positionV relativeFrom="paragraph">
                  <wp:posOffset>12472</wp:posOffset>
                </wp:positionV>
                <wp:extent cx="6858000" cy="9065979"/>
                <wp:effectExtent l="38100" t="38100" r="38100" b="40005"/>
                <wp:wrapNone/>
                <wp:docPr id="92" name="Rectángulo: esquinas redondeadas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0" cy="9065979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alpha val="50000"/>
                          </a:schemeClr>
                        </a:solidFill>
                        <a:ln>
                          <a:noFill/>
                        </a:ln>
                        <a:scene3d>
                          <a:camera prst="orthographicFront"/>
                          <a:lightRig rig="threePt" dir="t"/>
                        </a:scene3d>
                        <a:sp3d>
                          <a:bevelT w="165100" prst="coolSlant"/>
                        </a:sp3d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32561D0" id="Rectángulo: esquinas redondeadas 92" o:spid="_x0000_s1026" style="position:absolute;margin-left:488.8pt;margin-top:1pt;width:540pt;height:713.85pt;z-index:251569149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" fillcolor="white [3212]" stroked="f">
                <v:fill opacity="32896f"/>
                <v:textbox inset="3pt,3pt,3pt,3pt"/>
                <w10:wrap anchorx="margin"/>
              </v:roundrect>
            </w:pict>
          </mc:Fallback>
        </mc:AlternateContent>
      </w:r>
      <w:bookmarkEnd w:id="6"/>
    </w:p>
    <w:p w14:paraId="6EE3CC4F" w14:textId="4F014737" w:rsidR="00CF47C7" w:rsidRPr="004C398F" w:rsidRDefault="00CF47C7" w:rsidP="008C3D6E">
      <w:pPr>
        <w:pStyle w:val="Delimitadorgrfico"/>
        <w:spacing w:line="360" w:lineRule="auto"/>
        <w:jc w:val="both"/>
        <w:rPr>
          <w:sz w:val="28"/>
          <w:szCs w:val="28"/>
        </w:rPr>
      </w:pPr>
    </w:p>
    <w:p w14:paraId="3421E5A4" w14:textId="58D7C21B" w:rsidR="00CF47C7" w:rsidRPr="004C398F" w:rsidRDefault="000A3C5A" w:rsidP="008C3D6E">
      <w:pPr>
        <w:pStyle w:val="Delimitadorgrfico"/>
        <w:spacing w:line="360" w:lineRule="auto"/>
        <w:jc w:val="both"/>
        <w:rPr>
          <w:sz w:val="28"/>
          <w:szCs w:val="28"/>
        </w:rPr>
      </w:pPr>
      <w:r w:rsidRPr="00975348">
        <w:rPr>
          <w:noProof/>
          <w:color w:val="C0000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739136" behindDoc="0" locked="0" layoutInCell="1" allowOverlap="1" wp14:anchorId="166AF26E" wp14:editId="3E44478A">
                <wp:simplePos x="0" y="0"/>
                <wp:positionH relativeFrom="margin">
                  <wp:posOffset>3067050</wp:posOffset>
                </wp:positionH>
                <wp:positionV relativeFrom="paragraph">
                  <wp:posOffset>114779</wp:posOffset>
                </wp:positionV>
                <wp:extent cx="664210" cy="405441"/>
                <wp:effectExtent l="19050" t="19050" r="21590" b="13970"/>
                <wp:wrapNone/>
                <wp:docPr id="3" name="Grupo 3">
                  <a:hlinkClick xmlns:a="http://schemas.openxmlformats.org/drawingml/2006/main" r:id="rId28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210" cy="405441"/>
                          <a:chOff x="-76772" y="0"/>
                          <a:chExt cx="664210" cy="405441"/>
                        </a:xfrm>
                      </wpg:grpSpPr>
                      <wps:wsp>
                        <wps:cNvPr id="4" name="Diagrama de flujo: combinar 4"/>
                        <wps:cNvSpPr/>
                        <wps:spPr>
                          <a:xfrm rot="16200000">
                            <a:off x="43132" y="-43132"/>
                            <a:ext cx="405441" cy="491706"/>
                          </a:xfrm>
                          <a:prstGeom prst="flowChartMerge">
                            <a:avLst/>
                          </a:prstGeom>
                          <a:ln w="38100"/>
                        </wps:spPr>
                        <wps:style>
                          <a:lnRef idx="1">
                            <a:schemeClr val="accent3"/>
                          </a:lnRef>
                          <a:fillRef idx="3">
                            <a:schemeClr val="accent3"/>
                          </a:fillRef>
                          <a:effectRef idx="2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" name="Cuadro de texto 6"/>
                        <wps:cNvSpPr txBox="1"/>
                        <wps:spPr>
                          <a:xfrm>
                            <a:off x="-76772" y="34843"/>
                            <a:ext cx="664210" cy="323850"/>
                          </a:xfrm>
                          <a:prstGeom prst="rect">
                            <a:avLst/>
                          </a:prstGeom>
                          <a:noFill/>
                          <a:ln w="38100" cap="flat">
                            <a:solidFill>
                              <a:schemeClr val="tx1"/>
                            </a:solidFill>
                            <a:miter lim="400000"/>
                          </a:ln>
                          <a:effectLst/>
                          <a:sp3d/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txbx>
                          <w:txbxContent>
                            <w:p w14:paraId="0C4DF8BE" w14:textId="77777777" w:rsidR="000A3C5A" w:rsidRPr="00847761" w:rsidRDefault="000A3C5A" w:rsidP="000A3C5A">
                              <w:pPr>
                                <w:rPr>
                                  <w:rFonts w:ascii="Fredoka One" w:hAnsi="Fredoka One"/>
                                  <w:lang w:val="es-CO"/>
                                </w:rPr>
                              </w:pPr>
                              <w:r w:rsidRPr="00847761">
                                <w:rPr>
                                  <w:rFonts w:ascii="Fredoka One" w:hAnsi="Fredoka One"/>
                                  <w:lang w:val="es-CO"/>
                                </w:rPr>
                                <w:t>MENU</w:t>
                              </w:r>
                            </w:p>
                          </w:txbxContent>
                        </wps:txbx>
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6AF26E" id="Grupo 3" o:spid="_x0000_s1062" href="#MENU" style="position:absolute;left:0;text-align:left;margin-left:241.5pt;margin-top:9.05pt;width:52.3pt;height:31.9pt;z-index:251739136;mso-position-horizontal-relative:margin;mso-width-relative:margin;mso-height-relative:margin" coordorigin="-767" coordsize="6642,40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" o:button="t">
                <v:shape id="Diagrama de flujo: combinar 4" o:spid="_x0000_s1063" type="#_x0000_t128" style="position:absolute;left:432;top:-432;width:4054;height:491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" fillcolor="#f6ab2c [3206]" strokecolor="#f5a41d [3046]" strokeweight="3pt">
                  <v:fill color2="#fad495 [1622]" rotate="t" angle="180" focus="100%" type="gradient">
                    <o:fill v:ext="view" type="gradientUnscaled"/>
                  </v:fill>
                  <v:textbox style="mso-fit-shape-to-text:t" inset="3pt,3pt,3pt,3pt"/>
                </v:shape>
                <v:shape id="Cuadro de texto 6" o:spid="_x0000_s1064" type="#_x0000_t202" style="position:absolute;left:-767;top:348;width:6641;height:3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" filled="f" strokecolor="black [3213]" strokeweight="3pt">
                  <v:stroke miterlimit="4"/>
                  <v:textbox style="mso-fit-shape-to-text:t" inset="4pt,4pt,4pt,4pt">
                    <w:txbxContent>
                      <w:p w14:paraId="0C4DF8BE" w14:textId="77777777" w:rsidR="000A3C5A" w:rsidRPr="00847761" w:rsidRDefault="000A3C5A" w:rsidP="000A3C5A">
                        <w:pPr>
                          <w:rPr>
                            <w:rFonts w:ascii="Fredoka One" w:hAnsi="Fredoka One"/>
                            <w:lang w:val="es-CO"/>
                          </w:rPr>
                        </w:pPr>
                        <w:r w:rsidRPr="00847761">
                          <w:rPr>
                            <w:rFonts w:ascii="Fredoka One" w:hAnsi="Fredoka One"/>
                            <w:lang w:val="es-CO"/>
                          </w:rPr>
                          <w:t>MENU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137390A2" w14:textId="1C3282FC" w:rsidR="00CF47C7" w:rsidRPr="004C398F" w:rsidRDefault="00CF47C7" w:rsidP="008C3D6E">
      <w:pPr>
        <w:pStyle w:val="Delimitadorgrfico"/>
        <w:spacing w:line="360" w:lineRule="auto"/>
        <w:jc w:val="both"/>
        <w:rPr>
          <w:sz w:val="28"/>
          <w:szCs w:val="28"/>
        </w:rPr>
      </w:pPr>
    </w:p>
    <w:p w14:paraId="53805857" w14:textId="5A53B640" w:rsidR="00CF47C7" w:rsidRPr="004C398F" w:rsidRDefault="00CF47C7" w:rsidP="008C3D6E">
      <w:pPr>
        <w:pStyle w:val="Delimitadorgrfico"/>
        <w:spacing w:line="360" w:lineRule="auto"/>
        <w:jc w:val="both"/>
        <w:rPr>
          <w:sz w:val="28"/>
          <w:szCs w:val="28"/>
        </w:rPr>
      </w:pPr>
    </w:p>
    <w:p w14:paraId="7DC9D200" w14:textId="4A3D2964" w:rsidR="00CF47C7" w:rsidRPr="004C398F" w:rsidRDefault="00377C8B" w:rsidP="008C3D6E">
      <w:pPr>
        <w:pStyle w:val="Delimitadorgrfico"/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30944" behindDoc="0" locked="0" layoutInCell="1" allowOverlap="1" wp14:anchorId="2769CFD9" wp14:editId="5C794B1A">
                <wp:simplePos x="0" y="0"/>
                <wp:positionH relativeFrom="column">
                  <wp:posOffset>4114800</wp:posOffset>
                </wp:positionH>
                <wp:positionV relativeFrom="paragraph">
                  <wp:posOffset>5823</wp:posOffset>
                </wp:positionV>
                <wp:extent cx="2397760" cy="2528581"/>
                <wp:effectExtent l="0" t="0" r="0" b="0"/>
                <wp:wrapNone/>
                <wp:docPr id="91" name="Grupo 91">
                  <a:hlinkClick xmlns:a="http://schemas.openxmlformats.org/drawingml/2006/main" r:id="rId33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97760" cy="2528581"/>
                          <a:chOff x="0" y="0"/>
                          <a:chExt cx="2397760" cy="2528581"/>
                        </a:xfrm>
                      </wpg:grpSpPr>
                      <pic:pic xmlns:pic="http://schemas.openxmlformats.org/drawingml/2006/picture">
                        <pic:nvPicPr>
                          <pic:cNvPr id="83" name="Imagen 83" descr="Imagen que contiene tabla, monitor, azul, computadora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7760" cy="23977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5" name="Cuadro de texto 85"/>
                        <wps:cNvSpPr txBox="1"/>
                        <wps:spPr>
                          <a:xfrm>
                            <a:off x="327804" y="2026931"/>
                            <a:ext cx="1510030" cy="501650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  <a:sp3d/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txbx>
                          <w:txbxContent>
                            <w:p w14:paraId="326723A6" w14:textId="75F6ED40" w:rsidR="001346AA" w:rsidRPr="00D93AE7" w:rsidRDefault="002F4695" w:rsidP="002F4695">
                              <w:pPr>
                                <w:jc w:val="center"/>
                                <w:rPr>
                                  <w:rFonts w:ascii="Bw Mitga DEMO Black" w:hAnsi="Bw Mitga DEMO Black"/>
                                  <w:color w:val="0070C0"/>
                                  <w:sz w:val="48"/>
                                  <w:szCs w:val="48"/>
                                  <w:lang w:val="es-CO"/>
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<w14:textOutline w14:w="9525" w14:cap="flat" w14:cmpd="sng" w14:algn="ctr">
                                    <w14:solidFill>
                                      <w14:schemeClr w14:val="accent2">
                                        <w14:lumMod w14:val="75000"/>
                                      </w14:schemeClr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D93AE7">
                                <w:rPr>
                                  <w:rFonts w:ascii="Bw Mitga DEMO Black" w:hAnsi="Bw Mitga DEMO Black"/>
                                  <w:color w:val="0070C0"/>
                                  <w:sz w:val="48"/>
                                  <w:szCs w:val="48"/>
                                  <w:lang w:val="es-CO"/>
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<w14:textOutline w14:w="9525" w14:cap="flat" w14:cmpd="sng" w14:algn="ctr">
                                    <w14:solidFill>
                                      <w14:schemeClr w14:val="accent2">
                                        <w14:lumMod w14:val="75000"/>
                                      </w14:schemeClr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Grupo</w:t>
                              </w:r>
                            </w:p>
                          </w:txbxContent>
                        </wps:txbx>
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69CFD9" id="Grupo 91" o:spid="_x0000_s1065" href="https://www.facebook.com/groups/laguitarradelcatolico/" style="position:absolute;left:0;text-align:left;margin-left:324pt;margin-top:.45pt;width:188.8pt;height:199.1pt;z-index:251730944" coordsize="23977,252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" o:button="t">
                <v:shape id="Imagen 83" o:spid="_x0000_s1066" type="#_x0000_t75" alt="Imagen que contiene tabla, monitor, azul, computadora&#10;&#10;Descripción generada automáticamente" style="position:absolute;width:23977;height:239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">
                  <v:imagedata r:id="rId35" o:title="Imagen que contiene tabla, monitor, azul, computadora&#10;&#10;Descripción generada automáticamente"/>
                </v:shape>
                <v:shape id="Cuadro de texto 85" o:spid="_x0000_s1067" type="#_x0000_t202" style="position:absolute;left:3278;top:20269;width:15100;height:50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" filled="f" stroked="f" strokeweight="1pt">
                  <v:stroke miterlimit="4"/>
                  <v:textbox style="mso-fit-shape-to-text:t" inset="4pt,4pt,4pt,4pt">
                    <w:txbxContent>
                      <w:p w14:paraId="326723A6" w14:textId="75F6ED40" w:rsidR="001346AA" w:rsidRPr="00D93AE7" w:rsidRDefault="002F4695" w:rsidP="002F4695">
                        <w:pPr>
                          <w:jc w:val="center"/>
                          <w:rPr>
                            <w:rFonts w:ascii="Bw Mitga DEMO Black" w:hAnsi="Bw Mitga DEMO Black"/>
                            <w:color w:val="0070C0"/>
                            <w:sz w:val="48"/>
                            <w:szCs w:val="48"/>
                            <w:lang w:val="es-CO"/>
                            <w14:reflection w14:blurRad="6350" w14:stA="53000" w14:stPos="0" w14:endA="300" w14:endPos="35500" w14:dist="0" w14:dir="5400000" w14:fadeDir="5400000" w14:sx="100000" w14:sy="-90000" w14:kx="0" w14:ky="0" w14:algn="bl"/>
                            <w14:textOutline w14:w="9525" w14:cap="flat" w14:cmpd="sng" w14:algn="ctr">
                              <w14:solidFill>
                                <w14:schemeClr w14:val="accent2">
                                  <w14:lumMod w14:val="75000"/>
                                </w14:schemeClr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 w:rsidRPr="00D93AE7">
                          <w:rPr>
                            <w:rFonts w:ascii="Bw Mitga DEMO Black" w:hAnsi="Bw Mitga DEMO Black"/>
                            <w:color w:val="0070C0"/>
                            <w:sz w:val="48"/>
                            <w:szCs w:val="48"/>
                            <w:lang w:val="es-CO"/>
                            <w14:reflection w14:blurRad="6350" w14:stA="53000" w14:stPos="0" w14:endA="300" w14:endPos="35500" w14:dist="0" w14:dir="5400000" w14:fadeDir="5400000" w14:sx="100000" w14:sy="-90000" w14:kx="0" w14:ky="0" w14:algn="bl"/>
                            <w14:textOutline w14:w="9525" w14:cap="flat" w14:cmpd="sng" w14:algn="ctr">
                              <w14:solidFill>
                                <w14:schemeClr w14:val="accent2">
                                  <w14:lumMod w14:val="75000"/>
                                </w14:schemeClr>
                              </w14:solidFill>
                              <w14:prstDash w14:val="solid"/>
                              <w14:round/>
                            </w14:textOutline>
                          </w:rPr>
                          <w:t>Grupo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34016" behindDoc="0" locked="0" layoutInCell="1" allowOverlap="1" wp14:anchorId="2AF3B04A" wp14:editId="344319B6">
                <wp:simplePos x="0" y="0"/>
                <wp:positionH relativeFrom="column">
                  <wp:posOffset>621102</wp:posOffset>
                </wp:positionH>
                <wp:positionV relativeFrom="paragraph">
                  <wp:posOffset>5823</wp:posOffset>
                </wp:positionV>
                <wp:extent cx="1905000" cy="2947036"/>
                <wp:effectExtent l="0" t="0" r="0" b="0"/>
                <wp:wrapNone/>
                <wp:docPr id="90" name="Grupo 90">
                  <a:hlinkClick xmlns:a="http://schemas.openxmlformats.org/drawingml/2006/main" r:id="rId36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05000" cy="2947036"/>
                          <a:chOff x="0" y="0"/>
                          <a:chExt cx="1905000" cy="2947036"/>
                        </a:xfrm>
                      </wpg:grpSpPr>
                      <pic:pic xmlns:pic="http://schemas.openxmlformats.org/drawingml/2006/picture">
                        <pic:nvPicPr>
                          <pic:cNvPr id="84" name="Imagen 84" descr="Imagen que contiene objeto, botiquín de primeros auxilios, monitor, azul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1905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" name="Cuadro de texto 86"/>
                        <wps:cNvSpPr txBox="1"/>
                        <wps:spPr>
                          <a:xfrm>
                            <a:off x="215660" y="2052956"/>
                            <a:ext cx="1509395" cy="894080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  <a:sp3d/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txbx>
                          <w:txbxContent>
                            <w:p w14:paraId="7377B7F3" w14:textId="321D8EDE" w:rsidR="001346AA" w:rsidRPr="00D93AE7" w:rsidRDefault="00B25EAB" w:rsidP="002F4695">
                              <w:pPr>
                                <w:jc w:val="center"/>
                                <w:rPr>
                                  <w:rFonts w:ascii="Bw Mitga DEMO Black" w:hAnsi="Bw Mitga DEMO Black"/>
                                  <w:color w:val="006D8C" w:themeColor="accent2" w:themeShade="BF"/>
                                  <w:sz w:val="48"/>
                                  <w:szCs w:val="48"/>
                                  <w:lang w:val="es-CO"/>
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<w14:textOutline w14:w="9525" w14:cap="flat" w14:cmpd="sng" w14:algn="ctr">
                                    <w14:solidFill>
                                      <w14:srgbClr w14:val="0070C0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D93AE7">
                                <w:rPr>
                                  <w:rFonts w:ascii="Bw Mitga DEMO Black" w:hAnsi="Bw Mitga DEMO Black"/>
                                  <w:color w:val="006D8C" w:themeColor="accent2" w:themeShade="BF"/>
                                  <w:sz w:val="48"/>
                                  <w:szCs w:val="48"/>
                                  <w:lang w:val="es-CO"/>
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<w14:textOutline w14:w="9525" w14:cap="flat" w14:cmpd="sng" w14:algn="ctr">
                                    <w14:solidFill>
                                      <w14:srgbClr w14:val="0070C0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Fan Page</w:t>
                              </w:r>
                            </w:p>
                          </w:txbxContent>
                        </wps:txbx>
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F3B04A" id="Grupo 90" o:spid="_x0000_s1068" href="https://www.facebook.com/LaGuitarraDelCatolico/" style="position:absolute;left:0;text-align:left;margin-left:48.9pt;margin-top:.45pt;width:150pt;height:232.05pt;z-index:251734016" coordsize="19050,294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" o:button="t">
                <v:shape id="Imagen 84" o:spid="_x0000_s1069" type="#_x0000_t75" alt="Imagen que contiene objeto, botiquín de primeros auxilios, monitor, azul&#10;&#10;Descripción generada automáticamente" style="position:absolute;width:19050;height:19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">
                  <v:imagedata r:id="rId38" o:title="Imagen que contiene objeto, botiquín de primeros auxilios, monitor, azul&#10;&#10;Descripción generada automáticamente"/>
                </v:shape>
                <v:shape id="Cuadro de texto 86" o:spid="_x0000_s1070" type="#_x0000_t202" style="position:absolute;left:2156;top:20529;width:15094;height:89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" filled="f" stroked="f" strokeweight="1pt">
                  <v:stroke miterlimit="4"/>
                  <v:textbox style="mso-fit-shape-to-text:t" inset="4pt,4pt,4pt,4pt">
                    <w:txbxContent>
                      <w:p w14:paraId="7377B7F3" w14:textId="321D8EDE" w:rsidR="001346AA" w:rsidRPr="00D93AE7" w:rsidRDefault="00B25EAB" w:rsidP="002F4695">
                        <w:pPr>
                          <w:jc w:val="center"/>
                          <w:rPr>
                            <w:rFonts w:ascii="Bw Mitga DEMO Black" w:hAnsi="Bw Mitga DEMO Black"/>
                            <w:color w:val="006D8C" w:themeColor="accent2" w:themeShade="BF"/>
                            <w:sz w:val="48"/>
                            <w:szCs w:val="48"/>
                            <w:lang w:val="es-CO"/>
                            <w14:reflection w14:blurRad="6350" w14:stA="53000" w14:stPos="0" w14:endA="300" w14:endPos="35500" w14:dist="0" w14:dir="5400000" w14:fadeDir="5400000" w14:sx="100000" w14:sy="-90000" w14:kx="0" w14:ky="0" w14:algn="bl"/>
                            <w14:textOutline w14:w="9525" w14:cap="flat" w14:cmpd="sng" w14:algn="ctr">
                              <w14:solidFill>
                                <w14:srgbClr w14:val="0070C0"/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 w:rsidRPr="00D93AE7">
                          <w:rPr>
                            <w:rFonts w:ascii="Bw Mitga DEMO Black" w:hAnsi="Bw Mitga DEMO Black"/>
                            <w:color w:val="006D8C" w:themeColor="accent2" w:themeShade="BF"/>
                            <w:sz w:val="48"/>
                            <w:szCs w:val="48"/>
                            <w:lang w:val="es-CO"/>
                            <w14:reflection w14:blurRad="6350" w14:stA="53000" w14:stPos="0" w14:endA="300" w14:endPos="35500" w14:dist="0" w14:dir="5400000" w14:fadeDir="5400000" w14:sx="100000" w14:sy="-90000" w14:kx="0" w14:ky="0" w14:algn="bl"/>
                            <w14:textOutline w14:w="9525" w14:cap="flat" w14:cmpd="sng" w14:algn="ctr">
                              <w14:solidFill>
                                <w14:srgbClr w14:val="0070C0"/>
                              </w14:solidFill>
                              <w14:prstDash w14:val="solid"/>
                              <w14:round/>
                            </w14:textOutline>
                          </w:rPr>
                          <w:t>Fan Page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28A4662" w14:textId="5A1C469D" w:rsidR="00CF47C7" w:rsidRPr="00F10D30" w:rsidRDefault="00CF47C7" w:rsidP="008C3D6E">
      <w:pPr>
        <w:pStyle w:val="Delimitadorgrfico"/>
        <w:spacing w:line="360" w:lineRule="auto"/>
        <w:jc w:val="both"/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DBAE528" w14:textId="76AE32D8" w:rsidR="00CF47C7" w:rsidRPr="004C398F" w:rsidRDefault="00CF47C7" w:rsidP="008C3D6E">
      <w:pPr>
        <w:pStyle w:val="Delimitadorgrfico"/>
        <w:spacing w:line="360" w:lineRule="auto"/>
        <w:jc w:val="both"/>
        <w:rPr>
          <w:sz w:val="28"/>
          <w:szCs w:val="28"/>
        </w:rPr>
      </w:pPr>
    </w:p>
    <w:p w14:paraId="15F61B48" w14:textId="4DC76510" w:rsidR="00CF47C7" w:rsidRPr="004C398F" w:rsidRDefault="00CF47C7" w:rsidP="008C3D6E">
      <w:pPr>
        <w:pStyle w:val="Delimitadorgrfico"/>
        <w:spacing w:line="360" w:lineRule="auto"/>
        <w:jc w:val="both"/>
        <w:rPr>
          <w:sz w:val="28"/>
          <w:szCs w:val="28"/>
        </w:rPr>
      </w:pPr>
    </w:p>
    <w:p w14:paraId="1D815447" w14:textId="394BD746" w:rsidR="00CF47C7" w:rsidRPr="004C398F" w:rsidRDefault="00377C8B" w:rsidP="008C3D6E">
      <w:pPr>
        <w:pStyle w:val="Delimitadorgrfico"/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37088" behindDoc="0" locked="0" layoutInCell="1" allowOverlap="1" wp14:anchorId="01126310" wp14:editId="0D3E18DD">
                <wp:simplePos x="0" y="0"/>
                <wp:positionH relativeFrom="column">
                  <wp:posOffset>1690777</wp:posOffset>
                </wp:positionH>
                <wp:positionV relativeFrom="paragraph">
                  <wp:posOffset>2224285</wp:posOffset>
                </wp:positionV>
                <wp:extent cx="3209027" cy="3028958"/>
                <wp:effectExtent l="0" t="419100" r="163195" b="0"/>
                <wp:wrapNone/>
                <wp:docPr id="89" name="Grupo 89">
                  <a:hlinkClick xmlns:a="http://schemas.openxmlformats.org/drawingml/2006/main" r:id="rId32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09027" cy="3028958"/>
                          <a:chOff x="0" y="0"/>
                          <a:chExt cx="3209027" cy="3028958"/>
                        </a:xfrm>
                      </wpg:grpSpPr>
                      <wps:wsp>
                        <wps:cNvPr id="87" name="Rectángulo: esquinas redondeadas 87"/>
                        <wps:cNvSpPr/>
                        <wps:spPr>
                          <a:xfrm>
                            <a:off x="0" y="0"/>
                            <a:ext cx="3209027" cy="2311879"/>
                          </a:xfrm>
                          <a:prstGeom prst="roundRect">
                            <a:avLst/>
                          </a:prstGeom>
                          <a:solidFill>
                            <a:schemeClr val="accent4">
                              <a:alpha val="50000"/>
                            </a:schemeClr>
                          </a:solidFill>
                          <a:ln>
                            <a:noFill/>
                          </a:ln>
                          <a:effectLst>
                            <a:outerShdw blurRad="184150" dist="241300" dir="11520000" sx="110000" sy="110000" algn="ctr">
                              <a:srgbClr val="000000">
                                <a:alpha val="18000"/>
                              </a:srgbClr>
                            </a:outerShdw>
                          </a:effectLst>
                          <a:scene3d>
                            <a:camera prst="perspectiveFront" fov="5100000">
                              <a:rot lat="0" lon="2100000" rev="0"/>
                            </a:camera>
                            <a:lightRig rig="flood" dir="t">
                              <a:rot lat="0" lon="0" rev="13800000"/>
                            </a:lightRig>
                          </a:scene3d>
                          <a:sp3d extrusionH="107950" prstMaterial="plastic">
                            <a:bevelT w="82550" h="63500" prst="divot"/>
                            <a:bevelB/>
                          </a:sp3d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35" name="Imagen 35"/>
                          <pic:cNvPicPr>
                            <a:picLocks noChangeAspect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00665" y="210628"/>
                            <a:ext cx="1236980" cy="16471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8" name="Cuadro de texto 88"/>
                        <wps:cNvSpPr txBox="1"/>
                        <wps:spPr>
                          <a:xfrm>
                            <a:off x="983070" y="2332363"/>
                            <a:ext cx="1509395" cy="696595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  <a:sp3d/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txbx>
                          <w:txbxContent>
                            <w:p w14:paraId="0869FA96" w14:textId="4D39A2DB" w:rsidR="009C7721" w:rsidRPr="00D93AE7" w:rsidRDefault="009C7721" w:rsidP="009C7721">
                              <w:pPr>
                                <w:jc w:val="center"/>
                                <w:rPr>
                                  <w:rFonts w:ascii="Bw Mitga DEMO Black" w:hAnsi="Bw Mitga DEMO Black"/>
                                  <w:color w:val="3DD4FF" w:themeColor="accent2" w:themeTint="99"/>
                                  <w:sz w:val="72"/>
                                  <w:szCs w:val="72"/>
                                  <w:lang w:val="es-CO"/>
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<w14:textOutline w14:w="12700" w14:cap="flat" w14:cmpd="sng" w14:algn="ctr">
                                    <w14:solidFill>
                                      <w14:schemeClr w14:val="accent2">
                                        <w14:lumMod w14:val="75000"/>
                                      </w14:schemeClr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D93AE7">
                                <w:rPr>
                                  <w:rFonts w:ascii="Bw Mitga DEMO Black" w:hAnsi="Bw Mitga DEMO Black"/>
                                  <w:color w:val="3DD4FF" w:themeColor="accent2" w:themeTint="99"/>
                                  <w:sz w:val="72"/>
                                  <w:szCs w:val="72"/>
                                  <w:lang w:val="es-CO"/>
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<w14:textOutline w14:w="12700" w14:cap="flat" w14:cmpd="sng" w14:algn="ctr">
                                    <w14:solidFill>
                                      <w14:schemeClr w14:val="accent2">
                                        <w14:lumMod w14:val="75000"/>
                                      </w14:schemeClr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Club</w:t>
                              </w:r>
                            </w:p>
                          </w:txbxContent>
                        </wps:txbx>
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126310" id="Grupo 89" o:spid="_x0000_s1071" href="http://bit.ly/PUERTACLUB" style="position:absolute;left:0;text-align:left;margin-left:133.15pt;margin-top:175.15pt;width:252.7pt;height:238.5pt;z-index:251737088" coordsize="32090,30289" o:gfxdata="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" o:button="t">
                <v:roundrect id="Rectángulo: esquinas redondeadas 87" o:spid="_x0000_s1072" style="position:absolute;width:32090;height:2311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" fillcolor="#ffd028 [3207]" stroked="f">
                  <v:fill opacity="32896f"/>
                  <v:shadow on="t" type="perspective" color="black" opacity="11796f" offset="-6.55631mm,-1.39358mm" matrix="72090f,,,72090f"/>
                  <o:extrusion v:ext="view" rotationangle=",35" viewpoint="0,0" viewpointorigin="0,0" skewangle="45" skewamt="0" type="perspective"/>
                  <v:textbox style="mso-fit-shape-to-text:t" inset="3pt,3pt,3pt,3pt"/>
                </v:round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35" o:spid="_x0000_s1073" type="#_x0000_t75" style="position:absolute;left:10006;top:2106;width:12370;height:164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">
                  <v:imagedata r:id="rId40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88" o:spid="_x0000_s1074" type="#_x0000_t202" style="position:absolute;left:9830;top:23323;width:15094;height:69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" filled="f" stroked="f" strokeweight="1pt">
                  <v:stroke miterlimit="4"/>
                  <v:textbox style="mso-fit-shape-to-text:t" inset="4pt,4pt,4pt,4pt">
                    <w:txbxContent>
                      <w:p w14:paraId="0869FA96" w14:textId="4D39A2DB" w:rsidR="009C7721" w:rsidRPr="00D93AE7" w:rsidRDefault="009C7721" w:rsidP="009C7721">
                        <w:pPr>
                          <w:jc w:val="center"/>
                          <w:rPr>
                            <w:rFonts w:ascii="Bw Mitga DEMO Black" w:hAnsi="Bw Mitga DEMO Black"/>
                            <w:color w:val="3DD4FF" w:themeColor="accent2" w:themeTint="99"/>
                            <w:sz w:val="72"/>
                            <w:szCs w:val="72"/>
                            <w:lang w:val="es-CO"/>
                            <w14:reflection w14:blurRad="6350" w14:stA="53000" w14:stPos="0" w14:endA="300" w14:endPos="35500" w14:dist="0" w14:dir="5400000" w14:fadeDir="5400000" w14:sx="100000" w14:sy="-90000" w14:kx="0" w14:ky="0" w14:algn="bl"/>
                            <w14:textOutline w14:w="12700" w14:cap="flat" w14:cmpd="sng" w14:algn="ctr">
                              <w14:solidFill>
                                <w14:schemeClr w14:val="accent2">
                                  <w14:lumMod w14:val="75000"/>
                                </w14:schemeClr>
                              </w14:solidFill>
                              <w14:prstDash w14:val="solid"/>
                              <w14:round/>
                            </w14:textOutline>
                          </w:rPr>
                        </w:pPr>
                        <w:r w:rsidRPr="00D93AE7">
                          <w:rPr>
                            <w:rFonts w:ascii="Bw Mitga DEMO Black" w:hAnsi="Bw Mitga DEMO Black"/>
                            <w:color w:val="3DD4FF" w:themeColor="accent2" w:themeTint="99"/>
                            <w:sz w:val="72"/>
                            <w:szCs w:val="72"/>
                            <w:lang w:val="es-CO"/>
                            <w14:reflection w14:blurRad="6350" w14:stA="53000" w14:stPos="0" w14:endA="300" w14:endPos="35500" w14:dist="0" w14:dir="5400000" w14:fadeDir="5400000" w14:sx="100000" w14:sy="-90000" w14:kx="0" w14:ky="0" w14:algn="bl"/>
                            <w14:textOutline w14:w="12700" w14:cap="flat" w14:cmpd="sng" w14:algn="ctr">
                              <w14:solidFill>
                                <w14:schemeClr w14:val="accent2">
                                  <w14:lumMod w14:val="75000"/>
                                </w14:schemeClr>
                              </w14:solidFill>
                              <w14:prstDash w14:val="solid"/>
                              <w14:round/>
                            </w14:textOutline>
                          </w:rPr>
                          <w:t>Club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sectPr w:rsidR="00CF47C7" w:rsidRPr="004C398F" w:rsidSect="00C3417E">
      <w:pgSz w:w="12240" w:h="20160" w:code="5"/>
      <w:pgMar w:top="720" w:right="720" w:bottom="720" w:left="720" w:header="432" w:footer="170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7A9EC6A" w14:textId="77777777" w:rsidR="009424DB" w:rsidRDefault="009424DB" w:rsidP="00CB2C6A">
      <w:r>
        <w:separator/>
      </w:r>
    </w:p>
  </w:endnote>
  <w:endnote w:type="continuationSeparator" w:id="0">
    <w:p w14:paraId="4DBDC934" w14:textId="77777777" w:rsidR="009424DB" w:rsidRDefault="009424DB" w:rsidP="00CB2C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edoka One">
    <w:panose1 w:val="02000000000000000000"/>
    <w:charset w:val="00"/>
    <w:family w:val="auto"/>
    <w:pitch w:val="variable"/>
    <w:sig w:usb0="8000002F" w:usb1="4000004A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he Hand Black">
    <w:altName w:val="The Hand Black"/>
    <w:charset w:val="00"/>
    <w:family w:val="script"/>
    <w:pitch w:val="variable"/>
    <w:sig w:usb0="8000002F" w:usb1="0000000A" w:usb2="00000000" w:usb3="00000000" w:csb0="00000001" w:csb1="00000000"/>
  </w:font>
  <w:font w:name="Gill Sans">
    <w:panose1 w:val="00000000000000000000"/>
    <w:charset w:val="00"/>
    <w:family w:val="roman"/>
    <w:notTrueType/>
    <w:pitch w:val="default"/>
  </w:font>
  <w:font w:name="Facebook Letter Faces">
    <w:altName w:val="Calibri"/>
    <w:panose1 w:val="00000000000000000000"/>
    <w:charset w:val="00"/>
    <w:family w:val="modern"/>
    <w:notTrueType/>
    <w:pitch w:val="variable"/>
    <w:sig w:usb0="8000002F" w:usb1="0000000A" w:usb2="00000000" w:usb3="00000000" w:csb0="00000011" w:csb1="00000000"/>
  </w:font>
  <w:font w:name="Aharoni">
    <w:panose1 w:val="02010803020104030203"/>
    <w:charset w:val="B1"/>
    <w:family w:val="auto"/>
    <w:pitch w:val="variable"/>
    <w:sig w:usb0="00000801" w:usb1="00000000" w:usb2="00000000" w:usb3="00000000" w:csb0="0000002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Komika Axis">
    <w:altName w:val="Calibri"/>
    <w:panose1 w:val="02000506000000020004"/>
    <w:charset w:val="00"/>
    <w:family w:val="auto"/>
    <w:pitch w:val="variable"/>
    <w:sig w:usb0="80000003" w:usb1="00000000" w:usb2="00000000" w:usb3="00000000" w:csb0="00000001" w:csb1="00000000"/>
  </w:font>
  <w:font w:name="Bw Mitga DEMO Black">
    <w:panose1 w:val="00000A00000000000000"/>
    <w:charset w:val="00"/>
    <w:family w:val="modern"/>
    <w:notTrueType/>
    <w:pitch w:val="variable"/>
    <w:sig w:usb0="00000007" w:usb1="00000001" w:usb2="00000000" w:usb3="00000000" w:csb0="0000009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AD9D74" w14:textId="77777777" w:rsidR="009424DB" w:rsidRDefault="009424DB" w:rsidP="00CB2C6A">
      <w:r>
        <w:separator/>
      </w:r>
    </w:p>
  </w:footnote>
  <w:footnote w:type="continuationSeparator" w:id="0">
    <w:p w14:paraId="0BB9B5F1" w14:textId="77777777" w:rsidR="009424DB" w:rsidRDefault="009424DB" w:rsidP="00CB2C6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556773"/>
    <w:multiLevelType w:val="hybridMultilevel"/>
    <w:tmpl w:val="EEE4291A"/>
    <w:lvl w:ilvl="0" w:tplc="240A0015">
      <w:start w:val="1"/>
      <w:numFmt w:val="upperLetter"/>
      <w:lvlText w:val="%1."/>
      <w:lvlJc w:val="left"/>
      <w:pPr>
        <w:ind w:left="1494" w:hanging="360"/>
      </w:pPr>
    </w:lvl>
    <w:lvl w:ilvl="1" w:tplc="240A0019" w:tentative="1">
      <w:start w:val="1"/>
      <w:numFmt w:val="lowerLetter"/>
      <w:lvlText w:val="%2."/>
      <w:lvlJc w:val="left"/>
      <w:pPr>
        <w:ind w:left="2214" w:hanging="360"/>
      </w:pPr>
    </w:lvl>
    <w:lvl w:ilvl="2" w:tplc="240A001B" w:tentative="1">
      <w:start w:val="1"/>
      <w:numFmt w:val="lowerRoman"/>
      <w:lvlText w:val="%3."/>
      <w:lvlJc w:val="right"/>
      <w:pPr>
        <w:ind w:left="2934" w:hanging="180"/>
      </w:pPr>
    </w:lvl>
    <w:lvl w:ilvl="3" w:tplc="240A000F" w:tentative="1">
      <w:start w:val="1"/>
      <w:numFmt w:val="decimal"/>
      <w:lvlText w:val="%4."/>
      <w:lvlJc w:val="left"/>
      <w:pPr>
        <w:ind w:left="3654" w:hanging="360"/>
      </w:pPr>
    </w:lvl>
    <w:lvl w:ilvl="4" w:tplc="240A0019" w:tentative="1">
      <w:start w:val="1"/>
      <w:numFmt w:val="lowerLetter"/>
      <w:lvlText w:val="%5."/>
      <w:lvlJc w:val="left"/>
      <w:pPr>
        <w:ind w:left="4374" w:hanging="360"/>
      </w:pPr>
    </w:lvl>
    <w:lvl w:ilvl="5" w:tplc="240A001B" w:tentative="1">
      <w:start w:val="1"/>
      <w:numFmt w:val="lowerRoman"/>
      <w:lvlText w:val="%6."/>
      <w:lvlJc w:val="right"/>
      <w:pPr>
        <w:ind w:left="5094" w:hanging="180"/>
      </w:pPr>
    </w:lvl>
    <w:lvl w:ilvl="6" w:tplc="240A000F" w:tentative="1">
      <w:start w:val="1"/>
      <w:numFmt w:val="decimal"/>
      <w:lvlText w:val="%7."/>
      <w:lvlJc w:val="left"/>
      <w:pPr>
        <w:ind w:left="5814" w:hanging="360"/>
      </w:pPr>
    </w:lvl>
    <w:lvl w:ilvl="7" w:tplc="240A0019" w:tentative="1">
      <w:start w:val="1"/>
      <w:numFmt w:val="lowerLetter"/>
      <w:lvlText w:val="%8."/>
      <w:lvlJc w:val="left"/>
      <w:pPr>
        <w:ind w:left="6534" w:hanging="360"/>
      </w:pPr>
    </w:lvl>
    <w:lvl w:ilvl="8" w:tplc="240A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" w15:restartNumberingAfterBreak="0">
    <w:nsid w:val="01652079"/>
    <w:multiLevelType w:val="hybridMultilevel"/>
    <w:tmpl w:val="E5E4FE68"/>
    <w:lvl w:ilvl="0" w:tplc="99F01740">
      <w:start w:val="1"/>
      <w:numFmt w:val="decimal"/>
      <w:lvlText w:val="%1."/>
      <w:lvlJc w:val="left"/>
      <w:pPr>
        <w:ind w:left="435" w:hanging="360"/>
      </w:pPr>
      <w:rPr>
        <w:rFonts w:hint="default"/>
        <w:b/>
        <w:caps w:val="0"/>
        <w:smallCaps w:val="0"/>
        <w:outline/>
        <w:color w:val="CE3840" w:themeColor="accent5"/>
        <w:spacing w:val="0"/>
        <w:sz w:val="36"/>
        <w:szCs w:val="36"/>
        <w14:glow w14:rad="0">
          <w14:srgbClr w14:val="000000"/>
        </w14:glow>
        <w14:shadow w14:blurRad="38100" w14:dist="22860" w14:dir="5400000" w14:sx="100000" w14:sy="100000" w14:kx="0" w14:ky="0" w14:algn="tl">
          <w14:srgbClr w14:val="000000">
            <w14:alpha w14:val="70000"/>
          </w14:srgbClr>
        </w14:shadow>
        <w14:reflection w14:blurRad="0" w14:stA="0" w14:stPos="0" w14:endA="0" w14:endPos="0" w14:dist="0" w14:dir="0" w14:fadeDir="0" w14:sx="0" w14:sy="0" w14:kx="0" w14:ky="0" w14:algn="none"/>
        <w14:textOutline w14:w="10160" w14:cap="flat" w14:cmpd="sng" w14:algn="ctr">
          <w14:solidFill>
            <w14:schemeClr w14:val="accent5"/>
          </w14:solidFill>
          <w14:prstDash w14:val="solid"/>
          <w14:round/>
        </w14:textOutline>
        <w14:textFill>
          <w14:solidFill>
            <w14:srgbClr w14:val="FFFFFF"/>
          </w14:solidFill>
        </w14:textFill>
        <w14:props3d w14:extrusionH="0" w14:contourW="0" w14:prstMaterial="none"/>
      </w:rPr>
    </w:lvl>
    <w:lvl w:ilvl="1" w:tplc="240A0019" w:tentative="1">
      <w:start w:val="1"/>
      <w:numFmt w:val="lowerLetter"/>
      <w:lvlText w:val="%2."/>
      <w:lvlJc w:val="left"/>
      <w:pPr>
        <w:ind w:left="1155" w:hanging="360"/>
      </w:pPr>
    </w:lvl>
    <w:lvl w:ilvl="2" w:tplc="240A001B" w:tentative="1">
      <w:start w:val="1"/>
      <w:numFmt w:val="lowerRoman"/>
      <w:lvlText w:val="%3."/>
      <w:lvlJc w:val="right"/>
      <w:pPr>
        <w:ind w:left="1875" w:hanging="180"/>
      </w:pPr>
    </w:lvl>
    <w:lvl w:ilvl="3" w:tplc="240A000F" w:tentative="1">
      <w:start w:val="1"/>
      <w:numFmt w:val="decimal"/>
      <w:lvlText w:val="%4."/>
      <w:lvlJc w:val="left"/>
      <w:pPr>
        <w:ind w:left="2595" w:hanging="360"/>
      </w:pPr>
    </w:lvl>
    <w:lvl w:ilvl="4" w:tplc="240A0019" w:tentative="1">
      <w:start w:val="1"/>
      <w:numFmt w:val="lowerLetter"/>
      <w:lvlText w:val="%5."/>
      <w:lvlJc w:val="left"/>
      <w:pPr>
        <w:ind w:left="3315" w:hanging="360"/>
      </w:pPr>
    </w:lvl>
    <w:lvl w:ilvl="5" w:tplc="240A001B" w:tentative="1">
      <w:start w:val="1"/>
      <w:numFmt w:val="lowerRoman"/>
      <w:lvlText w:val="%6."/>
      <w:lvlJc w:val="right"/>
      <w:pPr>
        <w:ind w:left="4035" w:hanging="180"/>
      </w:pPr>
    </w:lvl>
    <w:lvl w:ilvl="6" w:tplc="240A000F" w:tentative="1">
      <w:start w:val="1"/>
      <w:numFmt w:val="decimal"/>
      <w:lvlText w:val="%7."/>
      <w:lvlJc w:val="left"/>
      <w:pPr>
        <w:ind w:left="4755" w:hanging="360"/>
      </w:pPr>
    </w:lvl>
    <w:lvl w:ilvl="7" w:tplc="240A0019" w:tentative="1">
      <w:start w:val="1"/>
      <w:numFmt w:val="lowerLetter"/>
      <w:lvlText w:val="%8."/>
      <w:lvlJc w:val="left"/>
      <w:pPr>
        <w:ind w:left="5475" w:hanging="360"/>
      </w:pPr>
    </w:lvl>
    <w:lvl w:ilvl="8" w:tplc="240A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2" w15:restartNumberingAfterBreak="0">
    <w:nsid w:val="089A1F33"/>
    <w:multiLevelType w:val="hybridMultilevel"/>
    <w:tmpl w:val="3B06BFE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9A6024"/>
    <w:multiLevelType w:val="hybridMultilevel"/>
    <w:tmpl w:val="A3C69214"/>
    <w:lvl w:ilvl="0" w:tplc="240A0015">
      <w:start w:val="1"/>
      <w:numFmt w:val="upperLetter"/>
      <w:lvlText w:val="%1."/>
      <w:lvlJc w:val="left"/>
      <w:pPr>
        <w:ind w:left="435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155" w:hanging="360"/>
      </w:pPr>
    </w:lvl>
    <w:lvl w:ilvl="2" w:tplc="240A001B" w:tentative="1">
      <w:start w:val="1"/>
      <w:numFmt w:val="lowerRoman"/>
      <w:lvlText w:val="%3."/>
      <w:lvlJc w:val="right"/>
      <w:pPr>
        <w:ind w:left="1875" w:hanging="180"/>
      </w:pPr>
    </w:lvl>
    <w:lvl w:ilvl="3" w:tplc="240A000F" w:tentative="1">
      <w:start w:val="1"/>
      <w:numFmt w:val="decimal"/>
      <w:lvlText w:val="%4."/>
      <w:lvlJc w:val="left"/>
      <w:pPr>
        <w:ind w:left="2595" w:hanging="360"/>
      </w:pPr>
    </w:lvl>
    <w:lvl w:ilvl="4" w:tplc="240A0019" w:tentative="1">
      <w:start w:val="1"/>
      <w:numFmt w:val="lowerLetter"/>
      <w:lvlText w:val="%5."/>
      <w:lvlJc w:val="left"/>
      <w:pPr>
        <w:ind w:left="3315" w:hanging="360"/>
      </w:pPr>
    </w:lvl>
    <w:lvl w:ilvl="5" w:tplc="240A001B" w:tentative="1">
      <w:start w:val="1"/>
      <w:numFmt w:val="lowerRoman"/>
      <w:lvlText w:val="%6."/>
      <w:lvlJc w:val="right"/>
      <w:pPr>
        <w:ind w:left="4035" w:hanging="180"/>
      </w:pPr>
    </w:lvl>
    <w:lvl w:ilvl="6" w:tplc="240A000F" w:tentative="1">
      <w:start w:val="1"/>
      <w:numFmt w:val="decimal"/>
      <w:lvlText w:val="%7."/>
      <w:lvlJc w:val="left"/>
      <w:pPr>
        <w:ind w:left="4755" w:hanging="360"/>
      </w:pPr>
    </w:lvl>
    <w:lvl w:ilvl="7" w:tplc="240A0019" w:tentative="1">
      <w:start w:val="1"/>
      <w:numFmt w:val="lowerLetter"/>
      <w:lvlText w:val="%8."/>
      <w:lvlJc w:val="left"/>
      <w:pPr>
        <w:ind w:left="5475" w:hanging="360"/>
      </w:pPr>
    </w:lvl>
    <w:lvl w:ilvl="8" w:tplc="240A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4" w15:restartNumberingAfterBreak="0">
    <w:nsid w:val="21A27E10"/>
    <w:multiLevelType w:val="hybridMultilevel"/>
    <w:tmpl w:val="F1A00692"/>
    <w:lvl w:ilvl="0" w:tplc="6D1EB33E">
      <w:start w:val="1"/>
      <w:numFmt w:val="decimal"/>
      <w:lvlText w:val="%1."/>
      <w:lvlJc w:val="left"/>
      <w:pPr>
        <w:ind w:left="502" w:hanging="360"/>
      </w:pPr>
      <w:rPr>
        <w:rFonts w:hint="default"/>
        <w:b/>
        <w:caps w:val="0"/>
        <w:smallCaps w:val="0"/>
        <w:outline/>
        <w:color w:val="CE3840" w:themeColor="accent5"/>
        <w:spacing w:val="0"/>
        <w:sz w:val="36"/>
        <w:szCs w:val="36"/>
        <w14:glow w14:rad="0">
          <w14:srgbClr w14:val="000000"/>
        </w14:glow>
        <w14:shadow w14:blurRad="38100" w14:dist="22860" w14:dir="5400000" w14:sx="100000" w14:sy="100000" w14:kx="0" w14:ky="0" w14:algn="tl">
          <w14:srgbClr w14:val="000000">
            <w14:alpha w14:val="70000"/>
          </w14:srgbClr>
        </w14:shadow>
        <w14:reflection w14:blurRad="0" w14:stA="0" w14:stPos="0" w14:endA="0" w14:endPos="0" w14:dist="0" w14:dir="0" w14:fadeDir="0" w14:sx="0" w14:sy="0" w14:kx="0" w14:ky="0" w14:algn="none"/>
        <w14:textOutline w14:w="10160" w14:cap="flat" w14:cmpd="sng" w14:algn="ctr">
          <w14:solidFill>
            <w14:schemeClr w14:val="accent5"/>
          </w14:solidFill>
          <w14:prstDash w14:val="solid"/>
          <w14:round/>
        </w14:textOutline>
        <w14:textFill>
          <w14:solidFill>
            <w14:srgbClr w14:val="FFFFFF"/>
          </w14:solidFill>
        </w14:textFill>
        <w14:props3d w14:extrusionH="0" w14:contourW="0" w14:prstMaterial="none"/>
      </w:rPr>
    </w:lvl>
    <w:lvl w:ilvl="1" w:tplc="240A0019">
      <w:start w:val="1"/>
      <w:numFmt w:val="lowerLetter"/>
      <w:lvlText w:val="%2."/>
      <w:lvlJc w:val="left"/>
      <w:pPr>
        <w:ind w:left="1156" w:hanging="360"/>
      </w:pPr>
    </w:lvl>
    <w:lvl w:ilvl="2" w:tplc="240A001B" w:tentative="1">
      <w:start w:val="1"/>
      <w:numFmt w:val="lowerRoman"/>
      <w:lvlText w:val="%3."/>
      <w:lvlJc w:val="right"/>
      <w:pPr>
        <w:ind w:left="1876" w:hanging="180"/>
      </w:pPr>
    </w:lvl>
    <w:lvl w:ilvl="3" w:tplc="240A000F" w:tentative="1">
      <w:start w:val="1"/>
      <w:numFmt w:val="decimal"/>
      <w:lvlText w:val="%4."/>
      <w:lvlJc w:val="left"/>
      <w:pPr>
        <w:ind w:left="2596" w:hanging="360"/>
      </w:pPr>
    </w:lvl>
    <w:lvl w:ilvl="4" w:tplc="240A0019" w:tentative="1">
      <w:start w:val="1"/>
      <w:numFmt w:val="lowerLetter"/>
      <w:lvlText w:val="%5."/>
      <w:lvlJc w:val="left"/>
      <w:pPr>
        <w:ind w:left="3316" w:hanging="360"/>
      </w:pPr>
    </w:lvl>
    <w:lvl w:ilvl="5" w:tplc="240A001B" w:tentative="1">
      <w:start w:val="1"/>
      <w:numFmt w:val="lowerRoman"/>
      <w:lvlText w:val="%6."/>
      <w:lvlJc w:val="right"/>
      <w:pPr>
        <w:ind w:left="4036" w:hanging="180"/>
      </w:pPr>
    </w:lvl>
    <w:lvl w:ilvl="6" w:tplc="240A000F" w:tentative="1">
      <w:start w:val="1"/>
      <w:numFmt w:val="decimal"/>
      <w:lvlText w:val="%7."/>
      <w:lvlJc w:val="left"/>
      <w:pPr>
        <w:ind w:left="4756" w:hanging="360"/>
      </w:pPr>
    </w:lvl>
    <w:lvl w:ilvl="7" w:tplc="240A0019" w:tentative="1">
      <w:start w:val="1"/>
      <w:numFmt w:val="lowerLetter"/>
      <w:lvlText w:val="%8."/>
      <w:lvlJc w:val="left"/>
      <w:pPr>
        <w:ind w:left="5476" w:hanging="360"/>
      </w:pPr>
    </w:lvl>
    <w:lvl w:ilvl="8" w:tplc="240A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5" w15:restartNumberingAfterBreak="0">
    <w:nsid w:val="2F102E1C"/>
    <w:multiLevelType w:val="hybridMultilevel"/>
    <w:tmpl w:val="317E24BE"/>
    <w:lvl w:ilvl="0" w:tplc="A738C072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A738C07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CC907F5"/>
    <w:multiLevelType w:val="hybridMultilevel"/>
    <w:tmpl w:val="DFEE52DC"/>
    <w:lvl w:ilvl="0" w:tplc="24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506A31CE"/>
    <w:multiLevelType w:val="hybridMultilevel"/>
    <w:tmpl w:val="DEDC2BB4"/>
    <w:lvl w:ilvl="0" w:tplc="D68E87F8">
      <w:start w:val="2"/>
      <w:numFmt w:val="bullet"/>
      <w:lvlText w:val="-"/>
      <w:lvlJc w:val="left"/>
      <w:pPr>
        <w:ind w:left="720" w:hanging="360"/>
      </w:pPr>
      <w:rPr>
        <w:rFonts w:ascii="Fredoka One" w:eastAsia="SimSun" w:hAnsi="Fredoka One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0C00BC6"/>
    <w:multiLevelType w:val="hybridMultilevel"/>
    <w:tmpl w:val="A3C69214"/>
    <w:lvl w:ilvl="0" w:tplc="240A0015">
      <w:start w:val="1"/>
      <w:numFmt w:val="upperLetter"/>
      <w:lvlText w:val="%1."/>
      <w:lvlJc w:val="left"/>
      <w:pPr>
        <w:ind w:left="435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155" w:hanging="360"/>
      </w:pPr>
    </w:lvl>
    <w:lvl w:ilvl="2" w:tplc="240A001B" w:tentative="1">
      <w:start w:val="1"/>
      <w:numFmt w:val="lowerRoman"/>
      <w:lvlText w:val="%3."/>
      <w:lvlJc w:val="right"/>
      <w:pPr>
        <w:ind w:left="1875" w:hanging="180"/>
      </w:pPr>
    </w:lvl>
    <w:lvl w:ilvl="3" w:tplc="240A000F" w:tentative="1">
      <w:start w:val="1"/>
      <w:numFmt w:val="decimal"/>
      <w:lvlText w:val="%4."/>
      <w:lvlJc w:val="left"/>
      <w:pPr>
        <w:ind w:left="2595" w:hanging="360"/>
      </w:pPr>
    </w:lvl>
    <w:lvl w:ilvl="4" w:tplc="240A0019" w:tentative="1">
      <w:start w:val="1"/>
      <w:numFmt w:val="lowerLetter"/>
      <w:lvlText w:val="%5."/>
      <w:lvlJc w:val="left"/>
      <w:pPr>
        <w:ind w:left="3315" w:hanging="360"/>
      </w:pPr>
    </w:lvl>
    <w:lvl w:ilvl="5" w:tplc="240A001B" w:tentative="1">
      <w:start w:val="1"/>
      <w:numFmt w:val="lowerRoman"/>
      <w:lvlText w:val="%6."/>
      <w:lvlJc w:val="right"/>
      <w:pPr>
        <w:ind w:left="4035" w:hanging="180"/>
      </w:pPr>
    </w:lvl>
    <w:lvl w:ilvl="6" w:tplc="240A000F" w:tentative="1">
      <w:start w:val="1"/>
      <w:numFmt w:val="decimal"/>
      <w:lvlText w:val="%7."/>
      <w:lvlJc w:val="left"/>
      <w:pPr>
        <w:ind w:left="4755" w:hanging="360"/>
      </w:pPr>
    </w:lvl>
    <w:lvl w:ilvl="7" w:tplc="240A0019" w:tentative="1">
      <w:start w:val="1"/>
      <w:numFmt w:val="lowerLetter"/>
      <w:lvlText w:val="%8."/>
      <w:lvlJc w:val="left"/>
      <w:pPr>
        <w:ind w:left="5475" w:hanging="360"/>
      </w:pPr>
    </w:lvl>
    <w:lvl w:ilvl="8" w:tplc="240A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9" w15:restartNumberingAfterBreak="0">
    <w:nsid w:val="531755DE"/>
    <w:multiLevelType w:val="hybridMultilevel"/>
    <w:tmpl w:val="7A847DB8"/>
    <w:lvl w:ilvl="0" w:tplc="833AAB90">
      <w:start w:val="1"/>
      <w:numFmt w:val="decimal"/>
      <w:lvlText w:val="%1."/>
      <w:lvlJc w:val="left"/>
      <w:pPr>
        <w:ind w:left="435" w:hanging="360"/>
      </w:pPr>
      <w:rPr>
        <w:rFonts w:hint="default"/>
        <w:b/>
        <w:caps w:val="0"/>
        <w:smallCaps w:val="0"/>
        <w:outline/>
        <w:color w:val="CE3840" w:themeColor="accent5"/>
        <w:spacing w:val="0"/>
        <w:sz w:val="36"/>
        <w:szCs w:val="36"/>
        <w14:glow w14:rad="0">
          <w14:srgbClr w14:val="000000"/>
        </w14:glow>
        <w14:shadow w14:blurRad="38100" w14:dist="22860" w14:dir="5400000" w14:sx="100000" w14:sy="100000" w14:kx="0" w14:ky="0" w14:algn="tl">
          <w14:srgbClr w14:val="000000">
            <w14:alpha w14:val="70000"/>
          </w14:srgbClr>
        </w14:shadow>
        <w14:reflection w14:blurRad="0" w14:stA="0" w14:stPos="0" w14:endA="0" w14:endPos="0" w14:dist="0" w14:dir="0" w14:fadeDir="0" w14:sx="0" w14:sy="0" w14:kx="0" w14:ky="0" w14:algn="none"/>
        <w14:textOutline w14:w="10160" w14:cap="flat" w14:cmpd="sng" w14:algn="ctr">
          <w14:solidFill>
            <w14:schemeClr w14:val="accent5"/>
          </w14:solidFill>
          <w14:prstDash w14:val="solid"/>
          <w14:round/>
        </w14:textOutline>
        <w14:textFill>
          <w14:solidFill>
            <w14:srgbClr w14:val="FFFFFF"/>
          </w14:solidFill>
        </w14:textFill>
        <w14:props3d w14:extrusionH="0" w14:contourW="0" w14:prstMaterial="none"/>
      </w:rPr>
    </w:lvl>
    <w:lvl w:ilvl="1" w:tplc="240A0019" w:tentative="1">
      <w:start w:val="1"/>
      <w:numFmt w:val="lowerLetter"/>
      <w:lvlText w:val="%2."/>
      <w:lvlJc w:val="left"/>
      <w:pPr>
        <w:ind w:left="1155" w:hanging="360"/>
      </w:pPr>
    </w:lvl>
    <w:lvl w:ilvl="2" w:tplc="240A001B" w:tentative="1">
      <w:start w:val="1"/>
      <w:numFmt w:val="lowerRoman"/>
      <w:lvlText w:val="%3."/>
      <w:lvlJc w:val="right"/>
      <w:pPr>
        <w:ind w:left="1875" w:hanging="180"/>
      </w:pPr>
    </w:lvl>
    <w:lvl w:ilvl="3" w:tplc="240A000F" w:tentative="1">
      <w:start w:val="1"/>
      <w:numFmt w:val="decimal"/>
      <w:lvlText w:val="%4."/>
      <w:lvlJc w:val="left"/>
      <w:pPr>
        <w:ind w:left="2595" w:hanging="360"/>
      </w:pPr>
    </w:lvl>
    <w:lvl w:ilvl="4" w:tplc="240A0019" w:tentative="1">
      <w:start w:val="1"/>
      <w:numFmt w:val="lowerLetter"/>
      <w:lvlText w:val="%5."/>
      <w:lvlJc w:val="left"/>
      <w:pPr>
        <w:ind w:left="3315" w:hanging="360"/>
      </w:pPr>
    </w:lvl>
    <w:lvl w:ilvl="5" w:tplc="240A001B" w:tentative="1">
      <w:start w:val="1"/>
      <w:numFmt w:val="lowerRoman"/>
      <w:lvlText w:val="%6."/>
      <w:lvlJc w:val="right"/>
      <w:pPr>
        <w:ind w:left="4035" w:hanging="180"/>
      </w:pPr>
    </w:lvl>
    <w:lvl w:ilvl="6" w:tplc="240A000F" w:tentative="1">
      <w:start w:val="1"/>
      <w:numFmt w:val="decimal"/>
      <w:lvlText w:val="%7."/>
      <w:lvlJc w:val="left"/>
      <w:pPr>
        <w:ind w:left="4755" w:hanging="360"/>
      </w:pPr>
    </w:lvl>
    <w:lvl w:ilvl="7" w:tplc="240A0019" w:tentative="1">
      <w:start w:val="1"/>
      <w:numFmt w:val="lowerLetter"/>
      <w:lvlText w:val="%8."/>
      <w:lvlJc w:val="left"/>
      <w:pPr>
        <w:ind w:left="5475" w:hanging="360"/>
      </w:pPr>
    </w:lvl>
    <w:lvl w:ilvl="8" w:tplc="240A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10" w15:restartNumberingAfterBreak="0">
    <w:nsid w:val="61C878EC"/>
    <w:multiLevelType w:val="hybridMultilevel"/>
    <w:tmpl w:val="2E9A4526"/>
    <w:lvl w:ilvl="0" w:tplc="35706220">
      <w:start w:val="1"/>
      <w:numFmt w:val="decimal"/>
      <w:lvlText w:val="%1."/>
      <w:lvlJc w:val="left"/>
      <w:pPr>
        <w:ind w:left="786" w:hanging="360"/>
      </w:pPr>
      <w:rPr>
        <w:rFonts w:hint="default"/>
        <w:b/>
        <w:caps w:val="0"/>
        <w:smallCaps w:val="0"/>
        <w:outline/>
        <w:color w:val="CE3840" w:themeColor="accent5"/>
        <w:spacing w:val="0"/>
        <w:sz w:val="36"/>
        <w:szCs w:val="36"/>
        <w14:glow w14:rad="0">
          <w14:srgbClr w14:val="000000"/>
        </w14:glow>
        <w14:shadow w14:blurRad="38100" w14:dist="22860" w14:dir="5400000" w14:sx="100000" w14:sy="100000" w14:kx="0" w14:ky="0" w14:algn="tl">
          <w14:srgbClr w14:val="000000">
            <w14:alpha w14:val="70000"/>
          </w14:srgbClr>
        </w14:shadow>
        <w14:reflection w14:blurRad="0" w14:stA="0" w14:stPos="0" w14:endA="0" w14:endPos="0" w14:dist="0" w14:dir="0" w14:fadeDir="0" w14:sx="0" w14:sy="0" w14:kx="0" w14:ky="0" w14:algn="none"/>
        <w14:textOutline w14:w="10160" w14:cap="flat" w14:cmpd="sng" w14:algn="ctr">
          <w14:solidFill>
            <w14:schemeClr w14:val="accent5"/>
          </w14:solidFill>
          <w14:prstDash w14:val="solid"/>
          <w14:round/>
        </w14:textOutline>
        <w14:textFill>
          <w14:solidFill>
            <w14:srgbClr w14:val="FFFFFF"/>
          </w14:solidFill>
        </w14:textFill>
        <w14:props3d w14:extrusionH="0" w14:contourW="0" w14:prstMaterial="none"/>
      </w:rPr>
    </w:lvl>
    <w:lvl w:ilvl="1" w:tplc="240A0019" w:tentative="1">
      <w:start w:val="1"/>
      <w:numFmt w:val="lowerLetter"/>
      <w:lvlText w:val="%2."/>
      <w:lvlJc w:val="left"/>
      <w:pPr>
        <w:ind w:left="1155" w:hanging="360"/>
      </w:pPr>
    </w:lvl>
    <w:lvl w:ilvl="2" w:tplc="240A001B" w:tentative="1">
      <w:start w:val="1"/>
      <w:numFmt w:val="lowerRoman"/>
      <w:lvlText w:val="%3."/>
      <w:lvlJc w:val="right"/>
      <w:pPr>
        <w:ind w:left="1875" w:hanging="180"/>
      </w:pPr>
    </w:lvl>
    <w:lvl w:ilvl="3" w:tplc="240A000F" w:tentative="1">
      <w:start w:val="1"/>
      <w:numFmt w:val="decimal"/>
      <w:lvlText w:val="%4."/>
      <w:lvlJc w:val="left"/>
      <w:pPr>
        <w:ind w:left="2595" w:hanging="360"/>
      </w:pPr>
    </w:lvl>
    <w:lvl w:ilvl="4" w:tplc="240A0019" w:tentative="1">
      <w:start w:val="1"/>
      <w:numFmt w:val="lowerLetter"/>
      <w:lvlText w:val="%5."/>
      <w:lvlJc w:val="left"/>
      <w:pPr>
        <w:ind w:left="3315" w:hanging="360"/>
      </w:pPr>
    </w:lvl>
    <w:lvl w:ilvl="5" w:tplc="240A001B" w:tentative="1">
      <w:start w:val="1"/>
      <w:numFmt w:val="lowerRoman"/>
      <w:lvlText w:val="%6."/>
      <w:lvlJc w:val="right"/>
      <w:pPr>
        <w:ind w:left="4035" w:hanging="180"/>
      </w:pPr>
    </w:lvl>
    <w:lvl w:ilvl="6" w:tplc="240A000F" w:tentative="1">
      <w:start w:val="1"/>
      <w:numFmt w:val="decimal"/>
      <w:lvlText w:val="%7."/>
      <w:lvlJc w:val="left"/>
      <w:pPr>
        <w:ind w:left="4755" w:hanging="360"/>
      </w:pPr>
    </w:lvl>
    <w:lvl w:ilvl="7" w:tplc="240A0019" w:tentative="1">
      <w:start w:val="1"/>
      <w:numFmt w:val="lowerLetter"/>
      <w:lvlText w:val="%8."/>
      <w:lvlJc w:val="left"/>
      <w:pPr>
        <w:ind w:left="5475" w:hanging="360"/>
      </w:pPr>
    </w:lvl>
    <w:lvl w:ilvl="8" w:tplc="240A001B" w:tentative="1">
      <w:start w:val="1"/>
      <w:numFmt w:val="lowerRoman"/>
      <w:lvlText w:val="%9."/>
      <w:lvlJc w:val="right"/>
      <w:pPr>
        <w:ind w:left="6195" w:hanging="180"/>
      </w:p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4"/>
  </w:num>
  <w:num w:numId="5">
    <w:abstractNumId w:val="9"/>
  </w:num>
  <w:num w:numId="6">
    <w:abstractNumId w:val="10"/>
  </w:num>
  <w:num w:numId="7">
    <w:abstractNumId w:val="7"/>
  </w:num>
  <w:num w:numId="8">
    <w:abstractNumId w:val="1"/>
  </w:num>
  <w:num w:numId="9">
    <w:abstractNumId w:val="6"/>
  </w:num>
  <w:num w:numId="10">
    <w:abstractNumId w:val="8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displayBackgroundShape/>
  <w:attachedTemplate r:id="rId1"/>
  <w:defaultTabStop w:val="720"/>
  <w:hyphenationZone w:val="425"/>
  <w:characterSpacingControl w:val="doNotCompress"/>
  <w:hdrShapeDefaults>
    <o:shapedefaults v:ext="edit" spidmax="2049">
      <o:colormru v:ext="edit" colors="#f60,#036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182C"/>
    <w:rsid w:val="00012C2C"/>
    <w:rsid w:val="000138CA"/>
    <w:rsid w:val="00017927"/>
    <w:rsid w:val="00017C9B"/>
    <w:rsid w:val="00027450"/>
    <w:rsid w:val="00030013"/>
    <w:rsid w:val="000311CE"/>
    <w:rsid w:val="00031A46"/>
    <w:rsid w:val="00032B77"/>
    <w:rsid w:val="00033B7F"/>
    <w:rsid w:val="000343A5"/>
    <w:rsid w:val="00035C41"/>
    <w:rsid w:val="00044FAE"/>
    <w:rsid w:val="0005376D"/>
    <w:rsid w:val="00065865"/>
    <w:rsid w:val="000675AB"/>
    <w:rsid w:val="00067C78"/>
    <w:rsid w:val="00073597"/>
    <w:rsid w:val="00086C92"/>
    <w:rsid w:val="00092A72"/>
    <w:rsid w:val="00093E45"/>
    <w:rsid w:val="00094CE3"/>
    <w:rsid w:val="00095925"/>
    <w:rsid w:val="000A3C5A"/>
    <w:rsid w:val="000B55CA"/>
    <w:rsid w:val="000B5627"/>
    <w:rsid w:val="000B5BAA"/>
    <w:rsid w:val="000C46F1"/>
    <w:rsid w:val="000D3808"/>
    <w:rsid w:val="000D3FEA"/>
    <w:rsid w:val="000D4919"/>
    <w:rsid w:val="000E1882"/>
    <w:rsid w:val="000E55A2"/>
    <w:rsid w:val="000E7B39"/>
    <w:rsid w:val="000F0149"/>
    <w:rsid w:val="000F6574"/>
    <w:rsid w:val="0010780F"/>
    <w:rsid w:val="00117380"/>
    <w:rsid w:val="0012440E"/>
    <w:rsid w:val="00131137"/>
    <w:rsid w:val="001346AA"/>
    <w:rsid w:val="00142C23"/>
    <w:rsid w:val="00144A9C"/>
    <w:rsid w:val="00145F0D"/>
    <w:rsid w:val="001547F9"/>
    <w:rsid w:val="00156143"/>
    <w:rsid w:val="00173EC6"/>
    <w:rsid w:val="00175DD6"/>
    <w:rsid w:val="00182836"/>
    <w:rsid w:val="00182B7B"/>
    <w:rsid w:val="00182F56"/>
    <w:rsid w:val="0018598D"/>
    <w:rsid w:val="00194B9B"/>
    <w:rsid w:val="00195596"/>
    <w:rsid w:val="00196BD8"/>
    <w:rsid w:val="00197BE5"/>
    <w:rsid w:val="001A0A71"/>
    <w:rsid w:val="001B136F"/>
    <w:rsid w:val="001B6AE0"/>
    <w:rsid w:val="001C0953"/>
    <w:rsid w:val="001C67A6"/>
    <w:rsid w:val="001C717D"/>
    <w:rsid w:val="001D16E6"/>
    <w:rsid w:val="001D2115"/>
    <w:rsid w:val="001D565D"/>
    <w:rsid w:val="001D5FCE"/>
    <w:rsid w:val="001D629E"/>
    <w:rsid w:val="001E0524"/>
    <w:rsid w:val="001E2E02"/>
    <w:rsid w:val="001E35CC"/>
    <w:rsid w:val="0020061C"/>
    <w:rsid w:val="00203891"/>
    <w:rsid w:val="00211AC9"/>
    <w:rsid w:val="002130FD"/>
    <w:rsid w:val="00215D12"/>
    <w:rsid w:val="00215F81"/>
    <w:rsid w:val="00217B2E"/>
    <w:rsid w:val="002212BD"/>
    <w:rsid w:val="0022248C"/>
    <w:rsid w:val="00223CAB"/>
    <w:rsid w:val="00226C5C"/>
    <w:rsid w:val="00227DAD"/>
    <w:rsid w:val="0023467B"/>
    <w:rsid w:val="00242039"/>
    <w:rsid w:val="002436C6"/>
    <w:rsid w:val="002446A9"/>
    <w:rsid w:val="00251394"/>
    <w:rsid w:val="00262770"/>
    <w:rsid w:val="00266FDB"/>
    <w:rsid w:val="00271B10"/>
    <w:rsid w:val="0028327E"/>
    <w:rsid w:val="00284A95"/>
    <w:rsid w:val="00287E97"/>
    <w:rsid w:val="00290739"/>
    <w:rsid w:val="002931F9"/>
    <w:rsid w:val="00293D10"/>
    <w:rsid w:val="002A02BE"/>
    <w:rsid w:val="002A19A1"/>
    <w:rsid w:val="002A20C6"/>
    <w:rsid w:val="002A5651"/>
    <w:rsid w:val="002A6ABF"/>
    <w:rsid w:val="002B2013"/>
    <w:rsid w:val="002B5BCA"/>
    <w:rsid w:val="002C0F19"/>
    <w:rsid w:val="002C3B18"/>
    <w:rsid w:val="002C3E56"/>
    <w:rsid w:val="002C4BDE"/>
    <w:rsid w:val="002C6098"/>
    <w:rsid w:val="002C72D3"/>
    <w:rsid w:val="002D1C79"/>
    <w:rsid w:val="002D7AE4"/>
    <w:rsid w:val="002E2D28"/>
    <w:rsid w:val="002E56FA"/>
    <w:rsid w:val="002F08E6"/>
    <w:rsid w:val="002F4695"/>
    <w:rsid w:val="0030070D"/>
    <w:rsid w:val="00306DE6"/>
    <w:rsid w:val="00307C62"/>
    <w:rsid w:val="00317F3F"/>
    <w:rsid w:val="003215F9"/>
    <w:rsid w:val="00337CD8"/>
    <w:rsid w:val="00342E1E"/>
    <w:rsid w:val="0034347C"/>
    <w:rsid w:val="00343C91"/>
    <w:rsid w:val="00344343"/>
    <w:rsid w:val="00350675"/>
    <w:rsid w:val="00354626"/>
    <w:rsid w:val="00361C43"/>
    <w:rsid w:val="003668A8"/>
    <w:rsid w:val="00377C8B"/>
    <w:rsid w:val="003845F6"/>
    <w:rsid w:val="0039182C"/>
    <w:rsid w:val="00393302"/>
    <w:rsid w:val="003A4199"/>
    <w:rsid w:val="003A67D2"/>
    <w:rsid w:val="003B3DC1"/>
    <w:rsid w:val="003C0D7B"/>
    <w:rsid w:val="003C656F"/>
    <w:rsid w:val="003C6808"/>
    <w:rsid w:val="003C6E41"/>
    <w:rsid w:val="003D0796"/>
    <w:rsid w:val="003D0F96"/>
    <w:rsid w:val="003D498C"/>
    <w:rsid w:val="003E0889"/>
    <w:rsid w:val="003E3165"/>
    <w:rsid w:val="003E558B"/>
    <w:rsid w:val="00417943"/>
    <w:rsid w:val="00421653"/>
    <w:rsid w:val="0042750B"/>
    <w:rsid w:val="00433233"/>
    <w:rsid w:val="00436060"/>
    <w:rsid w:val="00440E36"/>
    <w:rsid w:val="0044284A"/>
    <w:rsid w:val="00443EF2"/>
    <w:rsid w:val="00452FB8"/>
    <w:rsid w:val="004573DC"/>
    <w:rsid w:val="004629D5"/>
    <w:rsid w:val="00475FAE"/>
    <w:rsid w:val="00480590"/>
    <w:rsid w:val="00482A57"/>
    <w:rsid w:val="00490431"/>
    <w:rsid w:val="0049434E"/>
    <w:rsid w:val="004A1013"/>
    <w:rsid w:val="004A2F3F"/>
    <w:rsid w:val="004A627C"/>
    <w:rsid w:val="004A79BA"/>
    <w:rsid w:val="004C20C3"/>
    <w:rsid w:val="004C23B0"/>
    <w:rsid w:val="004C398F"/>
    <w:rsid w:val="004C502B"/>
    <w:rsid w:val="004D5122"/>
    <w:rsid w:val="004E33BD"/>
    <w:rsid w:val="004E6F69"/>
    <w:rsid w:val="004F07BB"/>
    <w:rsid w:val="004F58A4"/>
    <w:rsid w:val="004F742A"/>
    <w:rsid w:val="005048F1"/>
    <w:rsid w:val="00505B18"/>
    <w:rsid w:val="00507AA2"/>
    <w:rsid w:val="005167BC"/>
    <w:rsid w:val="00526975"/>
    <w:rsid w:val="00530C34"/>
    <w:rsid w:val="00533F32"/>
    <w:rsid w:val="00536217"/>
    <w:rsid w:val="00536639"/>
    <w:rsid w:val="00540D22"/>
    <w:rsid w:val="00542F77"/>
    <w:rsid w:val="00543887"/>
    <w:rsid w:val="00543F68"/>
    <w:rsid w:val="00544C14"/>
    <w:rsid w:val="00545C2D"/>
    <w:rsid w:val="00551188"/>
    <w:rsid w:val="00556F97"/>
    <w:rsid w:val="00563E34"/>
    <w:rsid w:val="00577D92"/>
    <w:rsid w:val="005846D3"/>
    <w:rsid w:val="0058536F"/>
    <w:rsid w:val="00591915"/>
    <w:rsid w:val="005925DF"/>
    <w:rsid w:val="00597DD7"/>
    <w:rsid w:val="005A0211"/>
    <w:rsid w:val="005A02D4"/>
    <w:rsid w:val="005A1809"/>
    <w:rsid w:val="005C31E6"/>
    <w:rsid w:val="005D1B22"/>
    <w:rsid w:val="005D3973"/>
    <w:rsid w:val="005D47D6"/>
    <w:rsid w:val="005D72EF"/>
    <w:rsid w:val="005F3036"/>
    <w:rsid w:val="005F588C"/>
    <w:rsid w:val="00600295"/>
    <w:rsid w:val="00604741"/>
    <w:rsid w:val="00605C50"/>
    <w:rsid w:val="00613071"/>
    <w:rsid w:val="006334EC"/>
    <w:rsid w:val="00635552"/>
    <w:rsid w:val="00635FC9"/>
    <w:rsid w:val="0063683C"/>
    <w:rsid w:val="00637248"/>
    <w:rsid w:val="00656EEE"/>
    <w:rsid w:val="00657B8C"/>
    <w:rsid w:val="00661477"/>
    <w:rsid w:val="00667C5F"/>
    <w:rsid w:val="00674FBA"/>
    <w:rsid w:val="00676604"/>
    <w:rsid w:val="00682A19"/>
    <w:rsid w:val="0068349D"/>
    <w:rsid w:val="00685F82"/>
    <w:rsid w:val="006876F5"/>
    <w:rsid w:val="00687F88"/>
    <w:rsid w:val="00694253"/>
    <w:rsid w:val="00694DBA"/>
    <w:rsid w:val="006957AC"/>
    <w:rsid w:val="006A148A"/>
    <w:rsid w:val="006B7082"/>
    <w:rsid w:val="006C2143"/>
    <w:rsid w:val="006C2DBF"/>
    <w:rsid w:val="006C5AF8"/>
    <w:rsid w:val="006C60E6"/>
    <w:rsid w:val="006D391B"/>
    <w:rsid w:val="006D516F"/>
    <w:rsid w:val="006E71C5"/>
    <w:rsid w:val="006F1011"/>
    <w:rsid w:val="006F16D3"/>
    <w:rsid w:val="006F2535"/>
    <w:rsid w:val="006F48F9"/>
    <w:rsid w:val="006F4B72"/>
    <w:rsid w:val="006F4FFB"/>
    <w:rsid w:val="00703AC4"/>
    <w:rsid w:val="00722813"/>
    <w:rsid w:val="00724548"/>
    <w:rsid w:val="00732ADC"/>
    <w:rsid w:val="00741C8B"/>
    <w:rsid w:val="0074569F"/>
    <w:rsid w:val="0074708E"/>
    <w:rsid w:val="00751C89"/>
    <w:rsid w:val="007529B8"/>
    <w:rsid w:val="00753469"/>
    <w:rsid w:val="0076061C"/>
    <w:rsid w:val="00764800"/>
    <w:rsid w:val="00765ECF"/>
    <w:rsid w:val="0078192A"/>
    <w:rsid w:val="00784B3E"/>
    <w:rsid w:val="00787ADB"/>
    <w:rsid w:val="00791D78"/>
    <w:rsid w:val="00792701"/>
    <w:rsid w:val="0079770A"/>
    <w:rsid w:val="007A4B73"/>
    <w:rsid w:val="007A7AF5"/>
    <w:rsid w:val="007B0B44"/>
    <w:rsid w:val="007B131D"/>
    <w:rsid w:val="007B1A84"/>
    <w:rsid w:val="007B26FE"/>
    <w:rsid w:val="007B4285"/>
    <w:rsid w:val="007C1E5C"/>
    <w:rsid w:val="007C59E8"/>
    <w:rsid w:val="007C6BAA"/>
    <w:rsid w:val="007C71C2"/>
    <w:rsid w:val="007D18C2"/>
    <w:rsid w:val="007F26A6"/>
    <w:rsid w:val="007F72F4"/>
    <w:rsid w:val="00801DC5"/>
    <w:rsid w:val="00813576"/>
    <w:rsid w:val="0081374B"/>
    <w:rsid w:val="00817153"/>
    <w:rsid w:val="00822EE4"/>
    <w:rsid w:val="00823B30"/>
    <w:rsid w:val="00832BC5"/>
    <w:rsid w:val="008351AD"/>
    <w:rsid w:val="00835537"/>
    <w:rsid w:val="00835B54"/>
    <w:rsid w:val="00846AA4"/>
    <w:rsid w:val="00847761"/>
    <w:rsid w:val="00850B62"/>
    <w:rsid w:val="00852515"/>
    <w:rsid w:val="00854546"/>
    <w:rsid w:val="008575F2"/>
    <w:rsid w:val="00863013"/>
    <w:rsid w:val="00870053"/>
    <w:rsid w:val="00873269"/>
    <w:rsid w:val="00876AF2"/>
    <w:rsid w:val="0088403B"/>
    <w:rsid w:val="00886244"/>
    <w:rsid w:val="00887FAE"/>
    <w:rsid w:val="00890C96"/>
    <w:rsid w:val="008A109A"/>
    <w:rsid w:val="008A6AE8"/>
    <w:rsid w:val="008B17BF"/>
    <w:rsid w:val="008B349C"/>
    <w:rsid w:val="008B671B"/>
    <w:rsid w:val="008B7221"/>
    <w:rsid w:val="008C3040"/>
    <w:rsid w:val="008C36F9"/>
    <w:rsid w:val="008C3D6E"/>
    <w:rsid w:val="008C3E1A"/>
    <w:rsid w:val="008C4AE1"/>
    <w:rsid w:val="008C6FD6"/>
    <w:rsid w:val="008D46DF"/>
    <w:rsid w:val="008D6CC9"/>
    <w:rsid w:val="008E386C"/>
    <w:rsid w:val="008E4ACE"/>
    <w:rsid w:val="008E6459"/>
    <w:rsid w:val="008F56AF"/>
    <w:rsid w:val="008F6F17"/>
    <w:rsid w:val="009020F7"/>
    <w:rsid w:val="0090481F"/>
    <w:rsid w:val="009049FA"/>
    <w:rsid w:val="0090556E"/>
    <w:rsid w:val="00912192"/>
    <w:rsid w:val="009202E1"/>
    <w:rsid w:val="0092368D"/>
    <w:rsid w:val="009237DD"/>
    <w:rsid w:val="00925499"/>
    <w:rsid w:val="00926CBF"/>
    <w:rsid w:val="00927F01"/>
    <w:rsid w:val="0093036A"/>
    <w:rsid w:val="009316A0"/>
    <w:rsid w:val="009378C5"/>
    <w:rsid w:val="009404F5"/>
    <w:rsid w:val="009424DB"/>
    <w:rsid w:val="0094271A"/>
    <w:rsid w:val="00947D9C"/>
    <w:rsid w:val="00975348"/>
    <w:rsid w:val="00976165"/>
    <w:rsid w:val="00982937"/>
    <w:rsid w:val="0098294E"/>
    <w:rsid w:val="00991094"/>
    <w:rsid w:val="009A0CC1"/>
    <w:rsid w:val="009A2400"/>
    <w:rsid w:val="009A53AA"/>
    <w:rsid w:val="009A7E40"/>
    <w:rsid w:val="009B13C5"/>
    <w:rsid w:val="009B4B89"/>
    <w:rsid w:val="009C00BC"/>
    <w:rsid w:val="009C7721"/>
    <w:rsid w:val="009D637D"/>
    <w:rsid w:val="009E0665"/>
    <w:rsid w:val="009E31F6"/>
    <w:rsid w:val="00A0208F"/>
    <w:rsid w:val="00A05D79"/>
    <w:rsid w:val="00A131B1"/>
    <w:rsid w:val="00A262C3"/>
    <w:rsid w:val="00A305B3"/>
    <w:rsid w:val="00A30EFA"/>
    <w:rsid w:val="00A32100"/>
    <w:rsid w:val="00A346AF"/>
    <w:rsid w:val="00A34D5D"/>
    <w:rsid w:val="00A46C3D"/>
    <w:rsid w:val="00A65A86"/>
    <w:rsid w:val="00A66B16"/>
    <w:rsid w:val="00A75DC8"/>
    <w:rsid w:val="00A85B53"/>
    <w:rsid w:val="00AA7B58"/>
    <w:rsid w:val="00AB0055"/>
    <w:rsid w:val="00AB5F07"/>
    <w:rsid w:val="00AB6275"/>
    <w:rsid w:val="00AB6BF7"/>
    <w:rsid w:val="00AC73BE"/>
    <w:rsid w:val="00AD0D1F"/>
    <w:rsid w:val="00AD2503"/>
    <w:rsid w:val="00AE2006"/>
    <w:rsid w:val="00AE2EAD"/>
    <w:rsid w:val="00AE4F4B"/>
    <w:rsid w:val="00AF0A54"/>
    <w:rsid w:val="00AF6B54"/>
    <w:rsid w:val="00B01288"/>
    <w:rsid w:val="00B03CC9"/>
    <w:rsid w:val="00B04874"/>
    <w:rsid w:val="00B07798"/>
    <w:rsid w:val="00B14DF5"/>
    <w:rsid w:val="00B152EC"/>
    <w:rsid w:val="00B20A20"/>
    <w:rsid w:val="00B25EAB"/>
    <w:rsid w:val="00B31483"/>
    <w:rsid w:val="00B351ED"/>
    <w:rsid w:val="00B4031B"/>
    <w:rsid w:val="00B432B1"/>
    <w:rsid w:val="00B45D52"/>
    <w:rsid w:val="00B46E5C"/>
    <w:rsid w:val="00B5020F"/>
    <w:rsid w:val="00B6339B"/>
    <w:rsid w:val="00B64CA9"/>
    <w:rsid w:val="00B724B4"/>
    <w:rsid w:val="00B934F1"/>
    <w:rsid w:val="00B95EEF"/>
    <w:rsid w:val="00B965A6"/>
    <w:rsid w:val="00B97FBB"/>
    <w:rsid w:val="00BA14D5"/>
    <w:rsid w:val="00BA2676"/>
    <w:rsid w:val="00BA5F43"/>
    <w:rsid w:val="00BA7136"/>
    <w:rsid w:val="00BB69A3"/>
    <w:rsid w:val="00BC0A15"/>
    <w:rsid w:val="00BC15AC"/>
    <w:rsid w:val="00BD35E5"/>
    <w:rsid w:val="00BE142A"/>
    <w:rsid w:val="00BE68AB"/>
    <w:rsid w:val="00BE74E9"/>
    <w:rsid w:val="00BF058A"/>
    <w:rsid w:val="00BF1DF0"/>
    <w:rsid w:val="00C10B80"/>
    <w:rsid w:val="00C11A2F"/>
    <w:rsid w:val="00C11B17"/>
    <w:rsid w:val="00C14A90"/>
    <w:rsid w:val="00C16B9E"/>
    <w:rsid w:val="00C226C3"/>
    <w:rsid w:val="00C275B5"/>
    <w:rsid w:val="00C31DB7"/>
    <w:rsid w:val="00C3417E"/>
    <w:rsid w:val="00C34D58"/>
    <w:rsid w:val="00C36BA0"/>
    <w:rsid w:val="00C418FC"/>
    <w:rsid w:val="00C45A95"/>
    <w:rsid w:val="00C5026B"/>
    <w:rsid w:val="00C51384"/>
    <w:rsid w:val="00C54767"/>
    <w:rsid w:val="00C63EB3"/>
    <w:rsid w:val="00C673B7"/>
    <w:rsid w:val="00C7351E"/>
    <w:rsid w:val="00C769E4"/>
    <w:rsid w:val="00C80B02"/>
    <w:rsid w:val="00C84029"/>
    <w:rsid w:val="00C904E7"/>
    <w:rsid w:val="00C955E4"/>
    <w:rsid w:val="00C95DAA"/>
    <w:rsid w:val="00C9782D"/>
    <w:rsid w:val="00CA3429"/>
    <w:rsid w:val="00CA706B"/>
    <w:rsid w:val="00CA7164"/>
    <w:rsid w:val="00CB2C6A"/>
    <w:rsid w:val="00CB6967"/>
    <w:rsid w:val="00CC15CC"/>
    <w:rsid w:val="00CC32F3"/>
    <w:rsid w:val="00CD17A1"/>
    <w:rsid w:val="00CD27A8"/>
    <w:rsid w:val="00CD356F"/>
    <w:rsid w:val="00CE31DE"/>
    <w:rsid w:val="00CE6823"/>
    <w:rsid w:val="00CF47C7"/>
    <w:rsid w:val="00CF77C7"/>
    <w:rsid w:val="00D10049"/>
    <w:rsid w:val="00D31D35"/>
    <w:rsid w:val="00D3296E"/>
    <w:rsid w:val="00D3742D"/>
    <w:rsid w:val="00D42DD9"/>
    <w:rsid w:val="00D5641A"/>
    <w:rsid w:val="00D607C4"/>
    <w:rsid w:val="00D760C9"/>
    <w:rsid w:val="00D86617"/>
    <w:rsid w:val="00D93AE7"/>
    <w:rsid w:val="00D94A3B"/>
    <w:rsid w:val="00D95CB1"/>
    <w:rsid w:val="00DA13C5"/>
    <w:rsid w:val="00DA3A83"/>
    <w:rsid w:val="00DA3DDD"/>
    <w:rsid w:val="00DA4AF8"/>
    <w:rsid w:val="00DB183A"/>
    <w:rsid w:val="00DB54AD"/>
    <w:rsid w:val="00DC3CE4"/>
    <w:rsid w:val="00DD40EF"/>
    <w:rsid w:val="00DD6CE6"/>
    <w:rsid w:val="00DE3623"/>
    <w:rsid w:val="00DF45B3"/>
    <w:rsid w:val="00DF4BD9"/>
    <w:rsid w:val="00DF79FC"/>
    <w:rsid w:val="00E04DF1"/>
    <w:rsid w:val="00E107A1"/>
    <w:rsid w:val="00E10DA0"/>
    <w:rsid w:val="00E20D07"/>
    <w:rsid w:val="00E44C58"/>
    <w:rsid w:val="00E46069"/>
    <w:rsid w:val="00E50271"/>
    <w:rsid w:val="00E54E62"/>
    <w:rsid w:val="00E57AF5"/>
    <w:rsid w:val="00E57B9D"/>
    <w:rsid w:val="00E60999"/>
    <w:rsid w:val="00E65DF4"/>
    <w:rsid w:val="00E70F0A"/>
    <w:rsid w:val="00E76A45"/>
    <w:rsid w:val="00E8477D"/>
    <w:rsid w:val="00E87AF7"/>
    <w:rsid w:val="00E910DF"/>
    <w:rsid w:val="00E9744E"/>
    <w:rsid w:val="00EA7840"/>
    <w:rsid w:val="00EB273A"/>
    <w:rsid w:val="00EB3639"/>
    <w:rsid w:val="00EC2105"/>
    <w:rsid w:val="00EC4ECB"/>
    <w:rsid w:val="00ED359F"/>
    <w:rsid w:val="00ED60CF"/>
    <w:rsid w:val="00EE1785"/>
    <w:rsid w:val="00EE336F"/>
    <w:rsid w:val="00EF701E"/>
    <w:rsid w:val="00EF7641"/>
    <w:rsid w:val="00F03788"/>
    <w:rsid w:val="00F06C77"/>
    <w:rsid w:val="00F10D30"/>
    <w:rsid w:val="00F143B1"/>
    <w:rsid w:val="00F14DB5"/>
    <w:rsid w:val="00F20F67"/>
    <w:rsid w:val="00F2127B"/>
    <w:rsid w:val="00F222C2"/>
    <w:rsid w:val="00F23399"/>
    <w:rsid w:val="00F2360B"/>
    <w:rsid w:val="00F24C44"/>
    <w:rsid w:val="00F26F2A"/>
    <w:rsid w:val="00F300FF"/>
    <w:rsid w:val="00F33BCC"/>
    <w:rsid w:val="00F35C1A"/>
    <w:rsid w:val="00F36DE8"/>
    <w:rsid w:val="00F423C1"/>
    <w:rsid w:val="00F4251B"/>
    <w:rsid w:val="00F43269"/>
    <w:rsid w:val="00F45F04"/>
    <w:rsid w:val="00F516FA"/>
    <w:rsid w:val="00F52065"/>
    <w:rsid w:val="00F65CD2"/>
    <w:rsid w:val="00F66171"/>
    <w:rsid w:val="00F663D1"/>
    <w:rsid w:val="00F85D7D"/>
    <w:rsid w:val="00F86998"/>
    <w:rsid w:val="00F94A6A"/>
    <w:rsid w:val="00FA2FBD"/>
    <w:rsid w:val="00FA399B"/>
    <w:rsid w:val="00FB2428"/>
    <w:rsid w:val="00FB4580"/>
    <w:rsid w:val="00FD4E48"/>
    <w:rsid w:val="00FF0912"/>
    <w:rsid w:val="00FF2D91"/>
    <w:rsid w:val="00FF3313"/>
    <w:rsid w:val="00FF3B93"/>
    <w:rsid w:val="00FF71C9"/>
    <w:rsid w:val="00FF73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f60,#036"/>
    </o:shapedefaults>
    <o:shapelayout v:ext="edit">
      <o:idmap v:ext="edit" data="1"/>
    </o:shapelayout>
  </w:shapeDefaults>
  <w:decimalSymbol w:val=","/>
  <w:listSeparator w:val=";"/>
  <w14:docId w14:val="389F0709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3" w:unhideWhenUsed="1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/>
    <w:lsdException w:name="footer" w:semiHidden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 w:unhideWhenUsed="1"/>
    <w:lsdException w:name="HTML Keyboard" w:semiHidden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4"/>
    <w:qFormat/>
    <w:rsid w:val="00540D22"/>
  </w:style>
  <w:style w:type="paragraph" w:styleId="Ttulo1">
    <w:name w:val="heading 1"/>
    <w:basedOn w:val="Normal"/>
    <w:next w:val="Normal"/>
    <w:link w:val="Ttulo1Car"/>
    <w:qFormat/>
    <w:rsid w:val="00540D22"/>
    <w:pPr>
      <w:keepNext/>
      <w:keepLines/>
      <w:spacing w:before="240"/>
      <w:jc w:val="center"/>
      <w:outlineLvl w:val="0"/>
    </w:pPr>
    <w:rPr>
      <w:rFonts w:asciiTheme="majorHAnsi" w:eastAsiaTheme="majorEastAsia" w:hAnsiTheme="majorHAnsi" w:cstheme="majorBidi"/>
      <w:b/>
      <w:color w:val="FFD028" w:themeColor="accent4"/>
      <w:sz w:val="188"/>
      <w:szCs w:val="32"/>
    </w:rPr>
  </w:style>
  <w:style w:type="paragraph" w:styleId="Ttulo2">
    <w:name w:val="heading 2"/>
    <w:basedOn w:val="Normal"/>
    <w:next w:val="Normal"/>
    <w:link w:val="Ttulo2Car"/>
    <w:uiPriority w:val="1"/>
    <w:qFormat/>
    <w:rsid w:val="00540D22"/>
    <w:pPr>
      <w:keepNext/>
      <w:keepLines/>
      <w:jc w:val="center"/>
      <w:outlineLvl w:val="1"/>
    </w:pPr>
    <w:rPr>
      <w:rFonts w:eastAsiaTheme="majorEastAsia" w:cstheme="majorBidi"/>
      <w:color w:val="FFFFFF" w:themeColor="background1"/>
      <w:sz w:val="72"/>
      <w:szCs w:val="26"/>
    </w:rPr>
  </w:style>
  <w:style w:type="paragraph" w:styleId="Ttulo3">
    <w:name w:val="heading 3"/>
    <w:basedOn w:val="Normal"/>
    <w:next w:val="Normal"/>
    <w:link w:val="Ttulo3Car"/>
    <w:uiPriority w:val="2"/>
    <w:qFormat/>
    <w:rsid w:val="00540D22"/>
    <w:pPr>
      <w:keepNext/>
      <w:keepLines/>
      <w:spacing w:after="120"/>
      <w:jc w:val="center"/>
      <w:outlineLvl w:val="2"/>
    </w:pPr>
    <w:rPr>
      <w:rFonts w:eastAsiaTheme="majorEastAsia" w:cstheme="majorBidi"/>
      <w:color w:val="FFFFFF" w:themeColor="background1"/>
      <w:sz w:val="36"/>
    </w:rPr>
  </w:style>
  <w:style w:type="paragraph" w:styleId="Ttulo4">
    <w:name w:val="heading 4"/>
    <w:basedOn w:val="Normal"/>
    <w:next w:val="Normal"/>
    <w:link w:val="Ttulo4Car"/>
    <w:uiPriority w:val="3"/>
    <w:qFormat/>
    <w:rsid w:val="00540D22"/>
    <w:pPr>
      <w:keepNext/>
      <w:keepLines/>
      <w:jc w:val="center"/>
      <w:outlineLvl w:val="3"/>
    </w:pPr>
    <w:rPr>
      <w:rFonts w:eastAsiaTheme="majorEastAsia" w:cstheme="majorBidi"/>
      <w:iCs/>
      <w:color w:val="000000" w:themeColor="tex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9A0CC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limitadorgrfico">
    <w:name w:val="Delimitador gráfico"/>
    <w:basedOn w:val="Normal"/>
    <w:link w:val="DelimitadorgrficoCar"/>
    <w:uiPriority w:val="5"/>
    <w:qFormat/>
    <w:rsid w:val="009A0CC1"/>
    <w:rPr>
      <w:sz w:val="10"/>
    </w:rPr>
  </w:style>
  <w:style w:type="character" w:customStyle="1" w:styleId="Ttulo1Car">
    <w:name w:val="Título 1 Car"/>
    <w:basedOn w:val="Fuentedeprrafopredeter"/>
    <w:link w:val="Ttulo1"/>
    <w:rsid w:val="00540D22"/>
    <w:rPr>
      <w:rFonts w:asciiTheme="majorHAnsi" w:eastAsiaTheme="majorEastAsia" w:hAnsiTheme="majorHAnsi" w:cstheme="majorBidi"/>
      <w:b/>
      <w:color w:val="FFD028" w:themeColor="accent4"/>
      <w:sz w:val="188"/>
      <w:szCs w:val="32"/>
    </w:rPr>
  </w:style>
  <w:style w:type="character" w:customStyle="1" w:styleId="Ttulo2Car">
    <w:name w:val="Título 2 Car"/>
    <w:basedOn w:val="Fuentedeprrafopredeter"/>
    <w:link w:val="Ttulo2"/>
    <w:uiPriority w:val="1"/>
    <w:rsid w:val="00540D22"/>
    <w:rPr>
      <w:rFonts w:eastAsiaTheme="majorEastAsia" w:cstheme="majorBidi"/>
      <w:color w:val="FFFFFF" w:themeColor="background1"/>
      <w:sz w:val="72"/>
      <w:szCs w:val="26"/>
    </w:rPr>
  </w:style>
  <w:style w:type="character" w:customStyle="1" w:styleId="Ttulo3Car">
    <w:name w:val="Título 3 Car"/>
    <w:basedOn w:val="Fuentedeprrafopredeter"/>
    <w:link w:val="Ttulo3"/>
    <w:uiPriority w:val="2"/>
    <w:rsid w:val="00540D22"/>
    <w:rPr>
      <w:rFonts w:eastAsiaTheme="majorEastAsia" w:cstheme="majorBidi"/>
      <w:color w:val="FFFFFF" w:themeColor="background1"/>
      <w:sz w:val="36"/>
    </w:rPr>
  </w:style>
  <w:style w:type="character" w:customStyle="1" w:styleId="Ttulo4Car">
    <w:name w:val="Título 4 Car"/>
    <w:basedOn w:val="Fuentedeprrafopredeter"/>
    <w:link w:val="Ttulo4"/>
    <w:uiPriority w:val="3"/>
    <w:rsid w:val="00540D22"/>
    <w:rPr>
      <w:rFonts w:eastAsiaTheme="majorEastAsia" w:cstheme="majorBidi"/>
      <w:iCs/>
      <w:color w:val="000000" w:themeColor="text1"/>
    </w:rPr>
  </w:style>
  <w:style w:type="character" w:styleId="Textodelmarcadordeposicin">
    <w:name w:val="Placeholder Text"/>
    <w:basedOn w:val="Fuentedeprrafopredeter"/>
    <w:uiPriority w:val="99"/>
    <w:semiHidden/>
    <w:rsid w:val="00540D22"/>
    <w:rPr>
      <w:color w:val="808080"/>
    </w:rPr>
  </w:style>
  <w:style w:type="paragraph" w:styleId="Encabezado">
    <w:name w:val="header"/>
    <w:basedOn w:val="Normal"/>
    <w:link w:val="EncabezadoCar"/>
    <w:uiPriority w:val="99"/>
    <w:semiHidden/>
    <w:rsid w:val="00CB2C6A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CB2C6A"/>
  </w:style>
  <w:style w:type="paragraph" w:styleId="Piedepgina">
    <w:name w:val="footer"/>
    <w:basedOn w:val="Normal"/>
    <w:link w:val="PiedepginaCar"/>
    <w:uiPriority w:val="99"/>
    <w:semiHidden/>
    <w:rsid w:val="00CB2C6A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CB2C6A"/>
  </w:style>
  <w:style w:type="paragraph" w:styleId="Descripcin">
    <w:name w:val="caption"/>
    <w:basedOn w:val="Normal"/>
    <w:next w:val="Normal"/>
    <w:link w:val="DescripcinCar"/>
    <w:uiPriority w:val="35"/>
    <w:semiHidden/>
    <w:qFormat/>
    <w:rsid w:val="00307C62"/>
    <w:pPr>
      <w:spacing w:after="200"/>
    </w:pPr>
    <w:rPr>
      <w:i/>
      <w:iCs/>
      <w:color w:val="5E5E5E" w:themeColor="text2"/>
      <w:sz w:val="18"/>
      <w:szCs w:val="18"/>
    </w:rPr>
  </w:style>
  <w:style w:type="paragraph" w:styleId="Prrafodelista">
    <w:name w:val="List Paragraph"/>
    <w:basedOn w:val="Normal"/>
    <w:uiPriority w:val="34"/>
    <w:semiHidden/>
    <w:qFormat/>
    <w:rsid w:val="002D1C79"/>
    <w:pPr>
      <w:ind w:left="720"/>
      <w:contextualSpacing/>
    </w:pPr>
  </w:style>
  <w:style w:type="character" w:styleId="Hipervnculo">
    <w:name w:val="Hyperlink"/>
    <w:basedOn w:val="Fuentedeprrafopredeter"/>
    <w:uiPriority w:val="99"/>
    <w:semiHidden/>
    <w:rsid w:val="0030070D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0070D"/>
    <w:rPr>
      <w:color w:val="605E5C"/>
      <w:shd w:val="clear" w:color="auto" w:fill="E1DFDD"/>
    </w:rPr>
  </w:style>
  <w:style w:type="paragraph" w:customStyle="1" w:styleId="facebook">
    <w:name w:val="facebook"/>
    <w:basedOn w:val="Delimitadorgrfico"/>
    <w:link w:val="facebookCar"/>
    <w:uiPriority w:val="4"/>
    <w:qFormat/>
    <w:rsid w:val="007B4285"/>
    <w:pPr>
      <w:jc w:val="right"/>
    </w:pPr>
    <w:rPr>
      <w:rFonts w:ascii="Facebook Letter Faces" w:hAnsi="Facebook Letter Faces"/>
      <w:b/>
      <w:color w:val="0066FF"/>
      <w:sz w:val="72"/>
      <w:szCs w:val="72"/>
      <w14:textOutline w14:w="0" w14:cap="flat" w14:cmpd="sng" w14:algn="ctr">
        <w14:noFill/>
        <w14:prstDash w14:val="solid"/>
        <w14:round/>
      </w14:textOutline>
      <w14:props3d w14:extrusionH="57150" w14:contourW="0" w14:prstMaterial="softEdge">
        <w14:bevelT w14:w="25400" w14:h="38100" w14:prst="circle"/>
      </w14:props3d>
    </w:rPr>
  </w:style>
  <w:style w:type="paragraph" w:customStyle="1" w:styleId="MENU">
    <w:name w:val="MENU"/>
    <w:basedOn w:val="Descripcin"/>
    <w:link w:val="MENUCar"/>
    <w:uiPriority w:val="4"/>
    <w:qFormat/>
    <w:rsid w:val="007B4285"/>
    <w:pPr>
      <w:spacing w:after="0" w:line="240" w:lineRule="atLeast"/>
      <w:jc w:val="center"/>
    </w:pPr>
    <w:rPr>
      <w:rFonts w:ascii="Fredoka One" w:hAnsi="Fredoka One"/>
      <w:b/>
      <w:i w:val="0"/>
      <w:iCs w:val="0"/>
      <w:color w:val="FFD028" w:themeColor="accent4"/>
      <w:sz w:val="72"/>
      <w:szCs w:val="72"/>
      <w:lang w:val="es-CO"/>
      <w14:textOutline w14:w="0" w14:cap="flat" w14:cmpd="sng" w14:algn="ctr">
        <w14:noFill/>
        <w14:prstDash w14:val="solid"/>
        <w14:round/>
      </w14:textOutline>
      <w14:props3d w14:extrusionH="57150" w14:contourW="0" w14:prstMaterial="softEdge">
        <w14:bevelT w14:w="25400" w14:h="38100" w14:prst="circle"/>
      </w14:props3d>
    </w:rPr>
  </w:style>
  <w:style w:type="character" w:customStyle="1" w:styleId="DelimitadorgrficoCar">
    <w:name w:val="Delimitador gráfico Car"/>
    <w:basedOn w:val="Fuentedeprrafopredeter"/>
    <w:link w:val="Delimitadorgrfico"/>
    <w:uiPriority w:val="5"/>
    <w:rsid w:val="007B4285"/>
    <w:rPr>
      <w:sz w:val="10"/>
    </w:rPr>
  </w:style>
  <w:style w:type="character" w:customStyle="1" w:styleId="facebookCar">
    <w:name w:val="facebook Car"/>
    <w:basedOn w:val="DelimitadorgrficoCar"/>
    <w:link w:val="facebook"/>
    <w:uiPriority w:val="4"/>
    <w:rsid w:val="007B4285"/>
    <w:rPr>
      <w:rFonts w:ascii="Facebook Letter Faces" w:hAnsi="Facebook Letter Faces"/>
      <w:b/>
      <w:color w:val="0066FF"/>
      <w:sz w:val="72"/>
      <w:szCs w:val="72"/>
      <w14:textOutline w14:w="0" w14:cap="flat" w14:cmpd="sng" w14:algn="ctr">
        <w14:noFill/>
        <w14:prstDash w14:val="solid"/>
        <w14:round/>
      </w14:textOutline>
      <w14:props3d w14:extrusionH="57150" w14:contourW="0" w14:prstMaterial="softEdge">
        <w14:bevelT w14:w="25400" w14:h="38100" w14:prst="circle"/>
      </w14:props3d>
    </w:rPr>
  </w:style>
  <w:style w:type="character" w:customStyle="1" w:styleId="DescripcinCar">
    <w:name w:val="Descripción Car"/>
    <w:basedOn w:val="Fuentedeprrafopredeter"/>
    <w:link w:val="Descripcin"/>
    <w:uiPriority w:val="35"/>
    <w:semiHidden/>
    <w:rsid w:val="007B4285"/>
    <w:rPr>
      <w:i/>
      <w:iCs/>
      <w:color w:val="5E5E5E" w:themeColor="text2"/>
      <w:sz w:val="18"/>
      <w:szCs w:val="18"/>
    </w:rPr>
  </w:style>
  <w:style w:type="character" w:customStyle="1" w:styleId="MENUCar">
    <w:name w:val="MENU Car"/>
    <w:basedOn w:val="DescripcinCar"/>
    <w:link w:val="MENU"/>
    <w:uiPriority w:val="4"/>
    <w:rsid w:val="007B4285"/>
    <w:rPr>
      <w:rFonts w:ascii="Fredoka One" w:hAnsi="Fredoka One"/>
      <w:b/>
      <w:i w:val="0"/>
      <w:iCs w:val="0"/>
      <w:color w:val="FFD028" w:themeColor="accent4"/>
      <w:sz w:val="72"/>
      <w:szCs w:val="72"/>
      <w:lang w:val="es-CO"/>
      <w14:textOutline w14:w="0" w14:cap="flat" w14:cmpd="sng" w14:algn="ctr">
        <w14:noFill/>
        <w14:prstDash w14:val="solid"/>
        <w14:round/>
      </w14:textOutline>
      <w14:props3d w14:extrusionH="57150" w14:contourW="0" w14:prstMaterial="softEdge">
        <w14:bevelT w14:w="25400" w14:h="38100" w14:prst="circle"/>
      </w14:props3d>
    </w:rPr>
  </w:style>
  <w:style w:type="character" w:styleId="Hipervnculovisitado">
    <w:name w:val="FollowedHyperlink"/>
    <w:basedOn w:val="Fuentedeprrafopredeter"/>
    <w:uiPriority w:val="99"/>
    <w:semiHidden/>
    <w:rsid w:val="008B349C"/>
    <w:rPr>
      <w:color w:val="FF00FF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67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49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image" Target="media/image8.png"/><Relationship Id="rId39" Type="http://schemas.openxmlformats.org/officeDocument/2006/relationships/image" Target="media/image15.gif"/><Relationship Id="rId21" Type="http://schemas.openxmlformats.org/officeDocument/2006/relationships/image" Target="media/image7.png"/><Relationship Id="rId34" Type="http://schemas.openxmlformats.org/officeDocument/2006/relationships/image" Target="media/image13.png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#ACCESOS"/><Relationship Id="rId20" Type="http://schemas.openxmlformats.org/officeDocument/2006/relationships/image" Target="media/image6.png"/><Relationship Id="rId29" Type="http://schemas.openxmlformats.org/officeDocument/2006/relationships/image" Target="media/image10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gif"/><Relationship Id="rId24" Type="http://schemas.openxmlformats.org/officeDocument/2006/relationships/image" Target="media/image9.jpeg"/><Relationship Id="rId32" Type="http://schemas.openxmlformats.org/officeDocument/2006/relationships/hyperlink" Target="http://bit.ly/PUERTACLUB" TargetMode="External"/><Relationship Id="rId37" Type="http://schemas.openxmlformats.org/officeDocument/2006/relationships/image" Target="media/image14.png"/><Relationship Id="rId40" Type="http://schemas.openxmlformats.org/officeDocument/2006/relationships/image" Target="media/image16.gif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7.jpeg"/><Relationship Id="rId28" Type="http://schemas.openxmlformats.org/officeDocument/2006/relationships/hyperlink" Target="#MENU"/><Relationship Id="rId36" Type="http://schemas.openxmlformats.org/officeDocument/2006/relationships/hyperlink" Target="https://www.facebook.com/LaGuitarraDelCatolico/" TargetMode="External"/><Relationship Id="rId10" Type="http://schemas.openxmlformats.org/officeDocument/2006/relationships/endnotes" Target="endnotes.xml"/><Relationship Id="rId19" Type="http://schemas.openxmlformats.org/officeDocument/2006/relationships/hyperlink" Target="#AUDICIONES"/><Relationship Id="rId31" Type="http://schemas.openxmlformats.org/officeDocument/2006/relationships/image" Target="media/image12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#WHATSAPP"/><Relationship Id="rId22" Type="http://schemas.openxmlformats.org/officeDocument/2006/relationships/hyperlink" Target="#GALERIA"/><Relationship Id="rId27" Type="http://schemas.openxmlformats.org/officeDocument/2006/relationships/image" Target="media/image11.png"/><Relationship Id="rId30" Type="http://schemas.openxmlformats.org/officeDocument/2006/relationships/hyperlink" Target="https://www.youtube.com/embed/1i-HDHVrPPM?autoplay=1" TargetMode="External"/><Relationship Id="rId35" Type="http://schemas.openxmlformats.org/officeDocument/2006/relationships/image" Target="media/image15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#TELEGRAM"/><Relationship Id="rId17" Type="http://schemas.openxmlformats.org/officeDocument/2006/relationships/image" Target="media/image4.png"/><Relationship Id="rId25" Type="http://schemas.openxmlformats.org/officeDocument/2006/relationships/hyperlink" Target="#FACEBOOK"/><Relationship Id="rId33" Type="http://schemas.openxmlformats.org/officeDocument/2006/relationships/hyperlink" Target="https://www.facebook.com/groups/laguitarradelcatolico/" TargetMode="External"/><Relationship Id="rId38" Type="http://schemas.openxmlformats.org/officeDocument/2006/relationships/image" Target="media/image1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caribus\AppData\Roaming\Microsoft\Templates\Profesor%20particular%20de%20m&#250;sica.dotx" TargetMode="External"/></Relationships>
</file>

<file path=word/theme/theme1.xml><?xml version="1.0" encoding="utf-8"?>
<a:theme xmlns:a="http://schemas.openxmlformats.org/drawingml/2006/main" name="Music">
  <a:themeElements>
    <a:clrScheme name="MusicFlyer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A4B6D"/>
      </a:accent1>
      <a:accent2>
        <a:srgbClr val="0093BC"/>
      </a:accent2>
      <a:accent3>
        <a:srgbClr val="F6AB2C"/>
      </a:accent3>
      <a:accent4>
        <a:srgbClr val="FFD028"/>
      </a:accent4>
      <a:accent5>
        <a:srgbClr val="CE3840"/>
      </a:accent5>
      <a:accent6>
        <a:srgbClr val="EF5FA7"/>
      </a:accent6>
      <a:hlink>
        <a:srgbClr val="0000FF"/>
      </a:hlink>
      <a:folHlink>
        <a:srgbClr val="FF00FF"/>
      </a:folHlink>
    </a:clrScheme>
    <a:fontScheme name="The Hand Arial">
      <a:majorFont>
        <a:latin typeface="The Hand Black"/>
        <a:ea typeface="Gill Sans"/>
        <a:cs typeface="Gill Sans"/>
      </a:majorFont>
      <a:minorFont>
        <a:latin typeface="Arial"/>
        <a:ea typeface="Gill Sans"/>
        <a:cs typeface="Gill Sans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usic" id="{A08C0604-9958-8546-8825-C408DC519B89}" vid="{8EA79D1A-61DA-0C47-B135-3B377ABC0439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C8EC2D579AAF544821C037F8B36A057" ma:contentTypeVersion="10" ma:contentTypeDescription="Create a new document." ma:contentTypeScope="" ma:versionID="fed1e4446f80cf5c7e9a58354cada4f3">
  <xsd:schema xmlns:xsd="http://www.w3.org/2001/XMLSchema" xmlns:xs="http://www.w3.org/2001/XMLSchema" xmlns:p="http://schemas.microsoft.com/office/2006/metadata/properties" xmlns:ns3="447e85fd-c7e2-43ab-a9f4-acb9c6db4826" targetNamespace="http://schemas.microsoft.com/office/2006/metadata/properties" ma:root="true" ma:fieldsID="ec221ff0e76023ea7de8955e0e58c939" ns3:_="">
    <xsd:import namespace="447e85fd-c7e2-43ab-a9f4-acb9c6db482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GenerationTime" minOccurs="0"/>
                <xsd:element ref="ns3:MediaServiceEventHashCode" minOccurs="0"/>
                <xsd:element ref="ns3:MediaServiceLocatio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47e85fd-c7e2-43ab-a9f4-acb9c6db482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OCR" ma:index="11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447e85fd-c7e2-43ab-a9f4-acb9c6db4826" xsi:nil="true"/>
  </documentManagement>
</p:properties>
</file>

<file path=customXml/itemProps1.xml><?xml version="1.0" encoding="utf-8"?>
<ds:datastoreItem xmlns:ds="http://schemas.openxmlformats.org/officeDocument/2006/customXml" ds:itemID="{980FBEC2-01F7-4B4D-A0CE-1804039754A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F325E14-87FD-4797-A926-942687368E8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47e85fd-c7e2-43ab-a9f4-acb9c6db482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07B3EEA-CE50-4CF4-AA5E-754E5B2AB62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B2F30FA1-D7A9-453D-A32D-3E975802BFD9}">
  <ds:schemaRefs>
    <ds:schemaRef ds:uri="http://schemas.microsoft.com/office/2006/metadata/properties"/>
    <ds:schemaRef ds:uri="http://schemas.microsoft.com/office/infopath/2007/PartnerControls"/>
    <ds:schemaRef ds:uri="447e85fd-c7e2-43ab-a9f4-acb9c6db482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Profesor particular de música.dotx</Template>
  <TotalTime>0</TotalTime>
  <Pages>13</Pages>
  <Words>2149</Words>
  <Characters>11824</Characters>
  <Application>Microsoft Office Word</Application>
  <DocSecurity>0</DocSecurity>
  <Lines>98</Lines>
  <Paragraphs>27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2020-09-23T20:20:00Z</dcterms:created>
  <dcterms:modified xsi:type="dcterms:W3CDTF">2021-02-21T17:54:00Z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0x0101003C8EC2D579AAF544821C037F8B36A057</vt:lpwstr>
  </property>
</Properties>
</file>